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Ref96839202"/>
    <w:p w14:paraId="4BDFF3C9" w14:textId="61179519" w:rsidR="00906757" w:rsidRPr="0063192F" w:rsidRDefault="00597C80" w:rsidP="00127C16">
      <w:pPr>
        <w:pStyle w:val="Heading1"/>
      </w:pPr>
      <w:r>
        <w:rPr>
          <w:noProof/>
        </w:rPr>
        <mc:AlternateContent>
          <mc:Choice Requires="wpg">
            <w:drawing>
              <wp:anchor distT="0" distB="0" distL="114300" distR="114300" simplePos="0" relativeHeight="251654656" behindDoc="0" locked="0" layoutInCell="1" allowOverlap="1" wp14:anchorId="4748D0CA" wp14:editId="30963689">
                <wp:simplePos x="0" y="0"/>
                <wp:positionH relativeFrom="column">
                  <wp:posOffset>3014980</wp:posOffset>
                </wp:positionH>
                <wp:positionV relativeFrom="paragraph">
                  <wp:posOffset>139700</wp:posOffset>
                </wp:positionV>
                <wp:extent cx="2923540" cy="2009775"/>
                <wp:effectExtent l="0" t="0" r="0" b="9525"/>
                <wp:wrapNone/>
                <wp:docPr id="32" name="Group 32"/>
                <wp:cNvGraphicFramePr/>
                <a:graphic xmlns:a="http://schemas.openxmlformats.org/drawingml/2006/main">
                  <a:graphicData uri="http://schemas.microsoft.com/office/word/2010/wordprocessingGroup">
                    <wpg:wgp>
                      <wpg:cNvGrpSpPr/>
                      <wpg:grpSpPr>
                        <a:xfrm>
                          <a:off x="0" y="0"/>
                          <a:ext cx="2923540" cy="2009775"/>
                          <a:chOff x="0" y="0"/>
                          <a:chExt cx="2923540" cy="2010033"/>
                        </a:xfrm>
                      </wpg:grpSpPr>
                      <pic:pic xmlns:pic="http://schemas.openxmlformats.org/drawingml/2006/picture">
                        <pic:nvPicPr>
                          <pic:cNvPr id="12" name="Picture 12"/>
                          <pic:cNvPicPr>
                            <a:picLocks noChangeAspect="1"/>
                          </pic:cNvPicPr>
                        </pic:nvPicPr>
                        <pic:blipFill rotWithShape="1">
                          <a:blip r:embed="rId11"/>
                          <a:srcRect b="41798"/>
                          <a:stretch/>
                        </pic:blipFill>
                        <pic:spPr bwMode="auto">
                          <a:xfrm>
                            <a:off x="0" y="0"/>
                            <a:ext cx="2923540" cy="2010033"/>
                          </a:xfrm>
                          <a:prstGeom prst="rect">
                            <a:avLst/>
                          </a:prstGeom>
                          <a:ln>
                            <a:noFill/>
                          </a:ln>
                          <a:extLst>
                            <a:ext uri="{53640926-AAD7-44D8-BBD7-CCE9431645EC}">
                              <a14:shadowObscured xmlns:a14="http://schemas.microsoft.com/office/drawing/2010/main"/>
                            </a:ext>
                          </a:extLst>
                        </pic:spPr>
                      </pic:pic>
                      <wps:wsp>
                        <wps:cNvPr id="10" name="Rectangle: Rounded Corners 10"/>
                        <wps:cNvSpPr/>
                        <wps:spPr>
                          <a:xfrm>
                            <a:off x="1243914" y="1721708"/>
                            <a:ext cx="409699" cy="148862"/>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31"/>
                        <wps:cNvSpPr/>
                        <wps:spPr>
                          <a:xfrm>
                            <a:off x="238898" y="1565189"/>
                            <a:ext cx="790832" cy="10709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C25AAF7" id="Group 32" o:spid="_x0000_s1026" style="position:absolute;margin-left:237.4pt;margin-top:11pt;width:230.2pt;height:158.25pt;z-index:251654656;mso-height-relative:margin" coordsize="29235,20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width:29235;height:20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">
                  <v:imagedata r:id="rId12" o:title="" cropbottom="27393f"/>
                </v:shape>
                <v:roundrect id="Rectangle: Rounded Corners 10" o:spid="_x0000_s1028" style="position:absolute;left:12439;top:17217;width:4097;height:14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" filled="f" strokecolor="#c00000" strokeweight="2pt"/>
                <v:rect id="Rectangle 31" o:spid="_x0000_s1029" style="position:absolute;left:2388;top:15651;width:7909;height:1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" fillcolor="white [3212]" strokecolor="white [3212]" strokeweight="2pt"/>
              </v:group>
            </w:pict>
          </mc:Fallback>
        </mc:AlternateContent>
      </w:r>
      <w:r w:rsidR="00906757" w:rsidRPr="00786F13">
        <w:t>Overview</w:t>
      </w:r>
      <w:r w:rsidR="00906757">
        <w:t xml:space="preserve"> </w:t>
      </w:r>
    </w:p>
    <w:p w14:paraId="5BD2212D" w14:textId="435916B1" w:rsidR="00906757" w:rsidRPr="003528BD" w:rsidRDefault="00906757" w:rsidP="00BA4F2B">
      <w:pPr>
        <w:rPr>
          <w:rFonts w:asciiTheme="minorHAnsi" w:eastAsiaTheme="minorEastAsia" w:hAnsiTheme="minorHAnsi" w:cstheme="minorHAnsi"/>
        </w:rPr>
      </w:pPr>
      <w:r w:rsidRPr="008D0573">
        <w:rPr>
          <w:rFonts w:asciiTheme="minorHAnsi" w:hAnsiTheme="minorHAnsi" w:cstheme="minorHAnsi"/>
        </w:rPr>
        <w:t xml:space="preserve">This </w:t>
      </w:r>
      <w:r w:rsidR="0004112E">
        <w:rPr>
          <w:rFonts w:asciiTheme="minorHAnsi" w:hAnsiTheme="minorHAnsi" w:cstheme="minorHAnsi"/>
        </w:rPr>
        <w:t xml:space="preserve">application provides the </w:t>
      </w:r>
      <w:r w:rsidR="00BA4F2B">
        <w:rPr>
          <w:rFonts w:asciiTheme="minorHAnsi" w:hAnsiTheme="minorHAnsi" w:cstheme="minorHAnsi"/>
        </w:rPr>
        <w:t xml:space="preserve">360 User to create </w:t>
      </w:r>
      <w:r w:rsidR="00E112CA">
        <w:rPr>
          <w:rFonts w:asciiTheme="minorHAnsi" w:hAnsiTheme="minorHAnsi" w:cstheme="minorHAnsi"/>
        </w:rPr>
        <w:br/>
      </w:r>
      <w:r w:rsidR="00BA4F2B">
        <w:rPr>
          <w:rFonts w:asciiTheme="minorHAnsi" w:hAnsiTheme="minorHAnsi" w:cstheme="minorHAnsi"/>
        </w:rPr>
        <w:t xml:space="preserve">deployed jobs for a SAS Administrator to schedule </w:t>
      </w:r>
      <w:r w:rsidR="00E112CA">
        <w:rPr>
          <w:rFonts w:asciiTheme="minorHAnsi" w:hAnsiTheme="minorHAnsi" w:cstheme="minorHAnsi"/>
        </w:rPr>
        <w:br/>
      </w:r>
      <w:r w:rsidR="00BA4F2B">
        <w:rPr>
          <w:rFonts w:asciiTheme="minorHAnsi" w:hAnsiTheme="minorHAnsi" w:cstheme="minorHAnsi"/>
        </w:rPr>
        <w:t xml:space="preserve">On-Prem. </w:t>
      </w:r>
    </w:p>
    <w:tbl>
      <w:tblPr>
        <w:tblStyle w:val="TableGrid"/>
        <w:tblW w:w="953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855"/>
      </w:tblGrid>
      <w:tr w:rsidR="0043085C" w14:paraId="2B0C0C6E" w14:textId="77777777" w:rsidTr="00186FB8">
        <w:tc>
          <w:tcPr>
            <w:tcW w:w="4680" w:type="dxa"/>
          </w:tcPr>
          <w:p w14:paraId="6203BEAA" w14:textId="6A6429D5" w:rsidR="00870030" w:rsidRDefault="00186FB8" w:rsidP="0004112E">
            <w:pPr>
              <w:spacing w:after="160" w:line="259" w:lineRule="auto"/>
              <w:rPr>
                <w:rFonts w:asciiTheme="minorHAnsi" w:eastAsiaTheme="minorEastAsia" w:hAnsiTheme="minorHAnsi" w:cstheme="minorHAnsi"/>
              </w:rPr>
            </w:pPr>
            <w:r>
              <w:rPr>
                <w:noProof/>
              </w:rPr>
              <mc:AlternateContent>
                <mc:Choice Requires="wps">
                  <w:drawing>
                    <wp:anchor distT="0" distB="0" distL="114300" distR="114300" simplePos="0" relativeHeight="251650560" behindDoc="0" locked="0" layoutInCell="1" allowOverlap="1" wp14:anchorId="6F2E0473" wp14:editId="6BAB5629">
                      <wp:simplePos x="0" y="0"/>
                      <wp:positionH relativeFrom="column">
                        <wp:posOffset>877357</wp:posOffset>
                      </wp:positionH>
                      <wp:positionV relativeFrom="paragraph">
                        <wp:posOffset>10053</wp:posOffset>
                      </wp:positionV>
                      <wp:extent cx="714615" cy="148862"/>
                      <wp:effectExtent l="0" t="0" r="28575" b="22860"/>
                      <wp:wrapNone/>
                      <wp:docPr id="13" name="Rectangle: Rounded Corners 13"/>
                      <wp:cNvGraphicFramePr/>
                      <a:graphic xmlns:a="http://schemas.openxmlformats.org/drawingml/2006/main">
                        <a:graphicData uri="http://schemas.microsoft.com/office/word/2010/wordprocessingShape">
                          <wps:wsp>
                            <wps:cNvSpPr/>
                            <wps:spPr>
                              <a:xfrm>
                                <a:off x="0" y="0"/>
                                <a:ext cx="714615" cy="148862"/>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CB0A9EF" id="Rectangle: Rounded Corners 13" o:spid="_x0000_s1026" style="position:absolute;margin-left:69.1pt;margin-top:.8pt;width:56.25pt;height:11.7pt;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" filled="f" strokecolor="#c00000" strokeweight="2pt"/>
                  </w:pict>
                </mc:Fallback>
              </mc:AlternateContent>
            </w:r>
            <w:r w:rsidR="0004112E">
              <w:rPr>
                <w:rFonts w:asciiTheme="minorHAnsi" w:eastAsiaTheme="minorEastAsia" w:hAnsiTheme="minorHAnsi" w:cstheme="minorHAnsi"/>
              </w:rPr>
              <w:t>Marketers</w:t>
            </w:r>
            <w:r w:rsidR="00870030">
              <w:rPr>
                <w:rFonts w:asciiTheme="minorHAnsi" w:eastAsiaTheme="minorEastAsia" w:hAnsiTheme="minorHAnsi" w:cstheme="minorHAnsi"/>
              </w:rPr>
              <w:t xml:space="preserve"> click ‘Create Job’ </w:t>
            </w:r>
            <w:r w:rsidR="00BA4F2B">
              <w:rPr>
                <w:rFonts w:asciiTheme="minorHAnsi" w:eastAsiaTheme="minorEastAsia" w:hAnsiTheme="minorHAnsi" w:cstheme="minorHAnsi"/>
              </w:rPr>
              <w:t xml:space="preserve">from within the Custom Properties tab of a Segment Map or Direct Marketing Task </w:t>
            </w:r>
            <w:r w:rsidR="00870030">
              <w:rPr>
                <w:rFonts w:asciiTheme="minorHAnsi" w:eastAsiaTheme="minorEastAsia" w:hAnsiTheme="minorHAnsi" w:cstheme="minorHAnsi"/>
              </w:rPr>
              <w:t>to create an On-Premises job that is ready to be scheduled.</w:t>
            </w:r>
          </w:p>
          <w:p w14:paraId="5230709A" w14:textId="4E240433" w:rsidR="002E0771" w:rsidRDefault="00870030" w:rsidP="00597C80">
            <w:pPr>
              <w:spacing w:after="160" w:line="259" w:lineRule="auto"/>
              <w:rPr>
                <w:rFonts w:asciiTheme="minorHAnsi" w:hAnsiTheme="minorHAnsi" w:cstheme="minorHAnsi"/>
              </w:rPr>
            </w:pPr>
            <w:r>
              <w:rPr>
                <w:rFonts w:asciiTheme="minorHAnsi" w:eastAsiaTheme="minorEastAsia" w:hAnsiTheme="minorHAnsi" w:cstheme="minorHAnsi"/>
              </w:rPr>
              <w:t>(This mimics the CI6.x “Send to Admin to Schedule” functionality</w:t>
            </w:r>
            <w:r w:rsidR="00BA4F2B">
              <w:rPr>
                <w:rFonts w:asciiTheme="minorHAnsi" w:eastAsiaTheme="minorEastAsia" w:hAnsiTheme="minorHAnsi" w:cstheme="minorHAnsi"/>
              </w:rPr>
              <w:t>.)</w:t>
            </w:r>
            <w:r w:rsidR="00186FB8">
              <w:rPr>
                <w:noProof/>
              </w:rPr>
              <w:t xml:space="preserve"> </w:t>
            </w:r>
          </w:p>
        </w:tc>
        <w:tc>
          <w:tcPr>
            <w:tcW w:w="4855" w:type="dxa"/>
          </w:tcPr>
          <w:p w14:paraId="275CB803" w14:textId="77652B84" w:rsidR="003528BD" w:rsidRDefault="00127C16" w:rsidP="003528BD">
            <w:pPr>
              <w:spacing w:after="160" w:line="259" w:lineRule="auto"/>
              <w:jc w:val="both"/>
              <w:rPr>
                <w:rFonts w:asciiTheme="minorHAnsi" w:hAnsiTheme="minorHAnsi" w:cstheme="minorHAnsi"/>
              </w:rPr>
            </w:pPr>
            <w:r>
              <w:rPr>
                <w:noProof/>
              </w:rPr>
              <mc:AlternateContent>
                <mc:Choice Requires="wps">
                  <w:drawing>
                    <wp:anchor distT="0" distB="0" distL="114300" distR="114300" simplePos="0" relativeHeight="251657728" behindDoc="0" locked="0" layoutInCell="1" allowOverlap="1" wp14:anchorId="5786751B" wp14:editId="58913300">
                      <wp:simplePos x="0" y="0"/>
                      <wp:positionH relativeFrom="column">
                        <wp:posOffset>107442</wp:posOffset>
                      </wp:positionH>
                      <wp:positionV relativeFrom="paragraph">
                        <wp:posOffset>306705</wp:posOffset>
                      </wp:positionV>
                      <wp:extent cx="2615184" cy="112395"/>
                      <wp:effectExtent l="0" t="0" r="13970" b="20955"/>
                      <wp:wrapNone/>
                      <wp:docPr id="2" name="Rectangle 2"/>
                      <wp:cNvGraphicFramePr/>
                      <a:graphic xmlns:a="http://schemas.openxmlformats.org/drawingml/2006/main">
                        <a:graphicData uri="http://schemas.microsoft.com/office/word/2010/wordprocessingShape">
                          <wps:wsp>
                            <wps:cNvSpPr/>
                            <wps:spPr>
                              <a:xfrm>
                                <a:off x="0" y="0"/>
                                <a:ext cx="2615184" cy="11239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80E946" id="Rectangle 2" o:spid="_x0000_s1026" style="position:absolute;margin-left:8.45pt;margin-top:24.15pt;width:205.9pt;height:8.8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" fillcolor="white [3212]" strokecolor="white [3212]" strokeweight="2pt"/>
                  </w:pict>
                </mc:Fallback>
              </mc:AlternateContent>
            </w:r>
            <w:r w:rsidR="00657D3B">
              <w:rPr>
                <w:noProof/>
              </w:rPr>
              <mc:AlternateContent>
                <mc:Choice Requires="wps">
                  <w:drawing>
                    <wp:anchor distT="0" distB="0" distL="114300" distR="114300" simplePos="0" relativeHeight="251643392" behindDoc="0" locked="0" layoutInCell="1" allowOverlap="1" wp14:anchorId="487CBECA" wp14:editId="767CB662">
                      <wp:simplePos x="0" y="0"/>
                      <wp:positionH relativeFrom="column">
                        <wp:posOffset>143691</wp:posOffset>
                      </wp:positionH>
                      <wp:positionV relativeFrom="paragraph">
                        <wp:posOffset>304957</wp:posOffset>
                      </wp:positionV>
                      <wp:extent cx="700645" cy="112815"/>
                      <wp:effectExtent l="0" t="0" r="23495" b="20955"/>
                      <wp:wrapNone/>
                      <wp:docPr id="9" name="Rectangle 9"/>
                      <wp:cNvGraphicFramePr/>
                      <a:graphic xmlns:a="http://schemas.openxmlformats.org/drawingml/2006/main">
                        <a:graphicData uri="http://schemas.microsoft.com/office/word/2010/wordprocessingShape">
                          <wps:wsp>
                            <wps:cNvSpPr/>
                            <wps:spPr>
                              <a:xfrm>
                                <a:off x="0" y="0"/>
                                <a:ext cx="700645" cy="11281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BA6B2A" id="Rectangle 9" o:spid="_x0000_s1026" style="position:absolute;margin-left:11.3pt;margin-top:24pt;width:55.15pt;height:8.9pt;z-index:251643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" fillcolor="white [3212]" strokecolor="white [3212]" strokeweight="2pt"/>
                  </w:pict>
                </mc:Fallback>
              </mc:AlternateContent>
            </w:r>
          </w:p>
        </w:tc>
      </w:tr>
      <w:tr w:rsidR="002E0771" w14:paraId="53C3BDE5" w14:textId="77777777" w:rsidTr="00BA1220">
        <w:tc>
          <w:tcPr>
            <w:tcW w:w="9535" w:type="dxa"/>
            <w:gridSpan w:val="2"/>
          </w:tcPr>
          <w:p w14:paraId="35B62F88" w14:textId="6937BF4F" w:rsidR="00597C80" w:rsidRPr="00597C80" w:rsidRDefault="00597C80" w:rsidP="002E0771">
            <w:pPr>
              <w:spacing w:after="160" w:line="259" w:lineRule="auto"/>
              <w:rPr>
                <w:rFonts w:asciiTheme="minorHAnsi" w:eastAsiaTheme="minorEastAsia" w:hAnsiTheme="minorHAnsi" w:cstheme="minorHAnsi"/>
                <w:sz w:val="6"/>
                <w:szCs w:val="2"/>
              </w:rPr>
            </w:pPr>
          </w:p>
          <w:p w14:paraId="47604855" w14:textId="06DF0B03" w:rsidR="002E0771" w:rsidRPr="002E0771" w:rsidRDefault="002E0771" w:rsidP="002E0771">
            <w:pPr>
              <w:spacing w:after="160" w:line="259" w:lineRule="auto"/>
              <w:rPr>
                <w:rFonts w:asciiTheme="minorHAnsi" w:eastAsiaTheme="minorEastAsia" w:hAnsiTheme="minorHAnsi" w:cstheme="minorHAnsi"/>
              </w:rPr>
            </w:pPr>
            <w:r>
              <w:rPr>
                <w:rFonts w:asciiTheme="minorHAnsi" w:eastAsiaTheme="minorEastAsia" w:hAnsiTheme="minorHAnsi" w:cstheme="minorHAnsi"/>
              </w:rPr>
              <w:t>Users with s</w:t>
            </w:r>
            <w:r w:rsidRPr="006340D5">
              <w:rPr>
                <w:rFonts w:asciiTheme="minorHAnsi" w:eastAsiaTheme="minorEastAsia" w:hAnsiTheme="minorHAnsi" w:cstheme="minorHAnsi"/>
              </w:rPr>
              <w:t xml:space="preserve">cheduling </w:t>
            </w:r>
            <w:r>
              <w:rPr>
                <w:rFonts w:asciiTheme="minorHAnsi" w:eastAsiaTheme="minorEastAsia" w:hAnsiTheme="minorHAnsi" w:cstheme="minorHAnsi"/>
              </w:rPr>
              <w:t xml:space="preserve">capabilities can use the </w:t>
            </w:r>
            <w:r w:rsidRPr="006340D5">
              <w:rPr>
                <w:rFonts w:asciiTheme="minorHAnsi" w:eastAsiaTheme="minorEastAsia" w:hAnsiTheme="minorHAnsi" w:cstheme="minorHAnsi"/>
              </w:rPr>
              <w:t>SAS Schedule Manager</w:t>
            </w:r>
            <w:r>
              <w:rPr>
                <w:rFonts w:asciiTheme="minorHAnsi" w:eastAsiaTheme="minorEastAsia" w:hAnsiTheme="minorHAnsi" w:cstheme="minorHAnsi"/>
              </w:rPr>
              <w:t xml:space="preserve"> to:</w:t>
            </w:r>
          </w:p>
        </w:tc>
      </w:tr>
      <w:tr w:rsidR="00D90F30" w14:paraId="784B0459" w14:textId="77777777" w:rsidTr="00186FB8">
        <w:tc>
          <w:tcPr>
            <w:tcW w:w="4680" w:type="dxa"/>
          </w:tcPr>
          <w:p w14:paraId="209F8075" w14:textId="77777777" w:rsidR="00BF7676" w:rsidRDefault="00BF7676" w:rsidP="004A16ED">
            <w:pPr>
              <w:pStyle w:val="ListParagraph"/>
              <w:numPr>
                <w:ilvl w:val="0"/>
                <w:numId w:val="27"/>
              </w:numPr>
              <w:ind w:left="513"/>
              <w:rPr>
                <w:rFonts w:eastAsiaTheme="minorEastAsia" w:cstheme="minorHAnsi"/>
              </w:rPr>
            </w:pPr>
            <w:r>
              <w:rPr>
                <w:rFonts w:eastAsiaTheme="minorEastAsia" w:cstheme="minorHAnsi"/>
              </w:rPr>
              <w:t>Create a time triggered schedule</w:t>
            </w:r>
          </w:p>
          <w:p w14:paraId="0953AA22" w14:textId="34E71864" w:rsidR="00837612" w:rsidRDefault="00837612" w:rsidP="004A16ED">
            <w:pPr>
              <w:pStyle w:val="ListParagraph"/>
              <w:numPr>
                <w:ilvl w:val="0"/>
                <w:numId w:val="27"/>
              </w:numPr>
              <w:ind w:left="513"/>
              <w:rPr>
                <w:rFonts w:eastAsiaTheme="minorEastAsia" w:cstheme="minorHAnsi"/>
              </w:rPr>
            </w:pPr>
            <w:r>
              <w:rPr>
                <w:rFonts w:eastAsiaTheme="minorEastAsia" w:cstheme="minorHAnsi"/>
              </w:rPr>
              <w:t>Create flows with dependencies</w:t>
            </w:r>
            <w:r w:rsidR="000C3D70">
              <w:rPr>
                <w:rFonts w:eastAsiaTheme="minorEastAsia" w:cstheme="minorHAnsi"/>
              </w:rPr>
              <w:t xml:space="preserve"> between 360 deployed jobs</w:t>
            </w:r>
          </w:p>
          <w:p w14:paraId="12D1B6B6" w14:textId="1F78BDAC" w:rsidR="00837612" w:rsidRDefault="00837612" w:rsidP="004A16ED">
            <w:pPr>
              <w:pStyle w:val="ListParagraph"/>
              <w:numPr>
                <w:ilvl w:val="0"/>
                <w:numId w:val="27"/>
              </w:numPr>
              <w:ind w:left="513"/>
              <w:rPr>
                <w:rFonts w:eastAsiaTheme="minorEastAsia" w:cstheme="minorHAnsi"/>
              </w:rPr>
            </w:pPr>
            <w:r>
              <w:rPr>
                <w:rFonts w:eastAsiaTheme="minorEastAsia" w:cstheme="minorHAnsi"/>
              </w:rPr>
              <w:t>Set up notifications</w:t>
            </w:r>
            <w:r w:rsidR="000C3D70">
              <w:rPr>
                <w:rFonts w:eastAsiaTheme="minorEastAsia" w:cstheme="minorHAnsi"/>
              </w:rPr>
              <w:t xml:space="preserve"> for flow start, </w:t>
            </w:r>
            <w:r w:rsidR="002E0771">
              <w:rPr>
                <w:rFonts w:eastAsiaTheme="minorEastAsia" w:cstheme="minorHAnsi"/>
              </w:rPr>
              <w:br/>
            </w:r>
            <w:r w:rsidR="009D39CA">
              <w:rPr>
                <w:rFonts w:eastAsiaTheme="minorEastAsia" w:cstheme="minorHAnsi"/>
              </w:rPr>
              <w:t>success or failed end</w:t>
            </w:r>
          </w:p>
          <w:p w14:paraId="39FAACA3" w14:textId="4454750C" w:rsidR="00837612" w:rsidRDefault="00837612" w:rsidP="004A16ED">
            <w:pPr>
              <w:pStyle w:val="ListParagraph"/>
              <w:numPr>
                <w:ilvl w:val="0"/>
                <w:numId w:val="27"/>
              </w:numPr>
              <w:ind w:left="513"/>
              <w:rPr>
                <w:rFonts w:eastAsiaTheme="minorEastAsia" w:cstheme="minorHAnsi"/>
              </w:rPr>
            </w:pPr>
            <w:r>
              <w:rPr>
                <w:rFonts w:eastAsiaTheme="minorEastAsia" w:cstheme="minorHAnsi"/>
              </w:rPr>
              <w:t>Monitor execution status</w:t>
            </w:r>
            <w:r w:rsidR="009D39CA">
              <w:rPr>
                <w:rFonts w:eastAsiaTheme="minorEastAsia" w:cstheme="minorHAnsi"/>
              </w:rPr>
              <w:t xml:space="preserve"> of flow</w:t>
            </w:r>
          </w:p>
          <w:p w14:paraId="6494D360" w14:textId="1F18712F" w:rsidR="000C3D70" w:rsidRPr="000C3D70" w:rsidRDefault="009D39CA" w:rsidP="000C3D70">
            <w:pPr>
              <w:rPr>
                <w:rFonts w:eastAsiaTheme="minorEastAsia" w:cstheme="minorHAnsi"/>
              </w:rPr>
            </w:pPr>
            <w:r>
              <w:rPr>
                <w:rFonts w:eastAsiaTheme="minorEastAsia" w:cstheme="minorHAnsi"/>
              </w:rPr>
              <w:t>Additional capabilities when SAS Schedule Manager leverages Platform LSF:</w:t>
            </w:r>
          </w:p>
          <w:p w14:paraId="3C534489" w14:textId="0177946E" w:rsidR="00BF7676" w:rsidRDefault="00BF7676" w:rsidP="004A16ED">
            <w:pPr>
              <w:pStyle w:val="ListParagraph"/>
              <w:numPr>
                <w:ilvl w:val="0"/>
                <w:numId w:val="27"/>
              </w:numPr>
              <w:ind w:left="513"/>
              <w:rPr>
                <w:rFonts w:eastAsiaTheme="minorEastAsia" w:cstheme="minorHAnsi"/>
              </w:rPr>
            </w:pPr>
            <w:r>
              <w:rPr>
                <w:rFonts w:eastAsiaTheme="minorEastAsia" w:cstheme="minorHAnsi"/>
              </w:rPr>
              <w:t>File, multiple event triggers for flow</w:t>
            </w:r>
          </w:p>
          <w:p w14:paraId="1A5BC5DC" w14:textId="74387DED" w:rsidR="00FD267B" w:rsidRDefault="00BF7676" w:rsidP="004A16ED">
            <w:pPr>
              <w:pStyle w:val="ListParagraph"/>
              <w:numPr>
                <w:ilvl w:val="0"/>
                <w:numId w:val="27"/>
              </w:numPr>
              <w:ind w:left="513"/>
              <w:rPr>
                <w:rFonts w:eastAsiaTheme="minorEastAsia" w:cstheme="minorHAnsi"/>
              </w:rPr>
            </w:pPr>
            <w:r>
              <w:rPr>
                <w:rFonts w:eastAsiaTheme="minorEastAsia" w:cstheme="minorHAnsi"/>
              </w:rPr>
              <w:t>Monitor job execution status within flow</w:t>
            </w:r>
            <w:r w:rsidR="009D39CA">
              <w:rPr>
                <w:rFonts w:eastAsiaTheme="minorEastAsia" w:cstheme="minorHAnsi"/>
              </w:rPr>
              <w:t xml:space="preserve"> </w:t>
            </w:r>
          </w:p>
          <w:p w14:paraId="192295E8" w14:textId="5C399059" w:rsidR="00FD267B" w:rsidRPr="00186FB8" w:rsidRDefault="00BF7676" w:rsidP="004A16ED">
            <w:pPr>
              <w:pStyle w:val="ListParagraph"/>
              <w:numPr>
                <w:ilvl w:val="0"/>
                <w:numId w:val="27"/>
              </w:numPr>
              <w:ind w:left="513"/>
            </w:pPr>
            <w:r>
              <w:rPr>
                <w:rFonts w:eastAsiaTheme="minorEastAsia" w:cstheme="minorHAnsi"/>
              </w:rPr>
              <w:t>Pause, End, Start Flows from Platform Manager User Interface</w:t>
            </w:r>
          </w:p>
        </w:tc>
        <w:tc>
          <w:tcPr>
            <w:tcW w:w="4855" w:type="dxa"/>
          </w:tcPr>
          <w:p w14:paraId="26E58FF1" w14:textId="3C756DFF" w:rsidR="0070516D" w:rsidRDefault="00DA56F3" w:rsidP="003528BD">
            <w:pPr>
              <w:spacing w:after="160" w:line="259" w:lineRule="auto"/>
              <w:jc w:val="both"/>
              <w:rPr>
                <w:rFonts w:asciiTheme="minorHAnsi" w:hAnsiTheme="minorHAnsi" w:cstheme="minorHAnsi"/>
              </w:rPr>
            </w:pPr>
            <w:r w:rsidRPr="00061D57">
              <w:rPr>
                <w:rFonts w:asciiTheme="minorHAnsi" w:hAnsiTheme="minorHAnsi" w:cstheme="minorHAnsi"/>
                <w:noProof/>
              </w:rPr>
              <mc:AlternateContent>
                <mc:Choice Requires="wpg">
                  <w:drawing>
                    <wp:anchor distT="0" distB="0" distL="114300" distR="114300" simplePos="0" relativeHeight="251646464" behindDoc="0" locked="0" layoutInCell="1" allowOverlap="1" wp14:anchorId="28E80AFC" wp14:editId="0D80E174">
                      <wp:simplePos x="0" y="0"/>
                      <wp:positionH relativeFrom="column">
                        <wp:posOffset>32471</wp:posOffset>
                      </wp:positionH>
                      <wp:positionV relativeFrom="paragraph">
                        <wp:posOffset>82378</wp:posOffset>
                      </wp:positionV>
                      <wp:extent cx="3402280" cy="1882239"/>
                      <wp:effectExtent l="0" t="0" r="8255" b="3810"/>
                      <wp:wrapNone/>
                      <wp:docPr id="6" name="Group 5"/>
                      <wp:cNvGraphicFramePr/>
                      <a:graphic xmlns:a="http://schemas.openxmlformats.org/drawingml/2006/main">
                        <a:graphicData uri="http://schemas.microsoft.com/office/word/2010/wordprocessingGroup">
                          <wpg:wgp>
                            <wpg:cNvGrpSpPr/>
                            <wpg:grpSpPr>
                              <a:xfrm>
                                <a:off x="0" y="0"/>
                                <a:ext cx="3402280" cy="1882239"/>
                                <a:chOff x="0" y="0"/>
                                <a:chExt cx="3894913" cy="2081359"/>
                              </a:xfrm>
                            </wpg:grpSpPr>
                            <pic:pic xmlns:pic="http://schemas.openxmlformats.org/drawingml/2006/picture">
                              <pic:nvPicPr>
                                <pic:cNvPr id="7" name="Picture 7"/>
                                <pic:cNvPicPr>
                                  <a:picLocks noChangeAspect="1"/>
                                </pic:cNvPicPr>
                              </pic:nvPicPr>
                              <pic:blipFill>
                                <a:blip r:embed="rId13"/>
                                <a:stretch>
                                  <a:fillRect/>
                                </a:stretch>
                              </pic:blipFill>
                              <pic:spPr>
                                <a:xfrm>
                                  <a:off x="0" y="0"/>
                                  <a:ext cx="3894913" cy="2081359"/>
                                </a:xfrm>
                                <a:prstGeom prst="rect">
                                  <a:avLst/>
                                </a:prstGeom>
                              </pic:spPr>
                            </pic:pic>
                            <pic:pic xmlns:pic="http://schemas.openxmlformats.org/drawingml/2006/picture">
                              <pic:nvPicPr>
                                <pic:cNvPr id="8" name="Picture 8"/>
                                <pic:cNvPicPr>
                                  <a:picLocks noChangeAspect="1"/>
                                </pic:cNvPicPr>
                              </pic:nvPicPr>
                              <pic:blipFill>
                                <a:blip r:embed="rId14"/>
                                <a:stretch>
                                  <a:fillRect/>
                                </a:stretch>
                              </pic:blipFill>
                              <pic:spPr>
                                <a:xfrm>
                                  <a:off x="0" y="20818"/>
                                  <a:ext cx="1596742" cy="203094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A4F94F6" id="Group 5" o:spid="_x0000_s1026" style="position:absolute;margin-left:2.55pt;margin-top:6.5pt;width:267.9pt;height:148.2pt;z-index:251646464;mso-width-relative:margin;mso-height-relative:margin" coordsize="38949,20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">
                      <v:shape id="Picture 7" o:spid="_x0000_s1027" type="#_x0000_t75" style="position:absolute;width:38949;height:20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">
                        <v:imagedata r:id="rId15" o:title=""/>
                      </v:shape>
                      <v:shape id="Picture 8" o:spid="_x0000_s1028" type="#_x0000_t75" style="position:absolute;top:208;width:15967;height:20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">
                        <v:imagedata r:id="rId16" o:title=""/>
                      </v:shape>
                    </v:group>
                  </w:pict>
                </mc:Fallback>
              </mc:AlternateContent>
            </w:r>
          </w:p>
          <w:p w14:paraId="5EDDA68B" w14:textId="2DE0A842" w:rsidR="00D90F30" w:rsidRDefault="00D90F30" w:rsidP="003528BD">
            <w:pPr>
              <w:spacing w:after="160" w:line="259" w:lineRule="auto"/>
              <w:jc w:val="both"/>
              <w:rPr>
                <w:rFonts w:asciiTheme="minorHAnsi" w:hAnsiTheme="minorHAnsi" w:cstheme="minorHAnsi"/>
              </w:rPr>
            </w:pPr>
          </w:p>
        </w:tc>
      </w:tr>
    </w:tbl>
    <w:p w14:paraId="422F8458" w14:textId="0DE92448" w:rsidR="002B4B13" w:rsidRDefault="002B4B13" w:rsidP="002B4B13">
      <w:pPr>
        <w:pStyle w:val="Heading2"/>
        <w:rPr>
          <w:rFonts w:cstheme="majorHAnsi"/>
        </w:rPr>
      </w:pPr>
      <w:bookmarkStart w:id="1" w:name="_Ref102285376"/>
      <w:bookmarkStart w:id="2" w:name="_Ref102285381"/>
      <w:bookmarkStart w:id="3" w:name="_Ref102285393"/>
      <w:bookmarkStart w:id="4" w:name="_Toc260211385"/>
      <w:bookmarkStart w:id="5" w:name="_Toc342898266"/>
      <w:bookmarkStart w:id="6" w:name="_Toc342903695"/>
      <w:r>
        <w:rPr>
          <w:rFonts w:cstheme="majorHAnsi"/>
        </w:rPr>
        <w:t>Pre-Requisites</w:t>
      </w:r>
    </w:p>
    <w:p w14:paraId="472EC464" w14:textId="0B95A06C" w:rsidR="00435E4F" w:rsidRPr="008D0573" w:rsidRDefault="00435E4F" w:rsidP="00435E4F">
      <w:pPr>
        <w:numPr>
          <w:ilvl w:val="0"/>
          <w:numId w:val="22"/>
        </w:numPr>
        <w:spacing w:after="100" w:afterAutospacing="1" w:line="240" w:lineRule="auto"/>
        <w:rPr>
          <w:rFonts w:asciiTheme="minorHAnsi" w:hAnsiTheme="minorHAnsi" w:cstheme="minorBidi"/>
        </w:rPr>
      </w:pPr>
      <w:r w:rsidRPr="58BF848C">
        <w:rPr>
          <w:rFonts w:asciiTheme="minorHAnsi" w:hAnsiTheme="minorHAnsi" w:cstheme="minorBidi"/>
        </w:rPr>
        <w:t>Java 1.8+</w:t>
      </w:r>
    </w:p>
    <w:p w14:paraId="3D685965" w14:textId="6BABB3AA" w:rsidR="00435E4F" w:rsidRPr="00DB49CD" w:rsidRDefault="00435E4F" w:rsidP="00A0422E">
      <w:pPr>
        <w:numPr>
          <w:ilvl w:val="0"/>
          <w:numId w:val="22"/>
        </w:numPr>
        <w:spacing w:after="0" w:line="240" w:lineRule="auto"/>
        <w:rPr>
          <w:rFonts w:asciiTheme="minorHAnsi" w:hAnsiTheme="minorHAnsi" w:cstheme="minorBidi"/>
        </w:rPr>
      </w:pPr>
      <w:r w:rsidRPr="58BF848C">
        <w:rPr>
          <w:rFonts w:asciiTheme="minorHAnsi" w:hAnsiTheme="minorHAnsi" w:cstheme="minorBidi"/>
        </w:rPr>
        <w:t xml:space="preserve">Python (v3.7.0 +) </w:t>
      </w:r>
    </w:p>
    <w:p w14:paraId="63F7DDBB" w14:textId="3B061A12" w:rsidR="75E79C58" w:rsidRDefault="75E79C58" w:rsidP="58BF848C">
      <w:pPr>
        <w:numPr>
          <w:ilvl w:val="0"/>
          <w:numId w:val="22"/>
        </w:numPr>
        <w:spacing w:after="0" w:line="240" w:lineRule="auto"/>
      </w:pPr>
      <w:r w:rsidRPr="58BF848C">
        <w:rPr>
          <w:rFonts w:asciiTheme="minorHAnsi" w:hAnsiTheme="minorHAnsi" w:cstheme="minorBidi"/>
        </w:rPr>
        <w:t>After you have installed</w:t>
      </w:r>
      <w:r w:rsidR="6F492DEA" w:rsidRPr="58BF848C">
        <w:rPr>
          <w:rFonts w:asciiTheme="minorHAnsi" w:hAnsiTheme="minorHAnsi" w:cstheme="minorBidi"/>
        </w:rPr>
        <w:t xml:space="preserve"> the latest Python version and set the appropriate</w:t>
      </w:r>
      <w:r w:rsidR="31CC0ED9" w:rsidRPr="58BF848C">
        <w:rPr>
          <w:rFonts w:asciiTheme="minorHAnsi" w:hAnsiTheme="minorHAnsi" w:cstheme="minorBidi"/>
        </w:rPr>
        <w:t xml:space="preserve"> value for</w:t>
      </w:r>
      <w:r w:rsidR="6F492DEA" w:rsidRPr="58BF848C">
        <w:rPr>
          <w:rFonts w:asciiTheme="minorHAnsi" w:hAnsiTheme="minorHAnsi" w:cstheme="minorBidi"/>
        </w:rPr>
        <w:t xml:space="preserve"> </w:t>
      </w:r>
      <w:r w:rsidR="3113F489" w:rsidRPr="58BF848C">
        <w:rPr>
          <w:rFonts w:asciiTheme="minorHAnsi" w:hAnsiTheme="minorHAnsi" w:cstheme="minorBidi"/>
        </w:rPr>
        <w:t>‘</w:t>
      </w:r>
      <w:r w:rsidR="6F492DEA" w:rsidRPr="58BF848C">
        <w:rPr>
          <w:rFonts w:asciiTheme="minorHAnsi" w:hAnsiTheme="minorHAnsi" w:cstheme="minorBidi"/>
        </w:rPr>
        <w:t>Path</w:t>
      </w:r>
      <w:r w:rsidR="30957A7B" w:rsidRPr="58BF848C">
        <w:rPr>
          <w:rFonts w:asciiTheme="minorHAnsi" w:hAnsiTheme="minorHAnsi" w:cstheme="minorBidi"/>
        </w:rPr>
        <w:t>’</w:t>
      </w:r>
      <w:r w:rsidR="13A9F4AF" w:rsidRPr="58BF848C">
        <w:rPr>
          <w:rFonts w:asciiTheme="minorHAnsi" w:hAnsiTheme="minorHAnsi" w:cstheme="minorBidi"/>
        </w:rPr>
        <w:t xml:space="preserve"> System</w:t>
      </w:r>
      <w:r w:rsidR="6F492DEA" w:rsidRPr="58BF848C">
        <w:rPr>
          <w:rFonts w:asciiTheme="minorHAnsi" w:hAnsiTheme="minorHAnsi" w:cstheme="minorBidi"/>
        </w:rPr>
        <w:t xml:space="preserve"> Environment variable, you may want to </w:t>
      </w:r>
      <w:r w:rsidR="6E6673F8" w:rsidRPr="58BF848C">
        <w:rPr>
          <w:rFonts w:asciiTheme="minorHAnsi" w:hAnsiTheme="minorHAnsi" w:cstheme="minorBidi"/>
        </w:rPr>
        <w:t xml:space="preserve">open </w:t>
      </w:r>
      <w:r w:rsidR="14409570" w:rsidRPr="58BF848C">
        <w:rPr>
          <w:rFonts w:asciiTheme="minorHAnsi" w:hAnsiTheme="minorHAnsi" w:cstheme="minorBidi"/>
        </w:rPr>
        <w:t xml:space="preserve">a command prompt (Windows) and </w:t>
      </w:r>
      <w:r w:rsidR="56B31F1C" w:rsidRPr="58BF848C">
        <w:rPr>
          <w:rFonts w:asciiTheme="minorHAnsi" w:hAnsiTheme="minorHAnsi" w:cstheme="minorBidi"/>
        </w:rPr>
        <w:t>run the following command: pip list</w:t>
      </w:r>
    </w:p>
    <w:p w14:paraId="549B151E" w14:textId="3A3F5C93" w:rsidR="3B548876" w:rsidRDefault="3B548876" w:rsidP="58BF848C">
      <w:pPr>
        <w:numPr>
          <w:ilvl w:val="0"/>
          <w:numId w:val="22"/>
        </w:numPr>
        <w:spacing w:after="0" w:line="240" w:lineRule="auto"/>
      </w:pPr>
      <w:r w:rsidRPr="58BF848C">
        <w:rPr>
          <w:rFonts w:asciiTheme="minorHAnsi" w:hAnsiTheme="minorHAnsi" w:cstheme="minorBidi"/>
          <w:szCs w:val="22"/>
        </w:rPr>
        <w:t>Validate if the following modules</w:t>
      </w:r>
      <w:r w:rsidR="401DD9EB" w:rsidRPr="58BF848C">
        <w:rPr>
          <w:rFonts w:asciiTheme="minorHAnsi" w:hAnsiTheme="minorHAnsi" w:cstheme="minorBidi"/>
          <w:szCs w:val="22"/>
        </w:rPr>
        <w:t xml:space="preserve"> are part of the list.</w:t>
      </w:r>
    </w:p>
    <w:p w14:paraId="315E8F7A" w14:textId="3B249AD9" w:rsidR="2B3C4566" w:rsidRDefault="00523785" w:rsidP="58BF848C">
      <w:pPr>
        <w:numPr>
          <w:ilvl w:val="1"/>
          <w:numId w:val="22"/>
        </w:numPr>
        <w:spacing w:after="0" w:line="240" w:lineRule="auto"/>
      </w:pPr>
      <w:r>
        <w:rPr>
          <w:rFonts w:cs="Calibri"/>
          <w:noProof/>
        </w:rPr>
        <w:drawing>
          <wp:anchor distT="0" distB="0" distL="114300" distR="114300" simplePos="0" relativeHeight="251668992" behindDoc="0" locked="0" layoutInCell="1" allowOverlap="1" wp14:anchorId="25B18465" wp14:editId="14BD31D4">
            <wp:simplePos x="0" y="0"/>
            <wp:positionH relativeFrom="column">
              <wp:posOffset>2814977</wp:posOffset>
            </wp:positionH>
            <wp:positionV relativeFrom="paragraph">
              <wp:posOffset>16011</wp:posOffset>
            </wp:positionV>
            <wp:extent cx="3746415" cy="703780"/>
            <wp:effectExtent l="0" t="0" r="6985" b="1270"/>
            <wp:wrapNone/>
            <wp:docPr id="19" name="Picture 19" descr="Administrator: Command Prompt &#10;licrosoft Windows [Version 18.8.14393] &#10;(c) 2816 microsoft Corporation. All rights reserved . &#10;D: D: \SAS\Software\Python36 &#10;D: -m pip install Flask &#10;Requirement already satisfied: &#10;Flask in d: &#10;Requirement already satisfied: &#10;in d: (from Flask) &#10;Requirement already satisfied: &#10;in d: (from Flask) &#10;Requirement already satisfied: &#10;in d: (from Flask) &#10;Requirement already satisfied: &#10;in d: (from Flask) &#10;Requirement already satisfied: &#10;in d: (from &#10;k) &#10;ou are using pip version g .8.1, however version 21.8.1 is available. &#10;ou should consider upgrading &#10;via the python -m pip install &#10;-upgrade pip' comm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ministrator: Command Prompt &#10;licrosoft Windows [Version 18.8.14393] &#10;(c) 2816 microsoft Corporation. All rights reserved . &#10;D: D: \SAS\Software\Python36 &#10;D: -m pip install Flask &#10;Requirement already satisfied: &#10;Flask in d: &#10;Requirement already satisfied: &#10;in d: (from Flask) &#10;Requirement already satisfied: &#10;in d: (from Flask) &#10;Requirement already satisfied: &#10;in d: (from Flask) &#10;Requirement already satisfied: &#10;in d: (from Flask) &#10;Requirement already satisfied: &#10;in d: (from &#10;k) &#10;ou are using pip version g .8.1, however version 21.8.1 is available. &#10;ou should consider upgrading &#10;via the python -m pip install &#10;-upgrade pip' command. "/>
                    <pic:cNvPicPr>
                      <a:picLocks noChangeAspect="1" noChangeArrowheads="1"/>
                    </pic:cNvPicPr>
                  </pic:nvPicPr>
                  <pic:blipFill rotWithShape="1">
                    <a:blip r:embed="rId17">
                      <a:extLst>
                        <a:ext uri="{28A0092B-C50C-407E-A947-70E740481C1C}">
                          <a14:useLocalDpi xmlns:a14="http://schemas.microsoft.com/office/drawing/2010/main" val="0"/>
                        </a:ext>
                      </a:extLst>
                    </a:blip>
                    <a:srcRect t="41966"/>
                    <a:stretch/>
                  </pic:blipFill>
                  <pic:spPr bwMode="auto">
                    <a:xfrm>
                      <a:off x="0" y="0"/>
                      <a:ext cx="3746415" cy="703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2B3C4566" w:rsidRPr="58BF848C">
        <w:rPr>
          <w:szCs w:val="22"/>
        </w:rPr>
        <w:t xml:space="preserve">Flask </w:t>
      </w:r>
    </w:p>
    <w:p w14:paraId="29C3213F" w14:textId="56CE15BB" w:rsidR="2B3C4566" w:rsidRDefault="2B3C4566" w:rsidP="58BF848C">
      <w:pPr>
        <w:pStyle w:val="ListParagraph"/>
        <w:numPr>
          <w:ilvl w:val="1"/>
          <w:numId w:val="22"/>
        </w:numPr>
        <w:rPr>
          <w:rFonts w:ascii="Courier New" w:eastAsia="Courier New" w:hAnsi="Courier New" w:cs="Courier New"/>
        </w:rPr>
      </w:pPr>
      <w:r w:rsidRPr="58BF848C">
        <w:rPr>
          <w:rFonts w:ascii="Calibri" w:eastAsia="Calibri" w:hAnsi="Calibri" w:cs="Calibri"/>
        </w:rPr>
        <w:t xml:space="preserve">Jsonify </w:t>
      </w:r>
    </w:p>
    <w:p w14:paraId="7F4555B9" w14:textId="4AABE252" w:rsidR="2B3C4566" w:rsidRDefault="2B3C4566" w:rsidP="58BF848C">
      <w:pPr>
        <w:pStyle w:val="ListParagraph"/>
        <w:numPr>
          <w:ilvl w:val="1"/>
          <w:numId w:val="22"/>
        </w:numPr>
        <w:rPr>
          <w:rFonts w:eastAsiaTheme="minorEastAsia"/>
        </w:rPr>
      </w:pPr>
      <w:r w:rsidRPr="58BF848C">
        <w:rPr>
          <w:rFonts w:ascii="Calibri" w:eastAsia="Calibri" w:hAnsi="Calibri" w:cs="Calibri"/>
        </w:rPr>
        <w:t xml:space="preserve">Configparser </w:t>
      </w:r>
    </w:p>
    <w:p w14:paraId="7FECA0FE" w14:textId="3C5B5B56" w:rsidR="2B3C4566" w:rsidRDefault="2B3C4566" w:rsidP="58BF848C">
      <w:pPr>
        <w:pStyle w:val="ListParagraph"/>
        <w:numPr>
          <w:ilvl w:val="1"/>
          <w:numId w:val="22"/>
        </w:numPr>
        <w:rPr>
          <w:rFonts w:eastAsiaTheme="minorEastAsia"/>
        </w:rPr>
      </w:pPr>
      <w:r w:rsidRPr="58BF848C">
        <w:rPr>
          <w:rFonts w:ascii="Calibri" w:eastAsia="Calibri" w:hAnsi="Calibri" w:cs="Calibri"/>
        </w:rPr>
        <w:t xml:space="preserve">Requests </w:t>
      </w:r>
    </w:p>
    <w:p w14:paraId="066DB70B" w14:textId="75209B11" w:rsidR="2B3C4566" w:rsidRDefault="2B3C4566" w:rsidP="58BF848C">
      <w:pPr>
        <w:pStyle w:val="ListParagraph"/>
        <w:numPr>
          <w:ilvl w:val="0"/>
          <w:numId w:val="22"/>
        </w:numPr>
        <w:rPr>
          <w:rFonts w:eastAsiaTheme="minorEastAsia"/>
        </w:rPr>
      </w:pPr>
      <w:r w:rsidRPr="58BF848C">
        <w:rPr>
          <w:rFonts w:ascii="Calibri" w:eastAsia="Calibri" w:hAnsi="Calibri" w:cs="Calibri"/>
        </w:rPr>
        <w:t>If not, install each of the missing modules using the</w:t>
      </w:r>
      <w:r w:rsidR="00B32E19">
        <w:rPr>
          <w:rFonts w:ascii="Calibri" w:eastAsia="Calibri" w:hAnsi="Calibri" w:cs="Calibri"/>
        </w:rPr>
        <w:br/>
      </w:r>
      <w:r w:rsidRPr="58BF848C">
        <w:rPr>
          <w:rFonts w:ascii="Calibri" w:eastAsia="Calibri" w:hAnsi="Calibri" w:cs="Calibri"/>
        </w:rPr>
        <w:t xml:space="preserve"> ‘pip install’ command. For </w:t>
      </w:r>
      <w:proofErr w:type="gramStart"/>
      <w:r w:rsidRPr="58BF848C">
        <w:rPr>
          <w:rFonts w:ascii="Calibri" w:eastAsia="Calibri" w:hAnsi="Calibri" w:cs="Calibri"/>
        </w:rPr>
        <w:t>e</w:t>
      </w:r>
      <w:r w:rsidR="00722996">
        <w:rPr>
          <w:rFonts w:ascii="Calibri" w:eastAsia="Calibri" w:hAnsi="Calibri" w:cs="Calibri"/>
        </w:rPr>
        <w:t>.</w:t>
      </w:r>
      <w:r w:rsidRPr="58BF848C">
        <w:rPr>
          <w:rFonts w:ascii="Calibri" w:eastAsia="Calibri" w:hAnsi="Calibri" w:cs="Calibri"/>
        </w:rPr>
        <w:t>g</w:t>
      </w:r>
      <w:r w:rsidR="00722996">
        <w:rPr>
          <w:rFonts w:ascii="Calibri" w:eastAsia="Calibri" w:hAnsi="Calibri" w:cs="Calibri"/>
        </w:rPr>
        <w:t>.</w:t>
      </w:r>
      <w:r w:rsidR="00B32E19" w:rsidRPr="00B32E19">
        <w:rPr>
          <w:rFonts w:ascii="Calibri" w:hAnsi="Calibri" w:cs="Calibri"/>
        </w:rPr>
        <w:t xml:space="preserve"> </w:t>
      </w:r>
      <w:bookmarkStart w:id="7" w:name="_Hlk55227006"/>
      <w:bookmarkEnd w:id="7"/>
      <w:r w:rsidRPr="58BF848C">
        <w:rPr>
          <w:rFonts w:ascii="Calibri" w:eastAsia="Calibri" w:hAnsi="Calibri" w:cs="Calibri"/>
        </w:rPr>
        <w:t>:</w:t>
      </w:r>
      <w:proofErr w:type="gramEnd"/>
      <w:r w:rsidRPr="58BF848C">
        <w:rPr>
          <w:rFonts w:ascii="Calibri" w:eastAsia="Calibri" w:hAnsi="Calibri" w:cs="Calibri"/>
        </w:rPr>
        <w:t xml:space="preserve"> pip install Flask</w:t>
      </w:r>
    </w:p>
    <w:p w14:paraId="23CD57FA" w14:textId="4D292AEE" w:rsidR="00BC7AF7" w:rsidRDefault="00495B9A" w:rsidP="00770C50">
      <w:pPr>
        <w:spacing w:after="0" w:line="240" w:lineRule="auto"/>
        <w:ind w:left="720"/>
        <w:rPr>
          <w:rFonts w:asciiTheme="minorHAnsi" w:hAnsiTheme="minorHAnsi" w:cstheme="minorHAnsi"/>
        </w:rPr>
      </w:pPr>
      <w:r>
        <w:rPr>
          <w:rFonts w:asciiTheme="minorHAnsi" w:hAnsiTheme="minorHAnsi" w:cstheme="minorHAnsi"/>
        </w:rPr>
        <w:t xml:space="preserve">See </w:t>
      </w:r>
      <w:hyperlink r:id="rId18" w:history="1">
        <w:r w:rsidR="00BF352A" w:rsidRPr="00117F69">
          <w:rPr>
            <w:rStyle w:val="Hyperlink"/>
            <w:rFonts w:asciiTheme="minorHAnsi" w:hAnsiTheme="minorHAnsi" w:cstheme="minorHAnsi"/>
          </w:rPr>
          <w:t>https://docs.python.org/3/inhestalling/index.html</w:t>
        </w:r>
      </w:hyperlink>
      <w:r>
        <w:rPr>
          <w:rFonts w:asciiTheme="minorHAnsi" w:hAnsiTheme="minorHAnsi" w:cstheme="minorHAnsi"/>
        </w:rPr>
        <w:t xml:space="preserve"> </w:t>
      </w:r>
      <w:r w:rsidR="002026FD">
        <w:rPr>
          <w:rFonts w:asciiTheme="minorHAnsi" w:hAnsiTheme="minorHAnsi" w:cstheme="minorHAnsi"/>
        </w:rPr>
        <w:t xml:space="preserve">or similar </w:t>
      </w:r>
      <w:r>
        <w:rPr>
          <w:rFonts w:asciiTheme="minorHAnsi" w:hAnsiTheme="minorHAnsi" w:cstheme="minorHAnsi"/>
        </w:rPr>
        <w:t>for information around installing Python Modules</w:t>
      </w:r>
      <w:r w:rsidR="002026FD">
        <w:rPr>
          <w:rFonts w:asciiTheme="minorHAnsi" w:hAnsiTheme="minorHAnsi" w:cstheme="minorHAnsi"/>
        </w:rPr>
        <w:t xml:space="preserve"> for your Python version</w:t>
      </w:r>
    </w:p>
    <w:p w14:paraId="4CB13D74" w14:textId="77777777" w:rsidR="00D50E1B" w:rsidRPr="00D50E1B" w:rsidRDefault="00D50E1B" w:rsidP="004A16ED">
      <w:pPr>
        <w:pStyle w:val="ListParagraph"/>
        <w:numPr>
          <w:ilvl w:val="0"/>
          <w:numId w:val="31"/>
        </w:numPr>
        <w:spacing w:after="100" w:afterAutospacing="1" w:line="240" w:lineRule="auto"/>
        <w:rPr>
          <w:rFonts w:cstheme="minorHAnsi"/>
        </w:rPr>
      </w:pPr>
      <w:r w:rsidRPr="00D50E1B">
        <w:rPr>
          <w:rFonts w:cstheme="minorHAnsi"/>
        </w:rPr>
        <w:lastRenderedPageBreak/>
        <w:t>To deploy a SAS 9.4 stored process as a web service, the SAS administrator needs to install one of the following:</w:t>
      </w:r>
    </w:p>
    <w:p w14:paraId="62A708F4" w14:textId="77777777" w:rsidR="00D50E1B" w:rsidRPr="00D50E1B" w:rsidRDefault="00D50E1B" w:rsidP="004A16ED">
      <w:pPr>
        <w:pStyle w:val="ListParagraph"/>
        <w:numPr>
          <w:ilvl w:val="1"/>
          <w:numId w:val="31"/>
        </w:numPr>
        <w:spacing w:after="100" w:afterAutospacing="1" w:line="240" w:lineRule="auto"/>
        <w:rPr>
          <w:rFonts w:cstheme="minorHAnsi"/>
        </w:rPr>
      </w:pPr>
      <w:r w:rsidRPr="00D50E1B">
        <w:rPr>
          <w:rFonts w:cstheme="minorHAnsi"/>
          <w:color w:val="333333"/>
        </w:rPr>
        <w:t>SAS BI Web Services for .NET, which is part of SAS Integration Technologies</w:t>
      </w:r>
    </w:p>
    <w:p w14:paraId="2745A93D" w14:textId="632CECEA" w:rsidR="00D50E1B" w:rsidRPr="005D3810" w:rsidRDefault="00D50E1B" w:rsidP="004A16ED">
      <w:pPr>
        <w:pStyle w:val="ListParagraph"/>
        <w:numPr>
          <w:ilvl w:val="1"/>
          <w:numId w:val="31"/>
        </w:numPr>
        <w:spacing w:after="100" w:afterAutospacing="1" w:line="240" w:lineRule="auto"/>
        <w:rPr>
          <w:rFonts w:cstheme="minorHAnsi"/>
        </w:rPr>
      </w:pPr>
      <w:r w:rsidRPr="00D50E1B">
        <w:rPr>
          <w:rFonts w:cstheme="minorHAnsi"/>
          <w:color w:val="333333"/>
        </w:rPr>
        <w:t xml:space="preserve">SAS Web Infrastructure Platform (WIP) and its associated components, which is included in </w:t>
      </w:r>
      <w:r w:rsidR="00873860">
        <w:rPr>
          <w:rFonts w:cstheme="minorHAnsi"/>
          <w:color w:val="333333"/>
        </w:rPr>
        <w:t>the Engage: Direct on-premises installation</w:t>
      </w:r>
    </w:p>
    <w:p w14:paraId="33026402" w14:textId="79CFB34F" w:rsidR="00770C50" w:rsidRPr="00770C50" w:rsidRDefault="002B4B13" w:rsidP="004A16ED">
      <w:pPr>
        <w:pStyle w:val="ListParagraph"/>
        <w:numPr>
          <w:ilvl w:val="0"/>
          <w:numId w:val="31"/>
        </w:numPr>
        <w:spacing w:before="240" w:after="100" w:afterAutospacing="1" w:line="240" w:lineRule="auto"/>
        <w:rPr>
          <w:rStyle w:val="Hyperlink"/>
          <w:rFonts w:cstheme="minorHAnsi"/>
          <w:color w:val="auto"/>
          <w:u w:val="none"/>
        </w:rPr>
      </w:pPr>
      <w:r w:rsidRPr="00BC7AF7">
        <w:rPr>
          <w:rFonts w:cstheme="minorHAnsi"/>
        </w:rPr>
        <w:t xml:space="preserve">Scheduling </w:t>
      </w:r>
      <w:r w:rsidR="006D249C" w:rsidRPr="00BC7AF7">
        <w:rPr>
          <w:rFonts w:cstheme="minorHAnsi"/>
        </w:rPr>
        <w:t>Server</w:t>
      </w:r>
      <w:r w:rsidRPr="00BC7AF7">
        <w:rPr>
          <w:rFonts w:cstheme="minorHAnsi"/>
        </w:rPr>
        <w:t xml:space="preserve"> </w:t>
      </w:r>
      <w:r w:rsidR="006D249C" w:rsidRPr="00BC7AF7">
        <w:rPr>
          <w:rFonts w:cstheme="minorHAnsi"/>
        </w:rPr>
        <w:t>c</w:t>
      </w:r>
      <w:r w:rsidRPr="00BC7AF7">
        <w:rPr>
          <w:rFonts w:cstheme="minorHAnsi"/>
        </w:rPr>
        <w:t>onfigured in S</w:t>
      </w:r>
      <w:r w:rsidR="001824B4" w:rsidRPr="00BC7AF7">
        <w:rPr>
          <w:rFonts w:cstheme="minorHAnsi"/>
        </w:rPr>
        <w:t xml:space="preserve">AS Management Console </w:t>
      </w:r>
      <w:r w:rsidR="005D0EE1" w:rsidRPr="00BC7AF7">
        <w:rPr>
          <w:rFonts w:cstheme="minorHAnsi"/>
        </w:rPr>
        <w:t>(</w:t>
      </w:r>
      <w:r w:rsidR="007163C7" w:rsidRPr="00BC7AF7">
        <w:rPr>
          <w:rFonts w:cstheme="minorHAnsi"/>
        </w:rPr>
        <w:t>Platform Process Manager or Operating System Scheduling S</w:t>
      </w:r>
      <w:r w:rsidR="005D0EE1" w:rsidRPr="00BC7AF7">
        <w:rPr>
          <w:rFonts w:cstheme="minorHAnsi"/>
        </w:rPr>
        <w:t>cheduler)</w:t>
      </w:r>
      <w:r w:rsidR="00EC39AF" w:rsidRPr="00BC7AF7">
        <w:rPr>
          <w:rFonts w:cstheme="minorHAnsi"/>
        </w:rPr>
        <w:br/>
      </w:r>
      <w:hyperlink r:id="rId19" w:history="1">
        <w:r w:rsidR="007163C7" w:rsidRPr="00BC7AF7">
          <w:rPr>
            <w:rStyle w:val="Hyperlink"/>
            <w:rFonts w:cstheme="minorHAnsi"/>
          </w:rPr>
          <w:t>See About SAS 9.4 Scheduling Servers for more information</w:t>
        </w:r>
      </w:hyperlink>
    </w:p>
    <w:p w14:paraId="72AD77E1" w14:textId="77777777" w:rsidR="00770C50" w:rsidRDefault="002B4B13" w:rsidP="004A16ED">
      <w:pPr>
        <w:pStyle w:val="ListParagraph"/>
        <w:numPr>
          <w:ilvl w:val="0"/>
          <w:numId w:val="31"/>
        </w:numPr>
        <w:spacing w:before="240" w:after="100" w:afterAutospacing="1" w:line="240" w:lineRule="auto"/>
        <w:rPr>
          <w:rFonts w:cstheme="minorHAnsi"/>
        </w:rPr>
      </w:pPr>
      <w:r w:rsidRPr="00770C50">
        <w:rPr>
          <w:rFonts w:cstheme="minorHAnsi"/>
        </w:rPr>
        <w:t>User/PW for Schedul</w:t>
      </w:r>
      <w:r w:rsidR="006D249C" w:rsidRPr="00770C50">
        <w:rPr>
          <w:rFonts w:cstheme="minorHAnsi"/>
        </w:rPr>
        <w:t xml:space="preserve">ing </w:t>
      </w:r>
      <w:r w:rsidR="007D113D" w:rsidRPr="00770C50">
        <w:rPr>
          <w:rFonts w:cstheme="minorHAnsi"/>
        </w:rPr>
        <w:t>Administrato</w:t>
      </w:r>
      <w:r w:rsidR="00F45AA8" w:rsidRPr="00770C50">
        <w:rPr>
          <w:rFonts w:cstheme="minorHAnsi"/>
        </w:rPr>
        <w:t>r</w:t>
      </w:r>
    </w:p>
    <w:p w14:paraId="00E4C14F" w14:textId="40591331" w:rsidR="00902561" w:rsidRPr="00770C50" w:rsidRDefault="00F45AA8" w:rsidP="004A16ED">
      <w:pPr>
        <w:pStyle w:val="ListParagraph"/>
        <w:numPr>
          <w:ilvl w:val="0"/>
          <w:numId w:val="31"/>
        </w:numPr>
        <w:spacing w:after="0" w:line="240" w:lineRule="auto"/>
        <w:rPr>
          <w:rFonts w:cstheme="minorHAnsi"/>
        </w:rPr>
      </w:pPr>
      <w:r w:rsidRPr="00770C50">
        <w:rPr>
          <w:rFonts w:cstheme="minorHAnsi"/>
        </w:rPr>
        <w:t>SAS User</w:t>
      </w:r>
      <w:r w:rsidR="00FA6140" w:rsidRPr="00770C50">
        <w:rPr>
          <w:rFonts w:cstheme="minorHAnsi"/>
        </w:rPr>
        <w:t>s</w:t>
      </w:r>
      <w:r w:rsidRPr="00770C50">
        <w:rPr>
          <w:rFonts w:cstheme="minorHAnsi"/>
        </w:rPr>
        <w:t xml:space="preserve"> Group</w:t>
      </w:r>
      <w:r w:rsidR="00FA6140" w:rsidRPr="00770C50">
        <w:rPr>
          <w:rFonts w:cstheme="minorHAnsi"/>
        </w:rPr>
        <w:t>(s) defined</w:t>
      </w:r>
      <w:r w:rsidR="00902561" w:rsidRPr="00770C50">
        <w:rPr>
          <w:rFonts w:cstheme="minorHAnsi"/>
        </w:rPr>
        <w:t xml:space="preserve"> that will act as Schedul</w:t>
      </w:r>
      <w:r w:rsidR="00003AC2">
        <w:rPr>
          <w:rFonts w:cstheme="minorHAnsi"/>
        </w:rPr>
        <w:t xml:space="preserve">ers </w:t>
      </w:r>
      <w:r w:rsidR="00016BE4" w:rsidRPr="00770C50">
        <w:rPr>
          <w:rFonts w:cstheme="minorHAnsi"/>
        </w:rPr>
        <w:t>with appropriate ca</w:t>
      </w:r>
      <w:r w:rsidR="00261E2A" w:rsidRPr="00770C50">
        <w:rPr>
          <w:rFonts w:cstheme="minorHAnsi"/>
        </w:rPr>
        <w:t>pabilities and authorization</w:t>
      </w:r>
    </w:p>
    <w:p w14:paraId="07686274" w14:textId="6D80612D" w:rsidR="0024293F" w:rsidRDefault="0024293F" w:rsidP="00902561">
      <w:pPr>
        <w:numPr>
          <w:ilvl w:val="1"/>
          <w:numId w:val="22"/>
        </w:numPr>
        <w:spacing w:after="100" w:afterAutospacing="1" w:line="240" w:lineRule="auto"/>
        <w:rPr>
          <w:rFonts w:asciiTheme="minorHAnsi" w:hAnsiTheme="minorHAnsi" w:cstheme="minorBidi"/>
        </w:rPr>
      </w:pPr>
      <w:r w:rsidRPr="58BF848C">
        <w:rPr>
          <w:rFonts w:asciiTheme="minorHAnsi" w:hAnsiTheme="minorHAnsi" w:cstheme="minorBidi"/>
        </w:rPr>
        <w:t>Schedule Manager capability assigned under Management Console 9.4 capabilities</w:t>
      </w:r>
    </w:p>
    <w:p w14:paraId="6141C3C2" w14:textId="4C9EEEB9" w:rsidR="00F45AA8" w:rsidRPr="00261E2A" w:rsidRDefault="00261E2A" w:rsidP="00261E2A">
      <w:pPr>
        <w:numPr>
          <w:ilvl w:val="1"/>
          <w:numId w:val="22"/>
        </w:numPr>
        <w:spacing w:after="100" w:afterAutospacing="1" w:line="240" w:lineRule="auto"/>
      </w:pPr>
      <w:r w:rsidRPr="58BF848C">
        <w:rPr>
          <w:rFonts w:asciiTheme="minorHAnsi" w:hAnsiTheme="minorHAnsi" w:cstheme="minorBidi"/>
        </w:rPr>
        <w:t>Authorized for</w:t>
      </w:r>
      <w:r w:rsidR="0024293F" w:rsidRPr="58BF848C">
        <w:rPr>
          <w:rFonts w:asciiTheme="minorHAnsi" w:hAnsiTheme="minorHAnsi" w:cstheme="minorBidi"/>
        </w:rPr>
        <w:t xml:space="preserve"> access to the Scheduling Administrator account</w:t>
      </w:r>
    </w:p>
    <w:p w14:paraId="77E94D22" w14:textId="2DABC36B" w:rsidR="002B4B13" w:rsidRDefault="002B4B13" w:rsidP="002B4B13">
      <w:pPr>
        <w:pStyle w:val="Heading2"/>
        <w:rPr>
          <w:rFonts w:cstheme="majorHAnsi"/>
        </w:rPr>
      </w:pPr>
      <w:r w:rsidRPr="00994AE0">
        <w:rPr>
          <w:rFonts w:cstheme="majorHAnsi"/>
        </w:rPr>
        <w:t>Included files</w:t>
      </w:r>
    </w:p>
    <w:p w14:paraId="3174AC99" w14:textId="0B549C84" w:rsidR="00B3683D" w:rsidRDefault="00CF664F" w:rsidP="00B3683D">
      <w:pPr>
        <w:pStyle w:val="BodyText"/>
      </w:pPr>
      <w:r>
        <w:t>All files are found within the parent folder CI360Jobs</w:t>
      </w:r>
    </w:p>
    <w:tbl>
      <w:tblPr>
        <w:tblStyle w:val="TableGrid"/>
        <w:tblW w:w="9797" w:type="dxa"/>
        <w:tblInd w:w="45" w:type="dxa"/>
        <w:tblLayout w:type="fixed"/>
        <w:tblCellMar>
          <w:left w:w="115" w:type="dxa"/>
          <w:right w:w="14" w:type="dxa"/>
        </w:tblCellMar>
        <w:tblLook w:val="04A0" w:firstRow="1" w:lastRow="0" w:firstColumn="1" w:lastColumn="0" w:noHBand="0" w:noVBand="1"/>
      </w:tblPr>
      <w:tblGrid>
        <w:gridCol w:w="4090"/>
        <w:gridCol w:w="5707"/>
      </w:tblGrid>
      <w:tr w:rsidR="00B65508" w:rsidRPr="008A5C14" w14:paraId="377BAFFD" w14:textId="77777777" w:rsidTr="00994AE0">
        <w:trPr>
          <w:trHeight w:val="423"/>
        </w:trPr>
        <w:tc>
          <w:tcPr>
            <w:tcW w:w="4090" w:type="dxa"/>
            <w:tcBorders>
              <w:top w:val="single" w:sz="4" w:space="0" w:color="auto"/>
              <w:left w:val="single" w:sz="4" w:space="0" w:color="auto"/>
              <w:bottom w:val="single" w:sz="4" w:space="0" w:color="auto"/>
              <w:right w:val="single" w:sz="4" w:space="0" w:color="auto"/>
            </w:tcBorders>
            <w:shd w:val="clear" w:color="auto" w:fill="E6E6E6"/>
            <w:hideMark/>
          </w:tcPr>
          <w:p w14:paraId="566238AB" w14:textId="77777777" w:rsidR="00B65508" w:rsidRPr="006965FC" w:rsidRDefault="00B65508" w:rsidP="00381793">
            <w:pPr>
              <w:autoSpaceDE w:val="0"/>
              <w:autoSpaceDN w:val="0"/>
              <w:adjustRightInd w:val="0"/>
              <w:ind w:right="45"/>
              <w:rPr>
                <w:rFonts w:asciiTheme="minorHAnsi" w:hAnsiTheme="minorHAnsi" w:cstheme="minorHAnsi"/>
              </w:rPr>
            </w:pPr>
            <w:r w:rsidRPr="006965FC">
              <w:rPr>
                <w:rFonts w:asciiTheme="minorHAnsi" w:hAnsiTheme="minorHAnsi" w:cstheme="minorHAnsi"/>
                <w:b/>
              </w:rPr>
              <w:t>Name</w:t>
            </w:r>
          </w:p>
        </w:tc>
        <w:tc>
          <w:tcPr>
            <w:tcW w:w="5707" w:type="dxa"/>
            <w:tcBorders>
              <w:top w:val="single" w:sz="4" w:space="0" w:color="auto"/>
              <w:left w:val="single" w:sz="4" w:space="0" w:color="auto"/>
              <w:bottom w:val="single" w:sz="4" w:space="0" w:color="auto"/>
              <w:right w:val="single" w:sz="4" w:space="0" w:color="auto"/>
            </w:tcBorders>
            <w:shd w:val="clear" w:color="auto" w:fill="E6E6E6"/>
          </w:tcPr>
          <w:p w14:paraId="1124ECB6" w14:textId="77777777" w:rsidR="00B65508" w:rsidRPr="006965FC" w:rsidRDefault="00B65508" w:rsidP="00381793">
            <w:pPr>
              <w:autoSpaceDE w:val="0"/>
              <w:autoSpaceDN w:val="0"/>
              <w:adjustRightInd w:val="0"/>
              <w:ind w:right="45"/>
              <w:rPr>
                <w:rFonts w:asciiTheme="minorHAnsi" w:hAnsiTheme="minorHAnsi" w:cstheme="minorHAnsi"/>
              </w:rPr>
            </w:pPr>
            <w:r w:rsidRPr="006965FC">
              <w:rPr>
                <w:rFonts w:asciiTheme="minorHAnsi" w:hAnsiTheme="minorHAnsi" w:cstheme="minorHAnsi"/>
                <w:b/>
              </w:rPr>
              <w:t>Description</w:t>
            </w:r>
          </w:p>
        </w:tc>
      </w:tr>
      <w:tr w:rsidR="000B7E27" w:rsidRPr="008A5C14" w14:paraId="3A2EF9AC" w14:textId="77777777" w:rsidTr="00994AE0">
        <w:trPr>
          <w:trHeight w:val="392"/>
        </w:trPr>
        <w:tc>
          <w:tcPr>
            <w:tcW w:w="4090" w:type="dxa"/>
            <w:tcBorders>
              <w:top w:val="single" w:sz="4" w:space="0" w:color="auto"/>
              <w:left w:val="single" w:sz="4" w:space="0" w:color="auto"/>
              <w:bottom w:val="single" w:sz="4" w:space="0" w:color="auto"/>
              <w:right w:val="single" w:sz="4" w:space="0" w:color="auto"/>
            </w:tcBorders>
          </w:tcPr>
          <w:p w14:paraId="7CDE9768" w14:textId="4ACCF0B7" w:rsidR="000B7E27" w:rsidRPr="00CF664F" w:rsidRDefault="000B7E27" w:rsidP="000B7E27">
            <w:pPr>
              <w:autoSpaceDE w:val="0"/>
              <w:autoSpaceDN w:val="0"/>
              <w:adjustRightInd w:val="0"/>
              <w:spacing w:after="0"/>
              <w:ind w:right="45"/>
              <w:rPr>
                <w:szCs w:val="22"/>
              </w:rPr>
            </w:pPr>
            <w:r w:rsidRPr="00CF664F">
              <w:rPr>
                <w:szCs w:val="22"/>
              </w:rPr>
              <w:t>../Config/autoexec.sas</w:t>
            </w:r>
          </w:p>
        </w:tc>
        <w:tc>
          <w:tcPr>
            <w:tcW w:w="5707" w:type="dxa"/>
            <w:tcBorders>
              <w:top w:val="single" w:sz="4" w:space="0" w:color="auto"/>
              <w:left w:val="single" w:sz="4" w:space="0" w:color="auto"/>
              <w:bottom w:val="single" w:sz="4" w:space="0" w:color="auto"/>
              <w:right w:val="single" w:sz="4" w:space="0" w:color="auto"/>
            </w:tcBorders>
          </w:tcPr>
          <w:p w14:paraId="02636539" w14:textId="333B77D2" w:rsidR="000B7E27" w:rsidRDefault="000B7E27" w:rsidP="000B7E27">
            <w:pPr>
              <w:autoSpaceDE w:val="0"/>
              <w:autoSpaceDN w:val="0"/>
              <w:adjustRightInd w:val="0"/>
              <w:spacing w:after="0"/>
              <w:ind w:right="45"/>
              <w:rPr>
                <w:rFonts w:cstheme="minorHAnsi"/>
                <w:szCs w:val="22"/>
              </w:rPr>
            </w:pPr>
            <w:r>
              <w:rPr>
                <w:rFonts w:cs="Courier New"/>
                <w:szCs w:val="22"/>
                <w:shd w:val="clear" w:color="auto" w:fill="FFFFFF"/>
              </w:rPr>
              <w:t>Autoexec file for the SAS Stored Process containing all environment variables</w:t>
            </w:r>
          </w:p>
        </w:tc>
      </w:tr>
      <w:tr w:rsidR="00B65508" w:rsidRPr="008A5C14" w14:paraId="0D55E14D" w14:textId="77777777" w:rsidTr="00994AE0">
        <w:trPr>
          <w:trHeight w:val="260"/>
        </w:trPr>
        <w:tc>
          <w:tcPr>
            <w:tcW w:w="4090" w:type="dxa"/>
            <w:tcBorders>
              <w:top w:val="single" w:sz="4" w:space="0" w:color="auto"/>
              <w:left w:val="single" w:sz="4" w:space="0" w:color="auto"/>
              <w:bottom w:val="single" w:sz="4" w:space="0" w:color="auto"/>
              <w:right w:val="single" w:sz="4" w:space="0" w:color="auto"/>
            </w:tcBorders>
            <w:hideMark/>
          </w:tcPr>
          <w:p w14:paraId="2C9F5601" w14:textId="7E04A228" w:rsidR="00B65508" w:rsidRPr="00CF664F" w:rsidRDefault="00420E73" w:rsidP="00DD098B">
            <w:pPr>
              <w:autoSpaceDE w:val="0"/>
              <w:autoSpaceDN w:val="0"/>
              <w:adjustRightInd w:val="0"/>
              <w:spacing w:after="0"/>
              <w:ind w:right="45"/>
              <w:rPr>
                <w:rFonts w:cstheme="minorHAnsi"/>
                <w:color w:val="000000"/>
                <w:szCs w:val="22"/>
              </w:rPr>
            </w:pPr>
            <w:r w:rsidRPr="00CF664F">
              <w:rPr>
                <w:szCs w:val="22"/>
              </w:rPr>
              <w:t>../Config/</w:t>
            </w:r>
            <w:r w:rsidR="00B65508" w:rsidRPr="00CF664F">
              <w:rPr>
                <w:szCs w:val="22"/>
              </w:rPr>
              <w:t xml:space="preserve">createJob.spk </w:t>
            </w:r>
          </w:p>
        </w:tc>
        <w:tc>
          <w:tcPr>
            <w:tcW w:w="5707" w:type="dxa"/>
            <w:tcBorders>
              <w:top w:val="single" w:sz="4" w:space="0" w:color="auto"/>
              <w:left w:val="single" w:sz="4" w:space="0" w:color="auto"/>
              <w:bottom w:val="single" w:sz="4" w:space="0" w:color="auto"/>
              <w:right w:val="single" w:sz="4" w:space="0" w:color="auto"/>
            </w:tcBorders>
          </w:tcPr>
          <w:p w14:paraId="77B33FD9" w14:textId="00896282" w:rsidR="00CF664F" w:rsidRPr="00CF664F" w:rsidRDefault="00CF664F" w:rsidP="00DD098B">
            <w:pPr>
              <w:autoSpaceDE w:val="0"/>
              <w:autoSpaceDN w:val="0"/>
              <w:adjustRightInd w:val="0"/>
              <w:spacing w:after="0"/>
              <w:ind w:right="45"/>
              <w:rPr>
                <w:rFonts w:cstheme="minorHAnsi"/>
                <w:szCs w:val="22"/>
              </w:rPr>
            </w:pPr>
            <w:r>
              <w:rPr>
                <w:rFonts w:cstheme="minorHAnsi"/>
                <w:szCs w:val="22"/>
              </w:rPr>
              <w:t>SAS Stored Process Import Package</w:t>
            </w:r>
            <w:r w:rsidR="00DD098B">
              <w:rPr>
                <w:rFonts w:cstheme="minorHAnsi"/>
                <w:szCs w:val="22"/>
              </w:rPr>
              <w:t xml:space="preserve">; </w:t>
            </w:r>
            <w:r>
              <w:rPr>
                <w:rFonts w:cstheme="minorHAnsi"/>
                <w:szCs w:val="22"/>
              </w:rPr>
              <w:t xml:space="preserve">Contains </w:t>
            </w:r>
            <w:r w:rsidR="00DD098B">
              <w:rPr>
                <w:rFonts w:cstheme="minorHAnsi"/>
                <w:szCs w:val="22"/>
              </w:rPr>
              <w:t>createJob.SAS</w:t>
            </w:r>
          </w:p>
        </w:tc>
      </w:tr>
      <w:tr w:rsidR="00BF39B9" w:rsidRPr="008A5C14" w14:paraId="0CF97030" w14:textId="77777777" w:rsidTr="00994AE0">
        <w:trPr>
          <w:trHeight w:val="392"/>
        </w:trPr>
        <w:tc>
          <w:tcPr>
            <w:tcW w:w="4090" w:type="dxa"/>
            <w:tcBorders>
              <w:top w:val="single" w:sz="4" w:space="0" w:color="auto"/>
              <w:left w:val="single" w:sz="4" w:space="0" w:color="auto"/>
              <w:bottom w:val="single" w:sz="4" w:space="0" w:color="auto"/>
              <w:right w:val="single" w:sz="4" w:space="0" w:color="auto"/>
            </w:tcBorders>
          </w:tcPr>
          <w:p w14:paraId="16E5E655" w14:textId="70E43651" w:rsidR="00BF39B9" w:rsidRPr="00CF664F" w:rsidRDefault="00420E73" w:rsidP="00DD098B">
            <w:pPr>
              <w:autoSpaceDE w:val="0"/>
              <w:autoSpaceDN w:val="0"/>
              <w:adjustRightInd w:val="0"/>
              <w:spacing w:after="0"/>
              <w:ind w:right="45"/>
              <w:rPr>
                <w:szCs w:val="22"/>
              </w:rPr>
            </w:pPr>
            <w:r w:rsidRPr="00CF664F">
              <w:rPr>
                <w:szCs w:val="22"/>
              </w:rPr>
              <w:t>../Config/</w:t>
            </w:r>
            <w:r w:rsidR="00A40B8A">
              <w:rPr>
                <w:szCs w:val="22"/>
              </w:rPr>
              <w:t>createJobCustomProperties.xlsx</w:t>
            </w:r>
          </w:p>
        </w:tc>
        <w:tc>
          <w:tcPr>
            <w:tcW w:w="5707" w:type="dxa"/>
            <w:tcBorders>
              <w:top w:val="single" w:sz="4" w:space="0" w:color="auto"/>
              <w:left w:val="single" w:sz="4" w:space="0" w:color="auto"/>
              <w:bottom w:val="single" w:sz="4" w:space="0" w:color="auto"/>
              <w:right w:val="single" w:sz="4" w:space="0" w:color="auto"/>
            </w:tcBorders>
          </w:tcPr>
          <w:p w14:paraId="0CC21702" w14:textId="6E126C8E" w:rsidR="00BF39B9" w:rsidRDefault="00A40B8A" w:rsidP="00DD098B">
            <w:pPr>
              <w:autoSpaceDE w:val="0"/>
              <w:autoSpaceDN w:val="0"/>
              <w:adjustRightInd w:val="0"/>
              <w:spacing w:after="0"/>
              <w:ind w:right="45"/>
              <w:rPr>
                <w:rFonts w:cstheme="minorHAnsi"/>
                <w:szCs w:val="22"/>
              </w:rPr>
            </w:pPr>
            <w:r>
              <w:rPr>
                <w:rFonts w:cstheme="minorHAnsi"/>
                <w:szCs w:val="22"/>
              </w:rPr>
              <w:t>Custom Property Worksheet to add the connector to the 360 User Interface</w:t>
            </w:r>
          </w:p>
        </w:tc>
      </w:tr>
      <w:tr w:rsidR="00B65508" w:rsidRPr="008A5C14" w14:paraId="49355500" w14:textId="77777777" w:rsidTr="00994AE0">
        <w:trPr>
          <w:trHeight w:val="392"/>
        </w:trPr>
        <w:tc>
          <w:tcPr>
            <w:tcW w:w="4090" w:type="dxa"/>
            <w:tcBorders>
              <w:top w:val="single" w:sz="4" w:space="0" w:color="auto"/>
              <w:left w:val="single" w:sz="4" w:space="0" w:color="auto"/>
              <w:bottom w:val="single" w:sz="4" w:space="0" w:color="auto"/>
              <w:right w:val="single" w:sz="4" w:space="0" w:color="auto"/>
            </w:tcBorders>
          </w:tcPr>
          <w:p w14:paraId="7BE069B9" w14:textId="4374C7E5" w:rsidR="00B65508" w:rsidRPr="00CF664F" w:rsidRDefault="00B65508" w:rsidP="00DD098B">
            <w:pPr>
              <w:autoSpaceDE w:val="0"/>
              <w:autoSpaceDN w:val="0"/>
              <w:adjustRightInd w:val="0"/>
              <w:spacing w:after="0"/>
              <w:ind w:right="45"/>
              <w:rPr>
                <w:rFonts w:cstheme="minorHAnsi"/>
                <w:color w:val="000000"/>
                <w:szCs w:val="22"/>
              </w:rPr>
            </w:pPr>
            <w:proofErr w:type="gramStart"/>
            <w:r w:rsidRPr="00CF664F">
              <w:rPr>
                <w:i/>
                <w:szCs w:val="22"/>
              </w:rPr>
              <w:t>..</w:t>
            </w:r>
            <w:proofErr w:type="gramEnd"/>
            <w:r w:rsidRPr="00CF664F">
              <w:rPr>
                <w:szCs w:val="22"/>
              </w:rPr>
              <w:t xml:space="preserve">/ConnectorPY/ConnectorProxy.py </w:t>
            </w:r>
          </w:p>
        </w:tc>
        <w:tc>
          <w:tcPr>
            <w:tcW w:w="5707" w:type="dxa"/>
            <w:tcBorders>
              <w:top w:val="single" w:sz="4" w:space="0" w:color="auto"/>
              <w:left w:val="single" w:sz="4" w:space="0" w:color="auto"/>
              <w:bottom w:val="single" w:sz="4" w:space="0" w:color="auto"/>
              <w:right w:val="single" w:sz="4" w:space="0" w:color="auto"/>
            </w:tcBorders>
          </w:tcPr>
          <w:p w14:paraId="6B44CB3A" w14:textId="05E51521" w:rsidR="00B65508" w:rsidRPr="00CF664F" w:rsidRDefault="00DD098B" w:rsidP="00DD098B">
            <w:pPr>
              <w:autoSpaceDE w:val="0"/>
              <w:autoSpaceDN w:val="0"/>
              <w:adjustRightInd w:val="0"/>
              <w:spacing w:after="0"/>
              <w:ind w:right="45"/>
              <w:rPr>
                <w:rFonts w:cs="Courier New"/>
                <w:szCs w:val="22"/>
                <w:shd w:val="clear" w:color="auto" w:fill="FFFFFF"/>
              </w:rPr>
            </w:pPr>
            <w:r>
              <w:rPr>
                <w:rFonts w:cs="Courier New"/>
                <w:szCs w:val="22"/>
                <w:shd w:val="clear" w:color="auto" w:fill="FFFFFF"/>
              </w:rPr>
              <w:t>Python program that</w:t>
            </w:r>
            <w:r w:rsidR="00CA2A31">
              <w:rPr>
                <w:rFonts w:cs="Courier New"/>
                <w:szCs w:val="22"/>
                <w:shd w:val="clear" w:color="auto" w:fill="FFFFFF"/>
              </w:rPr>
              <w:t xml:space="preserve"> is invoked by the agent to call the on-premises Web Service</w:t>
            </w:r>
          </w:p>
        </w:tc>
      </w:tr>
      <w:tr w:rsidR="00B65508" w:rsidRPr="008A5C14" w14:paraId="378A07CA" w14:textId="77777777" w:rsidTr="00994AE0">
        <w:trPr>
          <w:trHeight w:val="392"/>
        </w:trPr>
        <w:tc>
          <w:tcPr>
            <w:tcW w:w="4090" w:type="dxa"/>
            <w:tcBorders>
              <w:top w:val="single" w:sz="4" w:space="0" w:color="auto"/>
              <w:left w:val="single" w:sz="4" w:space="0" w:color="auto"/>
              <w:bottom w:val="single" w:sz="4" w:space="0" w:color="auto"/>
              <w:right w:val="single" w:sz="4" w:space="0" w:color="auto"/>
            </w:tcBorders>
          </w:tcPr>
          <w:p w14:paraId="38B05EF6" w14:textId="2275BF59" w:rsidR="00B65508" w:rsidRPr="00CF664F" w:rsidRDefault="00B65508" w:rsidP="00DD098B">
            <w:pPr>
              <w:autoSpaceDE w:val="0"/>
              <w:autoSpaceDN w:val="0"/>
              <w:adjustRightInd w:val="0"/>
              <w:spacing w:after="0"/>
              <w:ind w:right="45"/>
              <w:rPr>
                <w:rFonts w:cstheme="minorHAnsi"/>
                <w:color w:val="000000"/>
                <w:szCs w:val="22"/>
              </w:rPr>
            </w:pPr>
            <w:r w:rsidRPr="00CF664F">
              <w:rPr>
                <w:i/>
                <w:szCs w:val="22"/>
              </w:rPr>
              <w:t>..</w:t>
            </w:r>
            <w:r w:rsidRPr="00CF664F">
              <w:rPr>
                <w:szCs w:val="22"/>
              </w:rPr>
              <w:t>/ConnectorPY/conf/serviceConfig.ini</w:t>
            </w:r>
          </w:p>
        </w:tc>
        <w:tc>
          <w:tcPr>
            <w:tcW w:w="5707" w:type="dxa"/>
            <w:tcBorders>
              <w:top w:val="single" w:sz="4" w:space="0" w:color="auto"/>
              <w:left w:val="single" w:sz="4" w:space="0" w:color="auto"/>
              <w:bottom w:val="single" w:sz="4" w:space="0" w:color="auto"/>
              <w:right w:val="single" w:sz="4" w:space="0" w:color="auto"/>
            </w:tcBorders>
          </w:tcPr>
          <w:p w14:paraId="6137DF9A" w14:textId="597886C7" w:rsidR="00B65508" w:rsidRPr="00CF664F" w:rsidRDefault="00CA2A31" w:rsidP="00DD098B">
            <w:pPr>
              <w:autoSpaceDE w:val="0"/>
              <w:autoSpaceDN w:val="0"/>
              <w:adjustRightInd w:val="0"/>
              <w:spacing w:after="0"/>
              <w:ind w:right="45"/>
              <w:rPr>
                <w:rFonts w:cs="Courier New"/>
                <w:szCs w:val="22"/>
                <w:shd w:val="clear" w:color="auto" w:fill="FFFFFF"/>
              </w:rPr>
            </w:pPr>
            <w:r>
              <w:rPr>
                <w:rFonts w:cs="Courier New"/>
                <w:szCs w:val="22"/>
                <w:shd w:val="clear" w:color="auto" w:fill="FFFFFF"/>
              </w:rPr>
              <w:t>Configuration details for the on-premises Web Service (Stored Process)</w:t>
            </w:r>
          </w:p>
        </w:tc>
      </w:tr>
      <w:tr w:rsidR="00B65508" w:rsidRPr="008A5C14" w14:paraId="2EEF3C2C" w14:textId="77777777" w:rsidTr="00994AE0">
        <w:trPr>
          <w:trHeight w:val="278"/>
        </w:trPr>
        <w:tc>
          <w:tcPr>
            <w:tcW w:w="4090" w:type="dxa"/>
            <w:tcBorders>
              <w:top w:val="single" w:sz="4" w:space="0" w:color="auto"/>
              <w:left w:val="single" w:sz="4" w:space="0" w:color="auto"/>
              <w:bottom w:val="single" w:sz="4" w:space="0" w:color="auto"/>
              <w:right w:val="single" w:sz="4" w:space="0" w:color="auto"/>
            </w:tcBorders>
          </w:tcPr>
          <w:p w14:paraId="4B6010D6" w14:textId="7F31AA41" w:rsidR="00B65508" w:rsidRPr="00CF664F" w:rsidRDefault="00B65508" w:rsidP="00DD098B">
            <w:pPr>
              <w:autoSpaceDE w:val="0"/>
              <w:autoSpaceDN w:val="0"/>
              <w:adjustRightInd w:val="0"/>
              <w:spacing w:after="0"/>
              <w:ind w:right="45"/>
              <w:rPr>
                <w:rFonts w:cstheme="minorHAnsi"/>
                <w:color w:val="000000"/>
                <w:szCs w:val="22"/>
              </w:rPr>
            </w:pPr>
            <w:r w:rsidRPr="00CF664F">
              <w:rPr>
                <w:szCs w:val="22"/>
              </w:rPr>
              <w:t>../Macros/check_syscc.sas</w:t>
            </w:r>
          </w:p>
        </w:tc>
        <w:tc>
          <w:tcPr>
            <w:tcW w:w="5707" w:type="dxa"/>
            <w:tcBorders>
              <w:top w:val="single" w:sz="4" w:space="0" w:color="auto"/>
              <w:left w:val="single" w:sz="4" w:space="0" w:color="auto"/>
              <w:bottom w:val="single" w:sz="4" w:space="0" w:color="auto"/>
              <w:right w:val="single" w:sz="4" w:space="0" w:color="auto"/>
            </w:tcBorders>
          </w:tcPr>
          <w:p w14:paraId="3F72B750" w14:textId="03D36BD3" w:rsidR="00B65508" w:rsidRPr="00CF664F" w:rsidRDefault="0076472C" w:rsidP="00DD098B">
            <w:pPr>
              <w:autoSpaceDE w:val="0"/>
              <w:autoSpaceDN w:val="0"/>
              <w:adjustRightInd w:val="0"/>
              <w:spacing w:after="0"/>
              <w:ind w:right="45"/>
              <w:rPr>
                <w:rFonts w:cs="Courier New"/>
                <w:szCs w:val="22"/>
                <w:shd w:val="clear" w:color="auto" w:fill="FFFFFF"/>
              </w:rPr>
            </w:pPr>
            <w:r>
              <w:rPr>
                <w:rFonts w:cs="Courier New"/>
                <w:szCs w:val="22"/>
                <w:shd w:val="clear" w:color="auto" w:fill="FFFFFF"/>
              </w:rPr>
              <w:t>C</w:t>
            </w:r>
            <w:r w:rsidR="001E2607">
              <w:rPr>
                <w:rFonts w:cs="Courier New"/>
                <w:szCs w:val="22"/>
                <w:shd w:val="clear" w:color="auto" w:fill="FFFFFF"/>
              </w:rPr>
              <w:t>heck</w:t>
            </w:r>
            <w:r>
              <w:rPr>
                <w:rFonts w:cs="Courier New"/>
                <w:szCs w:val="22"/>
                <w:shd w:val="clear" w:color="auto" w:fill="FFFFFF"/>
              </w:rPr>
              <w:t>s</w:t>
            </w:r>
            <w:r w:rsidR="001E2607">
              <w:rPr>
                <w:rFonts w:cs="Courier New"/>
                <w:szCs w:val="22"/>
                <w:shd w:val="clear" w:color="auto" w:fill="FFFFFF"/>
              </w:rPr>
              <w:t xml:space="preserve"> the system return code.</w:t>
            </w:r>
          </w:p>
        </w:tc>
      </w:tr>
      <w:tr w:rsidR="001E2607" w:rsidRPr="008A5C14" w14:paraId="5F3AA0FE" w14:textId="77777777" w:rsidTr="00994AE0">
        <w:trPr>
          <w:trHeight w:val="242"/>
        </w:trPr>
        <w:tc>
          <w:tcPr>
            <w:tcW w:w="4090" w:type="dxa"/>
            <w:tcBorders>
              <w:top w:val="single" w:sz="4" w:space="0" w:color="auto"/>
              <w:left w:val="single" w:sz="4" w:space="0" w:color="auto"/>
              <w:bottom w:val="single" w:sz="4" w:space="0" w:color="auto"/>
              <w:right w:val="single" w:sz="4" w:space="0" w:color="auto"/>
            </w:tcBorders>
          </w:tcPr>
          <w:p w14:paraId="51C8724F" w14:textId="2F5D7A0C" w:rsidR="001E2607" w:rsidRPr="00CF664F" w:rsidRDefault="001E2607" w:rsidP="001E2607">
            <w:pPr>
              <w:autoSpaceDE w:val="0"/>
              <w:autoSpaceDN w:val="0"/>
              <w:adjustRightInd w:val="0"/>
              <w:spacing w:after="0"/>
              <w:ind w:right="45"/>
              <w:rPr>
                <w:rFonts w:cstheme="minorHAnsi"/>
                <w:color w:val="000000"/>
                <w:szCs w:val="22"/>
              </w:rPr>
            </w:pPr>
            <w:r w:rsidRPr="00CF664F">
              <w:rPr>
                <w:szCs w:val="22"/>
              </w:rPr>
              <w:t>../Macros/check_value.sas</w:t>
            </w:r>
          </w:p>
        </w:tc>
        <w:tc>
          <w:tcPr>
            <w:tcW w:w="5707" w:type="dxa"/>
            <w:tcBorders>
              <w:top w:val="single" w:sz="4" w:space="0" w:color="auto"/>
              <w:left w:val="single" w:sz="4" w:space="0" w:color="auto"/>
              <w:bottom w:val="single" w:sz="4" w:space="0" w:color="auto"/>
              <w:right w:val="single" w:sz="4" w:space="0" w:color="auto"/>
            </w:tcBorders>
          </w:tcPr>
          <w:p w14:paraId="11D62448" w14:textId="5D447055" w:rsidR="001E2607" w:rsidRPr="00CF664F" w:rsidRDefault="0076472C" w:rsidP="001E2607">
            <w:pPr>
              <w:autoSpaceDE w:val="0"/>
              <w:autoSpaceDN w:val="0"/>
              <w:adjustRightInd w:val="0"/>
              <w:spacing w:after="0"/>
              <w:ind w:right="45"/>
              <w:rPr>
                <w:rFonts w:cs="Courier New"/>
                <w:szCs w:val="22"/>
                <w:shd w:val="clear" w:color="auto" w:fill="FFFFFF"/>
              </w:rPr>
            </w:pPr>
            <w:r>
              <w:rPr>
                <w:rFonts w:cs="Courier New"/>
                <w:szCs w:val="22"/>
                <w:shd w:val="clear" w:color="auto" w:fill="FFFFFF"/>
              </w:rPr>
              <w:t>C</w:t>
            </w:r>
            <w:r w:rsidR="001E2607">
              <w:rPr>
                <w:rFonts w:cs="Courier New"/>
                <w:szCs w:val="22"/>
                <w:shd w:val="clear" w:color="auto" w:fill="FFFFFF"/>
              </w:rPr>
              <w:t>heck</w:t>
            </w:r>
            <w:r>
              <w:rPr>
                <w:rFonts w:cs="Courier New"/>
                <w:szCs w:val="22"/>
                <w:shd w:val="clear" w:color="auto" w:fill="FFFFFF"/>
              </w:rPr>
              <w:t>s</w:t>
            </w:r>
            <w:r w:rsidR="001E2607">
              <w:rPr>
                <w:rFonts w:cs="Courier New"/>
                <w:szCs w:val="22"/>
                <w:shd w:val="clear" w:color="auto" w:fill="FFFFFF"/>
              </w:rPr>
              <w:t xml:space="preserve"> the validity of required macrovars.</w:t>
            </w:r>
          </w:p>
        </w:tc>
      </w:tr>
      <w:tr w:rsidR="00EB7A22" w:rsidRPr="008A5C14" w14:paraId="568C5B2C" w14:textId="77777777" w:rsidTr="00994AE0">
        <w:trPr>
          <w:trHeight w:val="392"/>
        </w:trPr>
        <w:tc>
          <w:tcPr>
            <w:tcW w:w="4090" w:type="dxa"/>
            <w:tcBorders>
              <w:top w:val="single" w:sz="4" w:space="0" w:color="auto"/>
              <w:left w:val="single" w:sz="4" w:space="0" w:color="auto"/>
              <w:bottom w:val="single" w:sz="4" w:space="0" w:color="auto"/>
              <w:right w:val="single" w:sz="4" w:space="0" w:color="auto"/>
            </w:tcBorders>
          </w:tcPr>
          <w:p w14:paraId="32FF3291" w14:textId="0A651579" w:rsidR="00EB7A22" w:rsidRPr="00CF664F" w:rsidRDefault="00EB7A22" w:rsidP="00EB7A22">
            <w:pPr>
              <w:autoSpaceDE w:val="0"/>
              <w:autoSpaceDN w:val="0"/>
              <w:adjustRightInd w:val="0"/>
              <w:spacing w:after="0"/>
              <w:ind w:right="45"/>
              <w:rPr>
                <w:szCs w:val="22"/>
              </w:rPr>
            </w:pPr>
            <w:r w:rsidRPr="00CF664F">
              <w:rPr>
                <w:szCs w:val="22"/>
              </w:rPr>
              <w:t>../Macros/</w:t>
            </w:r>
            <w:r>
              <w:rPr>
                <w:szCs w:val="22"/>
              </w:rPr>
              <w:t>execute360object</w:t>
            </w:r>
            <w:r w:rsidRPr="00CF664F">
              <w:rPr>
                <w:szCs w:val="22"/>
              </w:rPr>
              <w:t>.sas</w:t>
            </w:r>
          </w:p>
        </w:tc>
        <w:tc>
          <w:tcPr>
            <w:tcW w:w="5707" w:type="dxa"/>
            <w:tcBorders>
              <w:top w:val="single" w:sz="4" w:space="0" w:color="auto"/>
              <w:left w:val="single" w:sz="4" w:space="0" w:color="auto"/>
              <w:bottom w:val="single" w:sz="4" w:space="0" w:color="auto"/>
              <w:right w:val="single" w:sz="4" w:space="0" w:color="auto"/>
            </w:tcBorders>
          </w:tcPr>
          <w:p w14:paraId="0343AE8F" w14:textId="469A2254" w:rsidR="00EB7A22" w:rsidRPr="00CF664F" w:rsidRDefault="004D0CC9" w:rsidP="00EB7A22">
            <w:pPr>
              <w:autoSpaceDE w:val="0"/>
              <w:autoSpaceDN w:val="0"/>
              <w:adjustRightInd w:val="0"/>
              <w:spacing w:after="0"/>
              <w:ind w:right="45"/>
              <w:rPr>
                <w:rFonts w:cs="Courier New"/>
                <w:szCs w:val="22"/>
                <w:shd w:val="clear" w:color="auto" w:fill="FFFFFF"/>
              </w:rPr>
            </w:pPr>
            <w:r>
              <w:rPr>
                <w:rFonts w:cs="Courier New"/>
                <w:szCs w:val="22"/>
                <w:shd w:val="clear" w:color="auto" w:fill="FFFFFF"/>
              </w:rPr>
              <w:t>Uses the public scheduling API to execute the designated Segment Map or DM task.</w:t>
            </w:r>
          </w:p>
        </w:tc>
      </w:tr>
      <w:tr w:rsidR="00994AE0" w:rsidRPr="008A5C14" w14:paraId="2786CF89" w14:textId="77777777" w:rsidTr="00994AE0">
        <w:trPr>
          <w:trHeight w:val="392"/>
        </w:trPr>
        <w:tc>
          <w:tcPr>
            <w:tcW w:w="4090" w:type="dxa"/>
            <w:tcBorders>
              <w:top w:val="single" w:sz="4" w:space="0" w:color="auto"/>
              <w:left w:val="single" w:sz="4" w:space="0" w:color="auto"/>
              <w:bottom w:val="single" w:sz="4" w:space="0" w:color="auto"/>
              <w:right w:val="single" w:sz="4" w:space="0" w:color="auto"/>
            </w:tcBorders>
          </w:tcPr>
          <w:p w14:paraId="41185C04" w14:textId="3BC6B38B" w:rsidR="00994AE0" w:rsidRPr="00CF664F" w:rsidRDefault="00994AE0" w:rsidP="00994AE0">
            <w:pPr>
              <w:autoSpaceDE w:val="0"/>
              <w:autoSpaceDN w:val="0"/>
              <w:adjustRightInd w:val="0"/>
              <w:spacing w:after="0"/>
              <w:ind w:right="45"/>
              <w:rPr>
                <w:szCs w:val="22"/>
              </w:rPr>
            </w:pPr>
            <w:r w:rsidRPr="00CF664F">
              <w:rPr>
                <w:szCs w:val="22"/>
              </w:rPr>
              <w:t>../Macros/parseJobMetadata.sas</w:t>
            </w:r>
          </w:p>
        </w:tc>
        <w:tc>
          <w:tcPr>
            <w:tcW w:w="5707" w:type="dxa"/>
            <w:tcBorders>
              <w:top w:val="single" w:sz="4" w:space="0" w:color="auto"/>
              <w:left w:val="single" w:sz="4" w:space="0" w:color="auto"/>
              <w:bottom w:val="single" w:sz="4" w:space="0" w:color="auto"/>
              <w:right w:val="single" w:sz="4" w:space="0" w:color="auto"/>
            </w:tcBorders>
          </w:tcPr>
          <w:p w14:paraId="5E8ECE22" w14:textId="50E2A0A7" w:rsidR="00994AE0" w:rsidRDefault="00994AE0" w:rsidP="00994AE0">
            <w:pPr>
              <w:autoSpaceDE w:val="0"/>
              <w:autoSpaceDN w:val="0"/>
              <w:adjustRightInd w:val="0"/>
              <w:spacing w:after="0"/>
              <w:ind w:right="45"/>
              <w:rPr>
                <w:rFonts w:cs="Courier New"/>
                <w:szCs w:val="22"/>
                <w:shd w:val="clear" w:color="auto" w:fill="FFFFFF"/>
              </w:rPr>
            </w:pPr>
            <w:r>
              <w:rPr>
                <w:rFonts w:cs="Courier New"/>
                <w:szCs w:val="22"/>
                <w:shd w:val="clear" w:color="auto" w:fill="FFFFFF"/>
              </w:rPr>
              <w:t>Reads SAS scheduling metadata for required inputs into the code to deploy the SAS jobs.</w:t>
            </w:r>
          </w:p>
        </w:tc>
      </w:tr>
      <w:tr w:rsidR="00994AE0" w:rsidRPr="008A5C14" w14:paraId="17E14D3E" w14:textId="77777777" w:rsidTr="00994AE0">
        <w:trPr>
          <w:trHeight w:val="188"/>
        </w:trPr>
        <w:tc>
          <w:tcPr>
            <w:tcW w:w="4090" w:type="dxa"/>
            <w:tcBorders>
              <w:top w:val="single" w:sz="4" w:space="0" w:color="auto"/>
              <w:left w:val="single" w:sz="4" w:space="0" w:color="auto"/>
              <w:bottom w:val="single" w:sz="4" w:space="0" w:color="auto"/>
              <w:right w:val="single" w:sz="4" w:space="0" w:color="auto"/>
            </w:tcBorders>
          </w:tcPr>
          <w:p w14:paraId="77CF2080" w14:textId="213A199C" w:rsidR="00994AE0" w:rsidRPr="00CF664F" w:rsidRDefault="00994AE0" w:rsidP="00994AE0">
            <w:pPr>
              <w:autoSpaceDE w:val="0"/>
              <w:autoSpaceDN w:val="0"/>
              <w:adjustRightInd w:val="0"/>
              <w:spacing w:after="0"/>
              <w:ind w:right="45"/>
              <w:rPr>
                <w:szCs w:val="22"/>
              </w:rPr>
            </w:pPr>
            <w:r w:rsidRPr="00CF664F">
              <w:rPr>
                <w:szCs w:val="22"/>
              </w:rPr>
              <w:t>../Macros/prochttp_check_return.sas</w:t>
            </w:r>
          </w:p>
        </w:tc>
        <w:tc>
          <w:tcPr>
            <w:tcW w:w="5707" w:type="dxa"/>
            <w:tcBorders>
              <w:top w:val="single" w:sz="4" w:space="0" w:color="auto"/>
              <w:left w:val="single" w:sz="4" w:space="0" w:color="auto"/>
              <w:bottom w:val="single" w:sz="4" w:space="0" w:color="auto"/>
              <w:right w:val="single" w:sz="4" w:space="0" w:color="auto"/>
            </w:tcBorders>
          </w:tcPr>
          <w:p w14:paraId="601EC7BB" w14:textId="4CF54193" w:rsidR="00994AE0" w:rsidRDefault="00994AE0" w:rsidP="00994AE0">
            <w:pPr>
              <w:autoSpaceDE w:val="0"/>
              <w:autoSpaceDN w:val="0"/>
              <w:adjustRightInd w:val="0"/>
              <w:spacing w:after="0"/>
              <w:ind w:right="45"/>
              <w:rPr>
                <w:rFonts w:cs="Courier New"/>
                <w:szCs w:val="22"/>
                <w:shd w:val="clear" w:color="auto" w:fill="FFFFFF"/>
              </w:rPr>
            </w:pPr>
            <w:r>
              <w:rPr>
                <w:rFonts w:cs="Courier New"/>
                <w:szCs w:val="22"/>
                <w:shd w:val="clear" w:color="auto" w:fill="FFFFFF"/>
              </w:rPr>
              <w:t>Checks the return code of proc http for success.</w:t>
            </w:r>
          </w:p>
        </w:tc>
      </w:tr>
    </w:tbl>
    <w:p w14:paraId="123D57E9" w14:textId="77777777" w:rsidR="00B3683D" w:rsidRPr="00B3683D" w:rsidRDefault="00B3683D" w:rsidP="00B3683D">
      <w:pPr>
        <w:pStyle w:val="BodyText"/>
      </w:pPr>
    </w:p>
    <w:p w14:paraId="743AE72A" w14:textId="78B22BD5" w:rsidR="00543898" w:rsidRPr="00DC20FF" w:rsidRDefault="00543898" w:rsidP="00543898">
      <w:pPr>
        <w:pStyle w:val="Heading2"/>
        <w:rPr>
          <w:rFonts w:asciiTheme="minorHAnsi" w:hAnsiTheme="minorHAnsi" w:cstheme="minorHAnsi"/>
        </w:rPr>
      </w:pPr>
      <w:r w:rsidRPr="00DC20FF">
        <w:rPr>
          <w:rFonts w:asciiTheme="minorHAnsi" w:eastAsia="Arial" w:hAnsiTheme="minorHAnsi" w:cstheme="minorHAnsi"/>
        </w:rPr>
        <w:t xml:space="preserve">Change History </w:t>
      </w:r>
    </w:p>
    <w:tbl>
      <w:tblPr>
        <w:tblStyle w:val="TableGrid0"/>
        <w:tblW w:w="9765" w:type="dxa"/>
        <w:tblInd w:w="121" w:type="dxa"/>
        <w:tblCellMar>
          <w:top w:w="47" w:type="dxa"/>
          <w:left w:w="114" w:type="dxa"/>
          <w:right w:w="88" w:type="dxa"/>
        </w:tblCellMar>
        <w:tblLook w:val="04A0" w:firstRow="1" w:lastRow="0" w:firstColumn="1" w:lastColumn="0" w:noHBand="0" w:noVBand="1"/>
      </w:tblPr>
      <w:tblGrid>
        <w:gridCol w:w="1146"/>
        <w:gridCol w:w="1671"/>
        <w:gridCol w:w="1832"/>
        <w:gridCol w:w="5116"/>
      </w:tblGrid>
      <w:tr w:rsidR="00543898" w:rsidRPr="00DC20FF" w14:paraId="7BD1AAAA" w14:textId="77777777" w:rsidTr="00381793">
        <w:trPr>
          <w:trHeight w:val="331"/>
        </w:trPr>
        <w:tc>
          <w:tcPr>
            <w:tcW w:w="1146" w:type="dxa"/>
            <w:tcBorders>
              <w:top w:val="single" w:sz="4" w:space="0" w:color="B2B2B2"/>
              <w:left w:val="single" w:sz="4" w:space="0" w:color="B2B2B2"/>
              <w:bottom w:val="single" w:sz="4" w:space="0" w:color="B2B2B2"/>
              <w:right w:val="single" w:sz="4" w:space="0" w:color="B2B2B2"/>
            </w:tcBorders>
            <w:shd w:val="clear" w:color="auto" w:fill="E6E6E6"/>
          </w:tcPr>
          <w:p w14:paraId="12C33617" w14:textId="77777777" w:rsidR="00543898" w:rsidRPr="00DC20FF" w:rsidRDefault="00543898" w:rsidP="00381793">
            <w:pPr>
              <w:spacing w:after="0" w:line="259" w:lineRule="auto"/>
              <w:rPr>
                <w:rFonts w:asciiTheme="minorHAnsi" w:hAnsiTheme="minorHAnsi" w:cstheme="minorHAnsi"/>
                <w:szCs w:val="22"/>
              </w:rPr>
            </w:pPr>
            <w:r w:rsidRPr="00DC20FF">
              <w:rPr>
                <w:rFonts w:asciiTheme="minorHAnsi" w:eastAsia="Arial" w:hAnsiTheme="minorHAnsi" w:cstheme="minorHAnsi"/>
                <w:b/>
                <w:szCs w:val="22"/>
              </w:rPr>
              <w:t xml:space="preserve">Version </w:t>
            </w:r>
          </w:p>
        </w:tc>
        <w:tc>
          <w:tcPr>
            <w:tcW w:w="1671" w:type="dxa"/>
            <w:tcBorders>
              <w:top w:val="single" w:sz="4" w:space="0" w:color="B2B2B2"/>
              <w:left w:val="single" w:sz="4" w:space="0" w:color="B2B2B2"/>
              <w:bottom w:val="single" w:sz="4" w:space="0" w:color="B2B2B2"/>
              <w:right w:val="single" w:sz="4" w:space="0" w:color="B2B2B2"/>
            </w:tcBorders>
            <w:shd w:val="clear" w:color="auto" w:fill="E6E6E6"/>
          </w:tcPr>
          <w:p w14:paraId="65FEBF55" w14:textId="77777777" w:rsidR="00543898" w:rsidRPr="00DC20FF" w:rsidRDefault="00543898" w:rsidP="00381793">
            <w:pPr>
              <w:spacing w:after="0" w:line="259" w:lineRule="auto"/>
              <w:ind w:left="1"/>
              <w:rPr>
                <w:rFonts w:asciiTheme="minorHAnsi" w:hAnsiTheme="minorHAnsi" w:cstheme="minorHAnsi"/>
                <w:szCs w:val="22"/>
              </w:rPr>
            </w:pPr>
            <w:r w:rsidRPr="00DC20FF">
              <w:rPr>
                <w:rFonts w:asciiTheme="minorHAnsi" w:eastAsia="Arial" w:hAnsiTheme="minorHAnsi" w:cstheme="minorHAnsi"/>
                <w:b/>
                <w:szCs w:val="22"/>
              </w:rPr>
              <w:t xml:space="preserve">Date </w:t>
            </w:r>
          </w:p>
        </w:tc>
        <w:tc>
          <w:tcPr>
            <w:tcW w:w="1832" w:type="dxa"/>
            <w:tcBorders>
              <w:top w:val="single" w:sz="4" w:space="0" w:color="B2B2B2"/>
              <w:left w:val="single" w:sz="4" w:space="0" w:color="B2B2B2"/>
              <w:bottom w:val="single" w:sz="4" w:space="0" w:color="B2B2B2"/>
              <w:right w:val="single" w:sz="4" w:space="0" w:color="B2B2B2"/>
            </w:tcBorders>
            <w:shd w:val="clear" w:color="auto" w:fill="E6E6E6"/>
          </w:tcPr>
          <w:p w14:paraId="78FF1BCF" w14:textId="77777777" w:rsidR="00543898" w:rsidRPr="00DC20FF" w:rsidRDefault="00543898" w:rsidP="00381793">
            <w:pPr>
              <w:spacing w:after="0" w:line="259" w:lineRule="auto"/>
              <w:ind w:left="1"/>
              <w:rPr>
                <w:rFonts w:asciiTheme="minorHAnsi" w:hAnsiTheme="minorHAnsi" w:cstheme="minorHAnsi"/>
                <w:szCs w:val="22"/>
              </w:rPr>
            </w:pPr>
            <w:r w:rsidRPr="00DC20FF">
              <w:rPr>
                <w:rFonts w:asciiTheme="minorHAnsi" w:eastAsia="Arial" w:hAnsiTheme="minorHAnsi" w:cstheme="minorHAnsi"/>
                <w:b/>
                <w:szCs w:val="22"/>
              </w:rPr>
              <w:t xml:space="preserve">Author </w:t>
            </w:r>
          </w:p>
        </w:tc>
        <w:tc>
          <w:tcPr>
            <w:tcW w:w="5116" w:type="dxa"/>
            <w:tcBorders>
              <w:top w:val="single" w:sz="4" w:space="0" w:color="B2B2B2"/>
              <w:left w:val="single" w:sz="4" w:space="0" w:color="B2B2B2"/>
              <w:bottom w:val="single" w:sz="4" w:space="0" w:color="B2B2B2"/>
              <w:right w:val="single" w:sz="4" w:space="0" w:color="B2B2B2"/>
            </w:tcBorders>
            <w:shd w:val="clear" w:color="auto" w:fill="E6E6E6"/>
          </w:tcPr>
          <w:p w14:paraId="6DDABEAB" w14:textId="77777777" w:rsidR="00543898" w:rsidRPr="00DC20FF" w:rsidRDefault="00543898" w:rsidP="00381793">
            <w:pPr>
              <w:spacing w:after="0" w:line="259" w:lineRule="auto"/>
              <w:rPr>
                <w:rFonts w:asciiTheme="minorHAnsi" w:hAnsiTheme="minorHAnsi" w:cstheme="minorHAnsi"/>
                <w:szCs w:val="22"/>
              </w:rPr>
            </w:pPr>
            <w:r w:rsidRPr="00DC20FF">
              <w:rPr>
                <w:rFonts w:asciiTheme="minorHAnsi" w:eastAsia="Arial" w:hAnsiTheme="minorHAnsi" w:cstheme="minorHAnsi"/>
                <w:b/>
                <w:szCs w:val="22"/>
              </w:rPr>
              <w:t xml:space="preserve">Amendments </w:t>
            </w:r>
          </w:p>
        </w:tc>
      </w:tr>
      <w:tr w:rsidR="00543898" w:rsidRPr="00DC20FF" w14:paraId="051A33FE" w14:textId="77777777" w:rsidTr="00D21008">
        <w:trPr>
          <w:trHeight w:val="375"/>
        </w:trPr>
        <w:tc>
          <w:tcPr>
            <w:tcW w:w="1146" w:type="dxa"/>
            <w:tcBorders>
              <w:top w:val="single" w:sz="4" w:space="0" w:color="B2B2B2"/>
              <w:left w:val="single" w:sz="4" w:space="0" w:color="B2B2B2"/>
              <w:bottom w:val="single" w:sz="4" w:space="0" w:color="B2B2B2"/>
              <w:right w:val="single" w:sz="4" w:space="0" w:color="B2B2B2"/>
            </w:tcBorders>
          </w:tcPr>
          <w:p w14:paraId="358D4866" w14:textId="19C4CBFD" w:rsidR="00543898" w:rsidRPr="00DC20FF" w:rsidRDefault="009F688F" w:rsidP="00381793">
            <w:pPr>
              <w:spacing w:after="0" w:line="259" w:lineRule="auto"/>
              <w:rPr>
                <w:rFonts w:asciiTheme="minorHAnsi" w:hAnsiTheme="minorHAnsi" w:cstheme="minorHAnsi"/>
                <w:szCs w:val="22"/>
              </w:rPr>
            </w:pPr>
            <w:r>
              <w:rPr>
                <w:rFonts w:asciiTheme="minorHAnsi" w:eastAsia="Arial" w:hAnsiTheme="minorHAnsi" w:cstheme="minorHAnsi"/>
                <w:szCs w:val="22"/>
              </w:rPr>
              <w:t>0</w:t>
            </w:r>
            <w:r w:rsidR="00543898" w:rsidRPr="00DC20FF">
              <w:rPr>
                <w:rFonts w:asciiTheme="minorHAnsi" w:eastAsia="Arial" w:hAnsiTheme="minorHAnsi" w:cstheme="minorHAnsi"/>
                <w:szCs w:val="22"/>
              </w:rPr>
              <w:t>.0</w:t>
            </w:r>
            <w:r>
              <w:rPr>
                <w:rFonts w:asciiTheme="minorHAnsi" w:eastAsia="Arial" w:hAnsiTheme="minorHAnsi" w:cstheme="minorHAnsi"/>
                <w:szCs w:val="22"/>
              </w:rPr>
              <w:t>1</w:t>
            </w:r>
            <w:r w:rsidR="00543898" w:rsidRPr="00DC20FF">
              <w:rPr>
                <w:rFonts w:asciiTheme="minorHAnsi" w:eastAsia="Arial" w:hAnsiTheme="minorHAnsi" w:cstheme="minorHAnsi"/>
                <w:szCs w:val="22"/>
              </w:rPr>
              <w:t xml:space="preserve"> </w:t>
            </w:r>
          </w:p>
        </w:tc>
        <w:tc>
          <w:tcPr>
            <w:tcW w:w="1671" w:type="dxa"/>
            <w:tcBorders>
              <w:top w:val="single" w:sz="4" w:space="0" w:color="B2B2B2"/>
              <w:left w:val="single" w:sz="4" w:space="0" w:color="B2B2B2"/>
              <w:bottom w:val="single" w:sz="4" w:space="0" w:color="B2B2B2"/>
              <w:right w:val="single" w:sz="4" w:space="0" w:color="B2B2B2"/>
            </w:tcBorders>
          </w:tcPr>
          <w:p w14:paraId="081F48A6" w14:textId="0D28D6CC" w:rsidR="00543898" w:rsidRPr="00DC20FF" w:rsidRDefault="00764C8F" w:rsidP="00381793">
            <w:pPr>
              <w:spacing w:after="0" w:line="259" w:lineRule="auto"/>
              <w:ind w:left="1"/>
              <w:rPr>
                <w:rFonts w:asciiTheme="minorHAnsi" w:hAnsiTheme="minorHAnsi" w:cstheme="minorHAnsi"/>
                <w:szCs w:val="22"/>
              </w:rPr>
            </w:pPr>
            <w:r>
              <w:rPr>
                <w:rFonts w:asciiTheme="minorHAnsi" w:hAnsiTheme="minorHAnsi" w:cstheme="minorHAnsi"/>
                <w:szCs w:val="22"/>
              </w:rPr>
              <w:t>1</w:t>
            </w:r>
            <w:r w:rsidR="00CB1A0E">
              <w:rPr>
                <w:rFonts w:asciiTheme="minorHAnsi" w:hAnsiTheme="minorHAnsi" w:cstheme="minorHAnsi"/>
                <w:szCs w:val="22"/>
              </w:rPr>
              <w:t>1</w:t>
            </w:r>
            <w:r w:rsidR="00543898" w:rsidRPr="00DC20FF">
              <w:rPr>
                <w:rFonts w:asciiTheme="minorHAnsi" w:hAnsiTheme="minorHAnsi" w:cstheme="minorHAnsi"/>
                <w:szCs w:val="22"/>
              </w:rPr>
              <w:t>/</w:t>
            </w:r>
            <w:r w:rsidR="00CB1A0E">
              <w:rPr>
                <w:rFonts w:asciiTheme="minorHAnsi" w:hAnsiTheme="minorHAnsi" w:cstheme="minorHAnsi"/>
                <w:szCs w:val="22"/>
              </w:rPr>
              <w:t>11</w:t>
            </w:r>
            <w:r w:rsidR="00543898" w:rsidRPr="00DC20FF">
              <w:rPr>
                <w:rFonts w:asciiTheme="minorHAnsi" w:hAnsiTheme="minorHAnsi" w:cstheme="minorHAnsi"/>
                <w:szCs w:val="22"/>
              </w:rPr>
              <w:t>/2020</w:t>
            </w:r>
          </w:p>
        </w:tc>
        <w:tc>
          <w:tcPr>
            <w:tcW w:w="1832" w:type="dxa"/>
            <w:tcBorders>
              <w:top w:val="single" w:sz="4" w:space="0" w:color="B2B2B2"/>
              <w:left w:val="single" w:sz="4" w:space="0" w:color="B2B2B2"/>
              <w:bottom w:val="single" w:sz="4" w:space="0" w:color="B2B2B2"/>
              <w:right w:val="single" w:sz="4" w:space="0" w:color="B2B2B2"/>
            </w:tcBorders>
          </w:tcPr>
          <w:p w14:paraId="3332C8BE" w14:textId="77777777" w:rsidR="00543898" w:rsidRPr="00DC20FF" w:rsidRDefault="00543898" w:rsidP="00381793">
            <w:pPr>
              <w:spacing w:after="0" w:line="259" w:lineRule="auto"/>
              <w:ind w:left="1"/>
              <w:rPr>
                <w:rFonts w:asciiTheme="minorHAnsi" w:hAnsiTheme="minorHAnsi" w:cstheme="minorHAnsi"/>
                <w:szCs w:val="22"/>
              </w:rPr>
            </w:pPr>
            <w:r w:rsidRPr="00DC20FF">
              <w:rPr>
                <w:rFonts w:asciiTheme="minorHAnsi" w:eastAsia="Arial" w:hAnsiTheme="minorHAnsi" w:cstheme="minorHAnsi"/>
                <w:szCs w:val="22"/>
              </w:rPr>
              <w:t>GCI Consulting</w:t>
            </w:r>
          </w:p>
        </w:tc>
        <w:tc>
          <w:tcPr>
            <w:tcW w:w="5116" w:type="dxa"/>
            <w:tcBorders>
              <w:top w:val="single" w:sz="4" w:space="0" w:color="B2B2B2"/>
              <w:left w:val="single" w:sz="4" w:space="0" w:color="B2B2B2"/>
              <w:bottom w:val="single" w:sz="4" w:space="0" w:color="B2B2B2"/>
              <w:right w:val="single" w:sz="4" w:space="0" w:color="B2B2B2"/>
            </w:tcBorders>
          </w:tcPr>
          <w:p w14:paraId="3E4C02F5" w14:textId="31DC63E4" w:rsidR="00543898" w:rsidRPr="00DC20FF" w:rsidRDefault="00543898" w:rsidP="00381793">
            <w:pPr>
              <w:spacing w:after="0" w:line="259" w:lineRule="auto"/>
              <w:rPr>
                <w:rFonts w:asciiTheme="minorHAnsi" w:hAnsiTheme="minorHAnsi" w:cstheme="minorHAnsi"/>
                <w:szCs w:val="22"/>
              </w:rPr>
            </w:pPr>
            <w:r w:rsidRPr="00DC20FF">
              <w:rPr>
                <w:rFonts w:asciiTheme="minorHAnsi" w:eastAsia="Arial" w:hAnsiTheme="minorHAnsi" w:cstheme="minorHAnsi"/>
                <w:szCs w:val="22"/>
              </w:rPr>
              <w:t xml:space="preserve">Initial </w:t>
            </w:r>
            <w:r w:rsidR="009F688F">
              <w:rPr>
                <w:rFonts w:asciiTheme="minorHAnsi" w:eastAsia="Arial" w:hAnsiTheme="minorHAnsi" w:cstheme="minorHAnsi"/>
                <w:szCs w:val="22"/>
              </w:rPr>
              <w:t>draft for Early Adopters</w:t>
            </w:r>
            <w:r w:rsidRPr="00DC20FF">
              <w:rPr>
                <w:rFonts w:asciiTheme="minorHAnsi" w:eastAsia="Arial" w:hAnsiTheme="minorHAnsi" w:cstheme="minorHAnsi"/>
                <w:szCs w:val="22"/>
              </w:rPr>
              <w:t>.</w:t>
            </w:r>
          </w:p>
        </w:tc>
      </w:tr>
      <w:tr w:rsidR="006D3C7A" w:rsidRPr="00DC20FF" w14:paraId="5AA70861" w14:textId="77777777" w:rsidTr="006D3C7A">
        <w:trPr>
          <w:trHeight w:val="168"/>
        </w:trPr>
        <w:tc>
          <w:tcPr>
            <w:tcW w:w="1146" w:type="dxa"/>
            <w:tcBorders>
              <w:top w:val="single" w:sz="4" w:space="0" w:color="B2B2B2"/>
              <w:left w:val="single" w:sz="4" w:space="0" w:color="B2B2B2"/>
              <w:bottom w:val="single" w:sz="4" w:space="0" w:color="B2B2B2"/>
              <w:right w:val="single" w:sz="4" w:space="0" w:color="B2B2B2"/>
            </w:tcBorders>
          </w:tcPr>
          <w:p w14:paraId="59495995" w14:textId="3A0D4430" w:rsidR="006D3C7A" w:rsidRPr="00DC20FF" w:rsidRDefault="006D3C7A" w:rsidP="006D3C7A">
            <w:pPr>
              <w:spacing w:after="0" w:line="259" w:lineRule="auto"/>
              <w:rPr>
                <w:rFonts w:asciiTheme="minorHAnsi" w:hAnsiTheme="minorHAnsi" w:cstheme="minorHAnsi"/>
                <w:szCs w:val="22"/>
              </w:rPr>
            </w:pPr>
            <w:r>
              <w:rPr>
                <w:rFonts w:asciiTheme="minorHAnsi" w:hAnsiTheme="minorHAnsi" w:cstheme="minorHAnsi"/>
                <w:szCs w:val="22"/>
              </w:rPr>
              <w:t>1.00</w:t>
            </w:r>
          </w:p>
        </w:tc>
        <w:tc>
          <w:tcPr>
            <w:tcW w:w="1671" w:type="dxa"/>
            <w:tcBorders>
              <w:top w:val="single" w:sz="4" w:space="0" w:color="B2B2B2"/>
              <w:left w:val="single" w:sz="4" w:space="0" w:color="B2B2B2"/>
              <w:bottom w:val="single" w:sz="4" w:space="0" w:color="B2B2B2"/>
              <w:right w:val="single" w:sz="4" w:space="0" w:color="B2B2B2"/>
            </w:tcBorders>
          </w:tcPr>
          <w:p w14:paraId="6DFE9FD0" w14:textId="77F7445A" w:rsidR="006D3C7A" w:rsidRPr="00DC20FF" w:rsidRDefault="006D3C7A" w:rsidP="006D3C7A">
            <w:pPr>
              <w:spacing w:after="0" w:line="259" w:lineRule="auto"/>
              <w:ind w:left="1"/>
              <w:rPr>
                <w:rFonts w:asciiTheme="minorHAnsi" w:hAnsiTheme="minorHAnsi" w:cstheme="minorHAnsi"/>
                <w:szCs w:val="22"/>
              </w:rPr>
            </w:pPr>
            <w:r>
              <w:rPr>
                <w:rFonts w:asciiTheme="minorHAnsi" w:hAnsiTheme="minorHAnsi" w:cstheme="minorHAnsi"/>
                <w:szCs w:val="22"/>
              </w:rPr>
              <w:t>2/</w:t>
            </w:r>
            <w:r w:rsidR="00D21008">
              <w:rPr>
                <w:rFonts w:asciiTheme="minorHAnsi" w:hAnsiTheme="minorHAnsi" w:cstheme="minorHAnsi"/>
                <w:szCs w:val="22"/>
              </w:rPr>
              <w:t>10</w:t>
            </w:r>
            <w:r>
              <w:rPr>
                <w:rFonts w:asciiTheme="minorHAnsi" w:hAnsiTheme="minorHAnsi" w:cstheme="minorHAnsi"/>
                <w:szCs w:val="22"/>
              </w:rPr>
              <w:t>/2021</w:t>
            </w:r>
          </w:p>
        </w:tc>
        <w:tc>
          <w:tcPr>
            <w:tcW w:w="1832" w:type="dxa"/>
            <w:tcBorders>
              <w:top w:val="single" w:sz="4" w:space="0" w:color="B2B2B2"/>
              <w:left w:val="single" w:sz="4" w:space="0" w:color="B2B2B2"/>
              <w:bottom w:val="single" w:sz="4" w:space="0" w:color="B2B2B2"/>
              <w:right w:val="single" w:sz="4" w:space="0" w:color="B2B2B2"/>
            </w:tcBorders>
          </w:tcPr>
          <w:p w14:paraId="5C45E3F9" w14:textId="1BE8D8D8" w:rsidR="006D3C7A" w:rsidRPr="00DC20FF" w:rsidRDefault="006D3C7A" w:rsidP="006D3C7A">
            <w:pPr>
              <w:spacing w:after="0" w:line="259" w:lineRule="auto"/>
              <w:ind w:left="1"/>
              <w:rPr>
                <w:rFonts w:asciiTheme="minorHAnsi" w:hAnsiTheme="minorHAnsi" w:cstheme="minorHAnsi"/>
                <w:szCs w:val="22"/>
              </w:rPr>
            </w:pPr>
            <w:r w:rsidRPr="00DC20FF">
              <w:rPr>
                <w:rFonts w:asciiTheme="minorHAnsi" w:eastAsia="Arial" w:hAnsiTheme="minorHAnsi" w:cstheme="minorHAnsi"/>
                <w:szCs w:val="22"/>
              </w:rPr>
              <w:t>GCI Consulting</w:t>
            </w:r>
          </w:p>
        </w:tc>
        <w:tc>
          <w:tcPr>
            <w:tcW w:w="5116" w:type="dxa"/>
            <w:tcBorders>
              <w:top w:val="single" w:sz="4" w:space="0" w:color="B2B2B2"/>
              <w:left w:val="single" w:sz="4" w:space="0" w:color="B2B2B2"/>
              <w:bottom w:val="single" w:sz="4" w:space="0" w:color="B2B2B2"/>
              <w:right w:val="single" w:sz="4" w:space="0" w:color="B2B2B2"/>
            </w:tcBorders>
          </w:tcPr>
          <w:p w14:paraId="0047B994" w14:textId="2AE56D0C" w:rsidR="006D3C7A" w:rsidRPr="00DC20FF" w:rsidRDefault="006D3C7A" w:rsidP="006D3C7A">
            <w:pPr>
              <w:spacing w:after="0" w:line="259" w:lineRule="auto"/>
              <w:rPr>
                <w:rFonts w:asciiTheme="minorHAnsi" w:hAnsiTheme="minorHAnsi" w:cstheme="minorHAnsi"/>
                <w:szCs w:val="22"/>
              </w:rPr>
            </w:pPr>
            <w:r>
              <w:rPr>
                <w:rFonts w:asciiTheme="minorHAnsi" w:eastAsia="Arial" w:hAnsiTheme="minorHAnsi" w:cstheme="minorHAnsi"/>
                <w:szCs w:val="22"/>
              </w:rPr>
              <w:t>Version 1 Release</w:t>
            </w:r>
            <w:r w:rsidR="00D21008">
              <w:rPr>
                <w:rFonts w:asciiTheme="minorHAnsi" w:eastAsia="Arial" w:hAnsiTheme="minorHAnsi" w:cstheme="minorHAnsi"/>
                <w:szCs w:val="22"/>
              </w:rPr>
              <w:t>.</w:t>
            </w:r>
          </w:p>
        </w:tc>
      </w:tr>
    </w:tbl>
    <w:bookmarkEnd w:id="1"/>
    <w:bookmarkEnd w:id="2"/>
    <w:bookmarkEnd w:id="3"/>
    <w:bookmarkEnd w:id="4"/>
    <w:bookmarkEnd w:id="5"/>
    <w:bookmarkEnd w:id="6"/>
    <w:p w14:paraId="549BBF46" w14:textId="77777777" w:rsidR="00ED16FB" w:rsidRDefault="00ED16FB" w:rsidP="00ED16FB">
      <w:pPr>
        <w:pStyle w:val="Heading2"/>
        <w:rPr>
          <w:rFonts w:asciiTheme="minorHAnsi" w:eastAsia="Arial" w:hAnsiTheme="minorHAnsi" w:cstheme="minorHAnsi"/>
        </w:rPr>
      </w:pPr>
      <w:r>
        <w:rPr>
          <w:rFonts w:asciiTheme="minorHAnsi" w:eastAsia="Arial" w:hAnsiTheme="minorHAnsi" w:cstheme="minorHAnsi"/>
        </w:rPr>
        <w:lastRenderedPageBreak/>
        <w:t>Contacts</w:t>
      </w:r>
    </w:p>
    <w:p w14:paraId="1BCA87AE" w14:textId="77777777" w:rsidR="001024B6" w:rsidRDefault="0007091D" w:rsidP="001024B6">
      <w:pPr>
        <w:pStyle w:val="BodyText"/>
        <w:spacing w:after="0"/>
        <w:rPr>
          <w:b/>
        </w:rPr>
      </w:pPr>
      <w:r w:rsidRPr="0007091D">
        <w:rPr>
          <w:rStyle w:val="Hyperlink"/>
          <w:color w:val="auto"/>
          <w:u w:val="none"/>
        </w:rPr>
        <w:t>Daniel Alvarez</w:t>
      </w:r>
      <w:r>
        <w:rPr>
          <w:rStyle w:val="Hyperlink"/>
          <w:color w:val="auto"/>
          <w:u w:val="none"/>
        </w:rPr>
        <w:t xml:space="preserve"> </w:t>
      </w:r>
      <w:hyperlink r:id="rId20" w:history="1">
        <w:r w:rsidR="007224B2" w:rsidRPr="00C36FF8">
          <w:rPr>
            <w:rStyle w:val="Hyperlink"/>
          </w:rPr>
          <w:t>Daniel</w:t>
        </w:r>
        <w:r w:rsidRPr="00C36FF8">
          <w:rPr>
            <w:rStyle w:val="Hyperlink"/>
          </w:rPr>
          <w:t>.Alvarez@sas.com</w:t>
        </w:r>
      </w:hyperlink>
      <w:r w:rsidR="001024B6">
        <w:rPr>
          <w:rStyle w:val="Hyperlink"/>
        </w:rPr>
        <w:br/>
      </w:r>
      <w:r w:rsidR="001024B6" w:rsidRPr="00D50AC1">
        <w:t xml:space="preserve">Amy Glassman </w:t>
      </w:r>
      <w:hyperlink r:id="rId21" w:history="1">
        <w:r w:rsidR="001024B6" w:rsidRPr="004C61A9">
          <w:rPr>
            <w:rStyle w:val="Hyperlink"/>
          </w:rPr>
          <w:t>Amy.Glassman@sas.com</w:t>
        </w:r>
      </w:hyperlink>
      <w:r w:rsidR="001024B6">
        <w:rPr>
          <w:rStyle w:val="Hyperlink"/>
        </w:rPr>
        <w:br/>
      </w:r>
      <w:r w:rsidR="001024B6" w:rsidRPr="002B4B13">
        <w:t xml:space="preserve">Ronald Mascarenhas </w:t>
      </w:r>
      <w:hyperlink r:id="rId22" w:history="1">
        <w:r w:rsidR="001024B6" w:rsidRPr="004C61A9">
          <w:rPr>
            <w:rStyle w:val="Hyperlink"/>
          </w:rPr>
          <w:t>Ronald.Mascarenhas@sas.com</w:t>
        </w:r>
      </w:hyperlink>
    </w:p>
    <w:p w14:paraId="68A2EFCD" w14:textId="22E7A868" w:rsidR="001024B6" w:rsidRDefault="001024B6" w:rsidP="001024B6">
      <w:pPr>
        <w:pStyle w:val="BodyText"/>
        <w:spacing w:after="0"/>
        <w:rPr>
          <w:rStyle w:val="Hyperlink"/>
        </w:rPr>
      </w:pPr>
      <w:r w:rsidRPr="001024B6">
        <w:rPr>
          <w:rStyle w:val="Hyperlink"/>
          <w:color w:val="auto"/>
          <w:u w:val="none"/>
        </w:rPr>
        <w:t>Simon Topp</w:t>
      </w:r>
      <w:r>
        <w:rPr>
          <w:rStyle w:val="Hyperlink"/>
          <w:color w:val="auto"/>
          <w:u w:val="none"/>
        </w:rPr>
        <w:t xml:space="preserve"> </w:t>
      </w:r>
      <w:hyperlink r:id="rId23" w:history="1">
        <w:r w:rsidRPr="001024B6">
          <w:rPr>
            <w:rStyle w:val="Hyperlink"/>
          </w:rPr>
          <w:t>Simon.Topp@sas.com</w:t>
        </w:r>
      </w:hyperlink>
    </w:p>
    <w:p w14:paraId="22581C2F" w14:textId="77777777" w:rsidR="00597C80" w:rsidRDefault="00597C80">
      <w:pPr>
        <w:spacing w:after="0" w:line="240" w:lineRule="auto"/>
        <w:rPr>
          <w:rFonts w:cs="Arial"/>
          <w:b/>
          <w:bCs/>
          <w:kern w:val="28"/>
          <w:sz w:val="36"/>
          <w:szCs w:val="28"/>
        </w:rPr>
      </w:pPr>
      <w:r>
        <w:br w:type="page"/>
      </w:r>
    </w:p>
    <w:p w14:paraId="5464E204" w14:textId="05476B39" w:rsidR="00AA53BF" w:rsidRDefault="001E0BA8" w:rsidP="00127C16">
      <w:pPr>
        <w:pStyle w:val="Heading1"/>
      </w:pPr>
      <w:r>
        <w:rPr>
          <w:noProof/>
        </w:rPr>
        <w:lastRenderedPageBreak/>
        <mc:AlternateContent>
          <mc:Choice Requires="wps">
            <w:drawing>
              <wp:anchor distT="0" distB="0" distL="114300" distR="114300" simplePos="0" relativeHeight="251658270" behindDoc="0" locked="0" layoutInCell="1" allowOverlap="1" wp14:anchorId="1D182A6C" wp14:editId="358EF700">
                <wp:simplePos x="0" y="0"/>
                <wp:positionH relativeFrom="column">
                  <wp:posOffset>2828925</wp:posOffset>
                </wp:positionH>
                <wp:positionV relativeFrom="paragraph">
                  <wp:posOffset>-180975</wp:posOffset>
                </wp:positionV>
                <wp:extent cx="3171825" cy="419100"/>
                <wp:effectExtent l="0" t="0" r="9525" b="0"/>
                <wp:wrapNone/>
                <wp:docPr id="46" name="Rectangle 46"/>
                <wp:cNvGraphicFramePr/>
                <a:graphic xmlns:a="http://schemas.openxmlformats.org/drawingml/2006/main">
                  <a:graphicData uri="http://schemas.microsoft.com/office/word/2010/wordprocessingShape">
                    <wps:wsp>
                      <wps:cNvSpPr/>
                      <wps:spPr>
                        <a:xfrm>
                          <a:off x="0" y="0"/>
                          <a:ext cx="3171825" cy="419100"/>
                        </a:xfrm>
                        <a:prstGeom prst="rect">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6ABD31" w14:textId="764903E9" w:rsidR="009E5D6E" w:rsidRPr="00994AE0" w:rsidRDefault="009E5D6E" w:rsidP="001E0BA8">
                            <w:pPr>
                              <w:rPr>
                                <w:color w:val="000000" w:themeColor="text1"/>
                                <w:sz w:val="20"/>
                                <w:szCs w:val="20"/>
                              </w:rPr>
                            </w:pPr>
                            <w:r w:rsidRPr="00994AE0">
                              <w:rPr>
                                <w:color w:val="000000" w:themeColor="text1"/>
                                <w:sz w:val="20"/>
                                <w:szCs w:val="20"/>
                              </w:rPr>
                              <w:t>Note: Highlighted text indicates where the actual values for your environment may vary from the example. provided.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82A6C" id="Rectangle 46" o:spid="_x0000_s1026" style="position:absolute;margin-left:222.75pt;margin-top:-14.25pt;width:249.75pt;height:33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" fillcolor="yellow" stroked="f" strokeweight="2pt">
                <v:textbox>
                  <w:txbxContent>
                    <w:p w14:paraId="1B6ABD31" w14:textId="764903E9" w:rsidR="009E5D6E" w:rsidRPr="00994AE0" w:rsidRDefault="009E5D6E" w:rsidP="001E0BA8">
                      <w:pPr>
                        <w:rPr>
                          <w:color w:val="000000" w:themeColor="text1"/>
                          <w:sz w:val="20"/>
                          <w:szCs w:val="20"/>
                        </w:rPr>
                      </w:pPr>
                      <w:r w:rsidRPr="00994AE0">
                        <w:rPr>
                          <w:color w:val="000000" w:themeColor="text1"/>
                          <w:sz w:val="20"/>
                          <w:szCs w:val="20"/>
                        </w:rPr>
                        <w:t>Note: Highlighted text indicates where the actual values for your environment may vary from the example. provided.</w:t>
                      </w:r>
                    </w:p>
                  </w:txbxContent>
                </v:textbox>
              </v:rect>
            </w:pict>
          </mc:Fallback>
        </mc:AlternateContent>
      </w:r>
      <w:r w:rsidR="002E6A60">
        <w:t>General SetUp</w:t>
      </w:r>
    </w:p>
    <w:p w14:paraId="49748D92" w14:textId="5FA92520" w:rsidR="002E6A60" w:rsidRDefault="002E6A60" w:rsidP="004A16ED">
      <w:pPr>
        <w:pStyle w:val="Heading2"/>
        <w:keepLines/>
        <w:numPr>
          <w:ilvl w:val="0"/>
          <w:numId w:val="23"/>
        </w:numPr>
        <w:tabs>
          <w:tab w:val="clear" w:pos="720"/>
        </w:tabs>
        <w:spacing w:before="40" w:after="0" w:line="259" w:lineRule="auto"/>
        <w:ind w:left="360"/>
      </w:pPr>
      <w:r>
        <w:t xml:space="preserve">Extract </w:t>
      </w:r>
      <w:r w:rsidR="001B67FD">
        <w:t>contents</w:t>
      </w:r>
      <w:r>
        <w:t xml:space="preserve"> to On-Prem location</w:t>
      </w:r>
    </w:p>
    <w:p w14:paraId="1767E319" w14:textId="6DFAC4FB" w:rsidR="002E6A60" w:rsidRDefault="001B67FD" w:rsidP="002E6A60">
      <w:r>
        <w:t>Extract</w:t>
      </w:r>
      <w:r w:rsidR="002E6A60">
        <w:t xml:space="preserve"> the </w:t>
      </w:r>
      <w:r>
        <w:t>contents</w:t>
      </w:r>
      <w:r w:rsidR="002E6A60">
        <w:t xml:space="preserve"> (including subfolders) </w:t>
      </w:r>
      <w:r>
        <w:t xml:space="preserve">into a new folder </w:t>
      </w:r>
      <w:r w:rsidR="001328B4">
        <w:t>“</w:t>
      </w:r>
      <w:r w:rsidRPr="0016454D">
        <w:rPr>
          <w:b/>
          <w:bCs/>
          <w:color w:val="0070C0"/>
        </w:rPr>
        <w:t>CI360Jobs</w:t>
      </w:r>
      <w:r>
        <w:t xml:space="preserve">” within a </w:t>
      </w:r>
      <w:r w:rsidR="002E6A60">
        <w:t xml:space="preserve">directory on your compute tier where your other SAS configurations and code are stored.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5570"/>
      </w:tblGrid>
      <w:tr w:rsidR="006070DD" w14:paraId="350CDEAA" w14:textId="77777777" w:rsidTr="009E5D6E">
        <w:tc>
          <w:tcPr>
            <w:tcW w:w="3780" w:type="dxa"/>
          </w:tcPr>
          <w:p w14:paraId="5A867F58" w14:textId="6509BC50" w:rsidR="006070DD" w:rsidRDefault="006070DD" w:rsidP="009E5D6E">
            <w:r>
              <w:t xml:space="preserve">A location for a standard CI implementation may be </w:t>
            </w:r>
            <w:r w:rsidRPr="00A40447">
              <w:rPr>
                <w:highlight w:val="yellow"/>
              </w:rPr>
              <w:t>/SAS/software/</w:t>
            </w:r>
            <w:r w:rsidRPr="0016454D">
              <w:rPr>
                <w:b/>
                <w:bCs/>
                <w:color w:val="0070C0"/>
                <w:highlight w:val="yellow"/>
              </w:rPr>
              <w:t>CI360Jobs</w:t>
            </w:r>
            <w:r w:rsidRPr="0016454D">
              <w:rPr>
                <w:color w:val="0070C0"/>
              </w:rPr>
              <w:t xml:space="preserve"> </w:t>
            </w:r>
            <w:r>
              <w:t>(at the same folder level of your CI360DirectAgent).</w:t>
            </w:r>
          </w:p>
        </w:tc>
        <w:tc>
          <w:tcPr>
            <w:tcW w:w="5570" w:type="dxa"/>
          </w:tcPr>
          <w:p w14:paraId="74D04C33" w14:textId="0A644407" w:rsidR="006070DD" w:rsidRPr="009036B4" w:rsidRDefault="006070DD" w:rsidP="009E5D6E">
            <w:pPr>
              <w:spacing w:after="0"/>
              <w:rPr>
                <w:u w:val="single"/>
              </w:rPr>
            </w:pPr>
            <w:r w:rsidRPr="009036B4">
              <w:rPr>
                <w:u w:val="single"/>
              </w:rPr>
              <w:t xml:space="preserve">Example </w:t>
            </w:r>
          </w:p>
          <w:p w14:paraId="76083CAE" w14:textId="77922587" w:rsidR="006070DD" w:rsidRPr="00FE5A14" w:rsidRDefault="006070DD" w:rsidP="009E5D6E">
            <w:pPr>
              <w:ind w:right="-568"/>
              <w:rPr>
                <w:rFonts w:asciiTheme="minorHAnsi" w:hAnsiTheme="minorHAnsi" w:cs="Courier New"/>
                <w:sz w:val="18"/>
              </w:rPr>
            </w:pPr>
            <w:proofErr w:type="gramStart"/>
            <w:r w:rsidRPr="00277451">
              <w:rPr>
                <w:rFonts w:ascii="Courier New" w:hAnsi="Courier New" w:cs="Courier New"/>
                <w:sz w:val="18"/>
              </w:rPr>
              <w:t xml:space="preserve">D:\SAS\Software\CI360DirectAgent </w:t>
            </w:r>
            <w:r>
              <w:rPr>
                <w:rFonts w:ascii="Courier New" w:hAnsi="Courier New" w:cs="Courier New"/>
                <w:sz w:val="18"/>
              </w:rPr>
              <w:t xml:space="preserve"> </w:t>
            </w:r>
            <w:r w:rsidRPr="00277451">
              <w:rPr>
                <w:rFonts w:ascii="Courier New" w:hAnsi="Courier New" w:cs="Courier New"/>
                <w:sz w:val="18"/>
              </w:rPr>
              <w:t>&lt;</w:t>
            </w:r>
            <w:proofErr w:type="gramEnd"/>
            <w:r w:rsidRPr="00277451">
              <w:rPr>
                <w:rFonts w:ascii="Courier New" w:hAnsi="Courier New" w:cs="Courier New"/>
                <w:sz w:val="18"/>
              </w:rPr>
              <w:t>-</w:t>
            </w:r>
            <w:r w:rsidRPr="009036B4">
              <w:rPr>
                <w:rFonts w:asciiTheme="minorHAnsi" w:hAnsiTheme="minorHAnsi" w:cs="Courier New"/>
                <w:sz w:val="18"/>
              </w:rPr>
              <w:t>Direct Agent</w:t>
            </w:r>
            <w:r w:rsidRPr="00277451">
              <w:rPr>
                <w:rFonts w:ascii="Courier New" w:hAnsi="Courier New" w:cs="Courier New"/>
                <w:sz w:val="18"/>
              </w:rPr>
              <w:br/>
              <w:t>D:\SAS\Software\CI360</w:t>
            </w:r>
            <w:r>
              <w:rPr>
                <w:rFonts w:ascii="Courier New" w:hAnsi="Courier New" w:cs="Courier New"/>
                <w:sz w:val="18"/>
              </w:rPr>
              <w:t>Jobs</w:t>
            </w:r>
            <w:r w:rsidRPr="00277451">
              <w:rPr>
                <w:rFonts w:ascii="Courier New" w:hAnsi="Courier New" w:cs="Courier New"/>
                <w:sz w:val="18"/>
              </w:rPr>
              <w:t xml:space="preserve"> </w:t>
            </w:r>
            <w:r w:rsidR="00FE5A14">
              <w:rPr>
                <w:rFonts w:ascii="Courier New" w:hAnsi="Courier New" w:cs="Courier New"/>
                <w:sz w:val="18"/>
              </w:rPr>
              <w:t xml:space="preserve">        </w:t>
            </w:r>
            <w:r w:rsidRPr="00277451">
              <w:rPr>
                <w:rFonts w:ascii="Courier New" w:hAnsi="Courier New" w:cs="Courier New"/>
                <w:sz w:val="18"/>
              </w:rPr>
              <w:t>&lt;-</w:t>
            </w:r>
            <w:r>
              <w:rPr>
                <w:rFonts w:asciiTheme="minorHAnsi" w:hAnsiTheme="minorHAnsi" w:cs="Courier New"/>
                <w:sz w:val="18"/>
              </w:rPr>
              <w:t>CI360 Jobs</w:t>
            </w:r>
            <w:r w:rsidR="00FE5A14">
              <w:rPr>
                <w:rFonts w:asciiTheme="minorHAnsi" w:hAnsiTheme="minorHAnsi" w:cs="Courier New"/>
                <w:sz w:val="18"/>
              </w:rPr>
              <w:t xml:space="preserve"> code and  </w:t>
            </w:r>
            <w:r w:rsidR="00FE5A14">
              <w:rPr>
                <w:rFonts w:asciiTheme="minorHAnsi" w:hAnsiTheme="minorHAnsi" w:cs="Courier New"/>
                <w:sz w:val="18"/>
              </w:rPr>
              <w:br/>
              <w:t xml:space="preserve">                                                                                                related files</w:t>
            </w:r>
          </w:p>
        </w:tc>
      </w:tr>
    </w:tbl>
    <w:p w14:paraId="0F46B13F" w14:textId="78A8211D" w:rsidR="00EA268F" w:rsidRDefault="00EA268F" w:rsidP="002E6A60">
      <w:r w:rsidRPr="00683E4B">
        <w:t>Ensure that your SAS Service account (e.g., sassrv) that will run SAS 9.4 stored processes</w:t>
      </w:r>
      <w:r w:rsidR="00487ABB">
        <w:t xml:space="preserve"> and your scheduling user</w:t>
      </w:r>
      <w:r w:rsidRPr="00683E4B">
        <w:t xml:space="preserve"> has full permissions to this </w:t>
      </w:r>
      <w:r w:rsidR="009B35F1">
        <w:t>parent CI360</w:t>
      </w:r>
      <w:r w:rsidR="008C1606">
        <w:t>Jobs folder and all subfolders.</w:t>
      </w:r>
    </w:p>
    <w:p w14:paraId="4C8ECC9F" w14:textId="2E2FBE69" w:rsidR="00570878" w:rsidRDefault="00542FE3" w:rsidP="006770F4">
      <w:pPr>
        <w:spacing w:after="0" w:line="240" w:lineRule="auto"/>
        <w:ind w:left="360"/>
      </w:pPr>
      <w:proofErr w:type="gramStart"/>
      <w:r>
        <w:t>..</w:t>
      </w:r>
      <w:proofErr w:type="gramEnd"/>
      <w:r w:rsidR="006770F4" w:rsidRPr="006770F4">
        <w:t>/CI360Jobs</w:t>
      </w:r>
    </w:p>
    <w:p w14:paraId="35E8BA72" w14:textId="2EAA1C5C" w:rsidR="00542FE3" w:rsidRDefault="00087B43" w:rsidP="00542FE3">
      <w:pPr>
        <w:spacing w:after="0" w:line="240" w:lineRule="auto"/>
        <w:ind w:left="360"/>
      </w:pPr>
      <w:r>
        <w:rPr>
          <w:noProof/>
        </w:rPr>
        <mc:AlternateContent>
          <mc:Choice Requires="wps">
            <w:drawing>
              <wp:anchor distT="0" distB="0" distL="114300" distR="114300" simplePos="0" relativeHeight="251658277" behindDoc="0" locked="0" layoutInCell="1" allowOverlap="1" wp14:anchorId="5B6DAB22" wp14:editId="5CABC99D">
                <wp:simplePos x="0" y="0"/>
                <wp:positionH relativeFrom="column">
                  <wp:posOffset>3076575</wp:posOffset>
                </wp:positionH>
                <wp:positionV relativeFrom="paragraph">
                  <wp:posOffset>28575</wp:posOffset>
                </wp:positionV>
                <wp:extent cx="3171825" cy="1095375"/>
                <wp:effectExtent l="0" t="0" r="28575" b="28575"/>
                <wp:wrapNone/>
                <wp:docPr id="72" name="Rectangle 72"/>
                <wp:cNvGraphicFramePr/>
                <a:graphic xmlns:a="http://schemas.openxmlformats.org/drawingml/2006/main">
                  <a:graphicData uri="http://schemas.microsoft.com/office/word/2010/wordprocessingShape">
                    <wps:wsp>
                      <wps:cNvSpPr/>
                      <wps:spPr>
                        <a:xfrm>
                          <a:off x="0" y="0"/>
                          <a:ext cx="3171825" cy="1095375"/>
                        </a:xfrm>
                        <a:prstGeom prst="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103F24" w14:textId="77777777" w:rsidR="00087B43" w:rsidRDefault="00306F5B" w:rsidP="00087B43">
                            <w:pPr>
                              <w:rPr>
                                <w:color w:val="000000" w:themeColor="text1"/>
                                <w:szCs w:val="22"/>
                              </w:rPr>
                            </w:pPr>
                            <w:r w:rsidRPr="00306F5B">
                              <w:rPr>
                                <w:color w:val="000000" w:themeColor="text1"/>
                                <w:szCs w:val="22"/>
                              </w:rPr>
                              <w:t xml:space="preserve">Note: </w:t>
                            </w:r>
                            <w:r w:rsidR="00087B43">
                              <w:rPr>
                                <w:color w:val="000000" w:themeColor="text1"/>
                                <w:szCs w:val="22"/>
                              </w:rPr>
                              <w:t xml:space="preserve">All setup and configuration instructions will use the folder name </w:t>
                            </w:r>
                            <w:r w:rsidR="00087B43" w:rsidRPr="00306F5B">
                              <w:rPr>
                                <w:b/>
                                <w:bCs/>
                                <w:color w:val="0070C0"/>
                                <w:szCs w:val="22"/>
                              </w:rPr>
                              <w:t>CI360Jobs</w:t>
                            </w:r>
                            <w:r w:rsidR="00087B43" w:rsidRPr="00306F5B">
                              <w:rPr>
                                <w:color w:val="000000" w:themeColor="text1"/>
                                <w:szCs w:val="22"/>
                              </w:rPr>
                              <w:t xml:space="preserve"> </w:t>
                            </w:r>
                            <w:r w:rsidR="00087B43">
                              <w:rPr>
                                <w:color w:val="000000" w:themeColor="text1"/>
                                <w:szCs w:val="22"/>
                              </w:rPr>
                              <w:t>throughout this file.</w:t>
                            </w:r>
                          </w:p>
                          <w:p w14:paraId="6F6D05FF" w14:textId="3B532A89" w:rsidR="00D063EC" w:rsidRPr="00306F5B" w:rsidRDefault="00D063EC" w:rsidP="00D063EC">
                            <w:pPr>
                              <w:rPr>
                                <w:color w:val="000000" w:themeColor="text1"/>
                                <w:szCs w:val="22"/>
                              </w:rPr>
                            </w:pPr>
                            <w:r>
                              <w:rPr>
                                <w:color w:val="000000" w:themeColor="text1"/>
                                <w:szCs w:val="22"/>
                              </w:rPr>
                              <w:t xml:space="preserve">You can name this parent folder whatever you wish as </w:t>
                            </w:r>
                            <w:r w:rsidR="00087B43">
                              <w:rPr>
                                <w:color w:val="000000" w:themeColor="text1"/>
                                <w:szCs w:val="22"/>
                              </w:rPr>
                              <w:t xml:space="preserve">all path names are </w:t>
                            </w:r>
                            <w:r>
                              <w:rPr>
                                <w:color w:val="000000" w:themeColor="text1"/>
                                <w:szCs w:val="22"/>
                              </w:rPr>
                              <w:t>parameter</w:t>
                            </w:r>
                            <w:r w:rsidR="00087B43">
                              <w:rPr>
                                <w:color w:val="000000" w:themeColor="text1"/>
                                <w:szCs w:val="22"/>
                              </w:rPr>
                              <w:t xml:space="preserve">ized </w:t>
                            </w:r>
                            <w:r>
                              <w:rPr>
                                <w:color w:val="000000" w:themeColor="text1"/>
                                <w:szCs w:val="22"/>
                              </w:rPr>
                              <w:t>in the autoexec</w:t>
                            </w:r>
                            <w:r w:rsidRPr="00306F5B">
                              <w:rPr>
                                <w:color w:val="000000" w:themeColor="text1"/>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DAB22" id="Rectangle 72" o:spid="_x0000_s1027" style="position:absolute;left:0;text-align:left;margin-left:242.25pt;margin-top:2.25pt;width:249.75pt;height:86.2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" filled="f" strokecolor="#0070c0" strokeweight="2pt">
                <v:textbox>
                  <w:txbxContent>
                    <w:p w14:paraId="65103F24" w14:textId="77777777" w:rsidR="00087B43" w:rsidRDefault="00306F5B" w:rsidP="00087B43">
                      <w:pPr>
                        <w:rPr>
                          <w:color w:val="000000" w:themeColor="text1"/>
                          <w:szCs w:val="22"/>
                        </w:rPr>
                      </w:pPr>
                      <w:r w:rsidRPr="00306F5B">
                        <w:rPr>
                          <w:color w:val="000000" w:themeColor="text1"/>
                          <w:szCs w:val="22"/>
                        </w:rPr>
                        <w:t xml:space="preserve">Note: </w:t>
                      </w:r>
                      <w:r w:rsidR="00087B43">
                        <w:rPr>
                          <w:color w:val="000000" w:themeColor="text1"/>
                          <w:szCs w:val="22"/>
                        </w:rPr>
                        <w:t xml:space="preserve">All setup and configuration instructions will use the folder name </w:t>
                      </w:r>
                      <w:r w:rsidR="00087B43" w:rsidRPr="00306F5B">
                        <w:rPr>
                          <w:b/>
                          <w:bCs/>
                          <w:color w:val="0070C0"/>
                          <w:szCs w:val="22"/>
                        </w:rPr>
                        <w:t>CI360Jobs</w:t>
                      </w:r>
                      <w:r w:rsidR="00087B43" w:rsidRPr="00306F5B">
                        <w:rPr>
                          <w:color w:val="000000" w:themeColor="text1"/>
                          <w:szCs w:val="22"/>
                        </w:rPr>
                        <w:t xml:space="preserve"> </w:t>
                      </w:r>
                      <w:r w:rsidR="00087B43">
                        <w:rPr>
                          <w:color w:val="000000" w:themeColor="text1"/>
                          <w:szCs w:val="22"/>
                        </w:rPr>
                        <w:t>throughout this file.</w:t>
                      </w:r>
                    </w:p>
                    <w:p w14:paraId="6F6D05FF" w14:textId="3B532A89" w:rsidR="00D063EC" w:rsidRPr="00306F5B" w:rsidRDefault="00D063EC" w:rsidP="00D063EC">
                      <w:pPr>
                        <w:rPr>
                          <w:color w:val="000000" w:themeColor="text1"/>
                          <w:szCs w:val="22"/>
                        </w:rPr>
                      </w:pPr>
                      <w:r>
                        <w:rPr>
                          <w:color w:val="000000" w:themeColor="text1"/>
                          <w:szCs w:val="22"/>
                        </w:rPr>
                        <w:t xml:space="preserve">You can name this parent folder whatever you wish as </w:t>
                      </w:r>
                      <w:r w:rsidR="00087B43">
                        <w:rPr>
                          <w:color w:val="000000" w:themeColor="text1"/>
                          <w:szCs w:val="22"/>
                        </w:rPr>
                        <w:t xml:space="preserve">all path names are </w:t>
                      </w:r>
                      <w:r>
                        <w:rPr>
                          <w:color w:val="000000" w:themeColor="text1"/>
                          <w:szCs w:val="22"/>
                        </w:rPr>
                        <w:t>parameter</w:t>
                      </w:r>
                      <w:r w:rsidR="00087B43">
                        <w:rPr>
                          <w:color w:val="000000" w:themeColor="text1"/>
                          <w:szCs w:val="22"/>
                        </w:rPr>
                        <w:t xml:space="preserve">ized </w:t>
                      </w:r>
                      <w:r>
                        <w:rPr>
                          <w:color w:val="000000" w:themeColor="text1"/>
                          <w:szCs w:val="22"/>
                        </w:rPr>
                        <w:t>in the autoexec</w:t>
                      </w:r>
                      <w:r w:rsidRPr="00306F5B">
                        <w:rPr>
                          <w:color w:val="000000" w:themeColor="text1"/>
                          <w:szCs w:val="22"/>
                        </w:rPr>
                        <w:t>.</w:t>
                      </w:r>
                    </w:p>
                  </w:txbxContent>
                </v:textbox>
              </v:rect>
            </w:pict>
          </mc:Fallback>
        </mc:AlternateContent>
      </w:r>
      <w:proofErr w:type="gramStart"/>
      <w:r w:rsidR="00542FE3">
        <w:t>..</w:t>
      </w:r>
      <w:proofErr w:type="gramEnd"/>
      <w:r w:rsidR="00542FE3" w:rsidRPr="007B2A89">
        <w:t>/CI360Jobs/Config</w:t>
      </w:r>
    </w:p>
    <w:p w14:paraId="3C4567DA" w14:textId="13F810D3" w:rsidR="00542FE3" w:rsidRDefault="00542FE3" w:rsidP="00542FE3">
      <w:pPr>
        <w:spacing w:after="0" w:line="240" w:lineRule="auto"/>
        <w:ind w:left="720"/>
      </w:pPr>
      <w:r>
        <w:t>../Config/autoexec.sas</w:t>
      </w:r>
    </w:p>
    <w:p w14:paraId="006A24FA" w14:textId="2E8C4931" w:rsidR="00A41E07" w:rsidRDefault="00A41E07" w:rsidP="00A41E07">
      <w:pPr>
        <w:spacing w:after="0" w:line="240" w:lineRule="auto"/>
        <w:ind w:left="360" w:firstLine="360"/>
      </w:pPr>
      <w:r>
        <w:t>../createJobCustomProperties.xls</w:t>
      </w:r>
    </w:p>
    <w:p w14:paraId="260DF484" w14:textId="0A94A012" w:rsidR="00A41E07" w:rsidRDefault="00A41E07" w:rsidP="00A41E07">
      <w:pPr>
        <w:spacing w:after="0" w:line="240" w:lineRule="auto"/>
        <w:ind w:left="360" w:firstLine="360"/>
      </w:pPr>
      <w:r>
        <w:t>..</w:t>
      </w:r>
      <w:r w:rsidRPr="006770F4">
        <w:t>/createJob.spk</w:t>
      </w:r>
      <w:r>
        <w:t xml:space="preserve"> </w:t>
      </w:r>
    </w:p>
    <w:p w14:paraId="47357DBC" w14:textId="1C4CCF8C" w:rsidR="002E6A60" w:rsidRDefault="00542FE3" w:rsidP="002E6A60">
      <w:pPr>
        <w:spacing w:after="0" w:line="240" w:lineRule="auto"/>
        <w:ind w:left="360"/>
      </w:pPr>
      <w:proofErr w:type="gramStart"/>
      <w:r>
        <w:t>..</w:t>
      </w:r>
      <w:proofErr w:type="gramEnd"/>
      <w:r w:rsidR="002E6A60">
        <w:t xml:space="preserve">/CI360Jobs/ConnectorPY </w:t>
      </w:r>
    </w:p>
    <w:p w14:paraId="6A256D43" w14:textId="77777777" w:rsidR="002E6A60" w:rsidRDefault="002E6A60" w:rsidP="002E6A60">
      <w:pPr>
        <w:spacing w:after="0" w:line="240" w:lineRule="auto"/>
        <w:ind w:left="720"/>
      </w:pPr>
      <w:proofErr w:type="gramStart"/>
      <w:r>
        <w:rPr>
          <w:i/>
        </w:rPr>
        <w:t>..</w:t>
      </w:r>
      <w:proofErr w:type="gramEnd"/>
      <w:r>
        <w:t xml:space="preserve">/ConnectorPY/ConnectorProxy.py </w:t>
      </w:r>
    </w:p>
    <w:p w14:paraId="38DD869F" w14:textId="1C1B5EE5" w:rsidR="002E6A60" w:rsidRPr="00E57746" w:rsidRDefault="00542FE3" w:rsidP="002E6A60">
      <w:pPr>
        <w:spacing w:after="0" w:line="240" w:lineRule="auto"/>
        <w:ind w:left="360"/>
      </w:pPr>
      <w:proofErr w:type="gramStart"/>
      <w:r>
        <w:t>..</w:t>
      </w:r>
      <w:proofErr w:type="gramEnd"/>
      <w:r w:rsidR="005D7063">
        <w:t>/CI360Jobs</w:t>
      </w:r>
      <w:r w:rsidR="002E6A60" w:rsidRPr="00E57746">
        <w:t xml:space="preserve">/ConnectorPY/conf </w:t>
      </w:r>
    </w:p>
    <w:p w14:paraId="25824F17" w14:textId="77777777" w:rsidR="002E6A60" w:rsidRPr="00E57746" w:rsidRDefault="002E6A60" w:rsidP="002E6A60">
      <w:pPr>
        <w:spacing w:after="0" w:line="240" w:lineRule="auto"/>
        <w:ind w:left="720"/>
      </w:pPr>
      <w:r w:rsidRPr="00E57746">
        <w:rPr>
          <w:i/>
        </w:rPr>
        <w:t>..</w:t>
      </w:r>
      <w:r w:rsidRPr="00E57746">
        <w:t>/ConnectorPY/conf/serviceConfig.ini</w:t>
      </w:r>
    </w:p>
    <w:p w14:paraId="1320EA38" w14:textId="2A28A485" w:rsidR="002E6A60" w:rsidRPr="00E57746" w:rsidRDefault="00542FE3" w:rsidP="002E6A60">
      <w:pPr>
        <w:spacing w:after="0" w:line="240" w:lineRule="auto"/>
        <w:ind w:left="360"/>
      </w:pPr>
      <w:proofErr w:type="gramStart"/>
      <w:r>
        <w:t>..</w:t>
      </w:r>
      <w:proofErr w:type="gramEnd"/>
      <w:r w:rsidR="005D7063">
        <w:t>/CI360Jobs</w:t>
      </w:r>
      <w:r w:rsidR="002E6A60" w:rsidRPr="00E57746">
        <w:t>/ConnectorPY/logs</w:t>
      </w:r>
    </w:p>
    <w:p w14:paraId="70C6170B" w14:textId="0DDF7D2F" w:rsidR="002E6A60" w:rsidRPr="00E57746" w:rsidRDefault="00542FE3" w:rsidP="002E6A60">
      <w:pPr>
        <w:spacing w:after="0" w:line="240" w:lineRule="auto"/>
        <w:ind w:left="360"/>
      </w:pPr>
      <w:proofErr w:type="gramStart"/>
      <w:r>
        <w:t>..</w:t>
      </w:r>
      <w:proofErr w:type="gramEnd"/>
      <w:r w:rsidR="005D7063">
        <w:t>/CI360Jobs</w:t>
      </w:r>
      <w:r w:rsidR="002E6A60" w:rsidRPr="00E57746">
        <w:t>/DeployedJobs</w:t>
      </w:r>
    </w:p>
    <w:p w14:paraId="7A6F03BE" w14:textId="1BDB1681" w:rsidR="002E6A60" w:rsidRPr="00E57746" w:rsidRDefault="00542FE3" w:rsidP="002E6A60">
      <w:pPr>
        <w:spacing w:after="0" w:line="240" w:lineRule="auto"/>
        <w:ind w:left="360"/>
      </w:pPr>
      <w:proofErr w:type="gramStart"/>
      <w:r>
        <w:t>..</w:t>
      </w:r>
      <w:proofErr w:type="gramEnd"/>
      <w:r w:rsidR="005D7063">
        <w:t>/CI360Jobs</w:t>
      </w:r>
      <w:r w:rsidR="002E6A60" w:rsidRPr="00E57746">
        <w:t>/Jobs</w:t>
      </w:r>
    </w:p>
    <w:p w14:paraId="0FEF8EE1" w14:textId="66D25BBF" w:rsidR="002E6A60" w:rsidRPr="00E57746" w:rsidRDefault="00542FE3" w:rsidP="002E6A60">
      <w:pPr>
        <w:spacing w:after="0" w:line="240" w:lineRule="auto"/>
        <w:ind w:left="360"/>
      </w:pPr>
      <w:proofErr w:type="gramStart"/>
      <w:r>
        <w:t>..</w:t>
      </w:r>
      <w:proofErr w:type="gramEnd"/>
      <w:r w:rsidR="005D7063">
        <w:t>/CI360Jobs</w:t>
      </w:r>
      <w:r w:rsidR="002E6A60" w:rsidRPr="00E57746">
        <w:t xml:space="preserve">/Macros </w:t>
      </w:r>
    </w:p>
    <w:p w14:paraId="74491524" w14:textId="26578556" w:rsidR="002E6A60" w:rsidRPr="00E57746" w:rsidRDefault="002E6A60" w:rsidP="002E6A60">
      <w:pPr>
        <w:spacing w:after="0" w:line="240" w:lineRule="auto"/>
        <w:ind w:left="720"/>
      </w:pPr>
      <w:r w:rsidRPr="00E57746">
        <w:t>../Macros/check_syscc.sas</w:t>
      </w:r>
    </w:p>
    <w:p w14:paraId="32BD0A41" w14:textId="77777777" w:rsidR="002E6A60" w:rsidRPr="00E57746" w:rsidRDefault="002E6A60" w:rsidP="002E6A60">
      <w:pPr>
        <w:spacing w:after="0" w:line="240" w:lineRule="auto"/>
        <w:ind w:left="720"/>
      </w:pPr>
      <w:r w:rsidRPr="00E57746">
        <w:t>../Macros/check_value.sas</w:t>
      </w:r>
    </w:p>
    <w:p w14:paraId="33B9074F" w14:textId="786D83F0" w:rsidR="00B72DE0" w:rsidRDefault="00B72DE0" w:rsidP="00B72DE0">
      <w:pPr>
        <w:spacing w:after="0" w:line="240" w:lineRule="auto"/>
        <w:ind w:left="720"/>
      </w:pPr>
      <w:r w:rsidRPr="00E57746">
        <w:t>../Macros/</w:t>
      </w:r>
      <w:r>
        <w:t>execute360object.sas</w:t>
      </w:r>
    </w:p>
    <w:p w14:paraId="3C638E80" w14:textId="0CAF7AA4" w:rsidR="009D35FE" w:rsidRDefault="009D35FE" w:rsidP="00B72DE0">
      <w:pPr>
        <w:spacing w:after="0" w:line="240" w:lineRule="auto"/>
        <w:ind w:left="720"/>
      </w:pPr>
      <w:r w:rsidRPr="00E57746">
        <w:t>../Macros/parse</w:t>
      </w:r>
      <w:r>
        <w:t>ExecutionStatus</w:t>
      </w:r>
      <w:r w:rsidRPr="00E57746">
        <w:t>.sas</w:t>
      </w:r>
    </w:p>
    <w:p w14:paraId="3CEB35C1" w14:textId="72C2F5FB" w:rsidR="002E6A60" w:rsidRPr="00E57746" w:rsidRDefault="002E6A60" w:rsidP="00B72DE0">
      <w:pPr>
        <w:spacing w:after="0" w:line="240" w:lineRule="auto"/>
        <w:ind w:left="720"/>
      </w:pPr>
      <w:r w:rsidRPr="00E57746">
        <w:t>../Macros/parseJobMetadata.sas</w:t>
      </w:r>
    </w:p>
    <w:p w14:paraId="2679FE0A" w14:textId="71F37444" w:rsidR="002E6A60" w:rsidRPr="00E57746" w:rsidRDefault="002E6A60" w:rsidP="002E6A60">
      <w:pPr>
        <w:spacing w:after="0" w:line="240" w:lineRule="auto"/>
        <w:ind w:left="720"/>
      </w:pPr>
      <w:r w:rsidRPr="00E57746">
        <w:t>../Macros/prochttp_check_return.sas</w:t>
      </w:r>
    </w:p>
    <w:p w14:paraId="6D703536" w14:textId="3F453733" w:rsidR="00A835E8" w:rsidRDefault="00542FE3" w:rsidP="002E6A60">
      <w:pPr>
        <w:spacing w:after="0" w:line="240" w:lineRule="auto"/>
        <w:ind w:left="360"/>
      </w:pPr>
      <w:proofErr w:type="gramStart"/>
      <w:r>
        <w:t>..</w:t>
      </w:r>
      <w:proofErr w:type="gramEnd"/>
      <w:r w:rsidR="005D7063">
        <w:t>/CI360Jobs</w:t>
      </w:r>
      <w:r w:rsidR="002E6A60" w:rsidRPr="00E57746">
        <w:t>/StoredProcesses</w:t>
      </w:r>
    </w:p>
    <w:p w14:paraId="08CB3A30" w14:textId="16AA657F" w:rsidR="00570878" w:rsidRDefault="00570878" w:rsidP="00FE5A14">
      <w:pPr>
        <w:spacing w:after="0" w:line="240" w:lineRule="auto"/>
        <w:ind w:left="360"/>
      </w:pPr>
    </w:p>
    <w:p w14:paraId="5E53354E" w14:textId="4B284FB2" w:rsidR="00AA53BF" w:rsidRDefault="00DD0457" w:rsidP="004A16ED">
      <w:pPr>
        <w:pStyle w:val="Heading2"/>
        <w:keepLines/>
        <w:numPr>
          <w:ilvl w:val="0"/>
          <w:numId w:val="23"/>
        </w:numPr>
        <w:tabs>
          <w:tab w:val="clear" w:pos="720"/>
        </w:tabs>
        <w:spacing w:before="40" w:after="0" w:line="259" w:lineRule="auto"/>
        <w:ind w:left="360"/>
      </w:pPr>
      <w:r>
        <w:t>Create a General Access Point</w:t>
      </w:r>
      <w:r w:rsidR="002E6A60">
        <w:t xml:space="preserve"> within 360 Tenant</w:t>
      </w:r>
    </w:p>
    <w:p w14:paraId="366F9920" w14:textId="64864231" w:rsidR="00AA53BF" w:rsidRDefault="00FE5A14" w:rsidP="00AA53BF">
      <w:r>
        <w:rPr>
          <w:noProof/>
        </w:rPr>
        <mc:AlternateContent>
          <mc:Choice Requires="wpg">
            <w:drawing>
              <wp:anchor distT="0" distB="0" distL="114300" distR="114300" simplePos="0" relativeHeight="251658251" behindDoc="0" locked="0" layoutInCell="1" allowOverlap="1" wp14:anchorId="4EE9BE72" wp14:editId="1C6C7837">
                <wp:simplePos x="0" y="0"/>
                <wp:positionH relativeFrom="column">
                  <wp:posOffset>3875101</wp:posOffset>
                </wp:positionH>
                <wp:positionV relativeFrom="paragraph">
                  <wp:posOffset>108226</wp:posOffset>
                </wp:positionV>
                <wp:extent cx="2680253" cy="1869385"/>
                <wp:effectExtent l="19050" t="19050" r="25400" b="17145"/>
                <wp:wrapNone/>
                <wp:docPr id="36" name="Group 36"/>
                <wp:cNvGraphicFramePr/>
                <a:graphic xmlns:a="http://schemas.openxmlformats.org/drawingml/2006/main">
                  <a:graphicData uri="http://schemas.microsoft.com/office/word/2010/wordprocessingGroup">
                    <wpg:wgp>
                      <wpg:cNvGrpSpPr/>
                      <wpg:grpSpPr>
                        <a:xfrm>
                          <a:off x="0" y="0"/>
                          <a:ext cx="2680253" cy="1869385"/>
                          <a:chOff x="0" y="0"/>
                          <a:chExt cx="3028950" cy="2163445"/>
                        </a:xfrm>
                      </wpg:grpSpPr>
                      <pic:pic xmlns:pic="http://schemas.openxmlformats.org/drawingml/2006/picture">
                        <pic:nvPicPr>
                          <pic:cNvPr id="33" name="Picture 33"/>
                          <pic:cNvPicPr>
                            <a:picLocks noChangeAspect="1"/>
                          </pic:cNvPicPr>
                        </pic:nvPicPr>
                        <pic:blipFill rotWithShape="1">
                          <a:blip r:embed="rId24"/>
                          <a:srcRect l="51735" r="1738"/>
                          <a:stretch/>
                        </pic:blipFill>
                        <pic:spPr bwMode="auto">
                          <a:xfrm>
                            <a:off x="752475" y="47625"/>
                            <a:ext cx="2276475" cy="2115820"/>
                          </a:xfrm>
                          <a:prstGeom prst="rect">
                            <a:avLst/>
                          </a:prstGeom>
                          <a:ln w="9525" cap="flat" cmpd="sng" algn="ctr">
                            <a:solidFill>
                              <a:sysClr val="window" lastClr="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g:grpSp>
                        <wpg:cNvPr id="30" name="Group 30"/>
                        <wpg:cNvGrpSpPr/>
                        <wpg:grpSpPr>
                          <a:xfrm>
                            <a:off x="0" y="0"/>
                            <a:ext cx="1295400" cy="2163445"/>
                            <a:chOff x="0" y="0"/>
                            <a:chExt cx="1295400" cy="2163445"/>
                          </a:xfrm>
                        </wpg:grpSpPr>
                        <pic:pic xmlns:pic="http://schemas.openxmlformats.org/drawingml/2006/picture">
                          <pic:nvPicPr>
                            <pic:cNvPr id="22" name="Picture 22"/>
                            <pic:cNvPicPr>
                              <a:picLocks noChangeAspect="1"/>
                            </pic:cNvPicPr>
                          </pic:nvPicPr>
                          <pic:blipFill rotWithShape="1">
                            <a:blip r:embed="rId24"/>
                            <a:srcRect l="27010" r="58584"/>
                            <a:stretch/>
                          </pic:blipFill>
                          <pic:spPr bwMode="auto">
                            <a:xfrm>
                              <a:off x="47625" y="47625"/>
                              <a:ext cx="704850" cy="2115820"/>
                            </a:xfrm>
                            <a:prstGeom prst="rect">
                              <a:avLst/>
                            </a:prstGeom>
                            <a:ln w="9525" cap="flat" cmpd="sng" algn="ctr">
                              <a:solidFill>
                                <a:sysClr val="window" lastClr="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pic:pic xmlns:pic="http://schemas.openxmlformats.org/drawingml/2006/picture">
                          <pic:nvPicPr>
                            <pic:cNvPr id="25" name="Picture 25"/>
                            <pic:cNvPicPr>
                              <a:picLocks noChangeAspect="1"/>
                            </pic:cNvPicPr>
                          </pic:nvPicPr>
                          <pic:blipFill rotWithShape="1">
                            <a:blip r:embed="rId24"/>
                            <a:srcRect l="1122" t="3601" r="79755" b="90545"/>
                            <a:stretch/>
                          </pic:blipFill>
                          <pic:spPr bwMode="auto">
                            <a:xfrm>
                              <a:off x="0" y="0"/>
                              <a:ext cx="1295400" cy="171450"/>
                            </a:xfrm>
                            <a:prstGeom prst="rect">
                              <a:avLst/>
                            </a:prstGeom>
                            <a:ln w="9525" cap="flat" cmpd="sng" algn="ctr">
                              <a:solidFill>
                                <a:sysClr val="window" lastClr="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g:grpSp>
                    </wpg:wgp>
                  </a:graphicData>
                </a:graphic>
                <wp14:sizeRelH relativeFrom="margin">
                  <wp14:pctWidth>0</wp14:pctWidth>
                </wp14:sizeRelH>
                <wp14:sizeRelV relativeFrom="margin">
                  <wp14:pctHeight>0</wp14:pctHeight>
                </wp14:sizeRelV>
              </wp:anchor>
            </w:drawing>
          </mc:Choice>
          <mc:Fallback>
            <w:pict>
              <v:group w14:anchorId="458C960A" id="Group 36" o:spid="_x0000_s1026" style="position:absolute;margin-left:305.15pt;margin-top:8.5pt;width:211.05pt;height:147.2pt;z-index:251658251;mso-width-relative:margin;mso-height-relative:margin" coordsize="30289,21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">
                <v:shape id="Picture 33" o:spid="_x0000_s1027" type="#_x0000_t75" style="position:absolute;left:7524;top:476;width:22765;height:2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" stroked="t" strokecolor="window">
                  <v:stroke joinstyle="round"/>
                  <v:imagedata r:id="rId25" o:title="" cropleft="33905f" cropright="1139f"/>
                  <v:path arrowok="t"/>
                </v:shape>
                <v:group id="Group 30" o:spid="_x0000_s1028" style="position:absolute;width:12954;height:21634" coordsize="12954,21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Picture 22" o:spid="_x0000_s1029" type="#_x0000_t75" style="position:absolute;left:476;top:476;width:7048;height:2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" stroked="t" strokecolor="window">
                    <v:stroke joinstyle="round"/>
                    <v:imagedata r:id="rId25" o:title="" cropleft="17701f" cropright="38394f"/>
                    <v:path arrowok="t"/>
                  </v:shape>
                  <v:shape id="Picture 25" o:spid="_x0000_s1030" type="#_x0000_t75" style="position:absolute;width:12954;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" stroked="t" strokecolor="window">
                    <v:stroke joinstyle="round"/>
                    <v:imagedata r:id="rId25" o:title="" croptop="2360f" cropbottom="59340f" cropleft="735f" cropright="52268f"/>
                    <v:path arrowok="t"/>
                  </v:shape>
                </v:group>
              </v:group>
            </w:pict>
          </mc:Fallback>
        </mc:AlternateContent>
      </w:r>
      <w:r w:rsidR="000A0A7F">
        <w:t>To</w:t>
      </w:r>
      <w:r w:rsidR="00AA53BF">
        <w:t xml:space="preserve"> use these methods, you must first create an Access Point</w:t>
      </w:r>
      <w:r w:rsidR="00E57746">
        <w:t>.</w:t>
      </w:r>
      <w:r w:rsidR="00AA53BF">
        <w:t xml:space="preserve"> </w:t>
      </w:r>
    </w:p>
    <w:p w14:paraId="79A77C0F" w14:textId="163643D9" w:rsidR="003E2FB0" w:rsidRDefault="003E2FB0" w:rsidP="00FE5A14">
      <w:pPr>
        <w:ind w:right="3510"/>
      </w:pPr>
      <w:r>
        <w:t xml:space="preserve">Log </w:t>
      </w:r>
      <w:r w:rsidR="00AA53BF">
        <w:t>into 360</w:t>
      </w:r>
      <w:r w:rsidR="00B659A7">
        <w:t xml:space="preserve"> and </w:t>
      </w:r>
      <w:r w:rsidR="00AA53BF">
        <w:t>navigate to General Settings-&gt;External Access</w:t>
      </w:r>
      <w:r w:rsidR="00FE5A14">
        <w:t>-</w:t>
      </w:r>
      <w:r w:rsidR="00AA53BF">
        <w:t>&gt;</w:t>
      </w:r>
      <w:r w:rsidR="00FE5A14">
        <w:t xml:space="preserve"> </w:t>
      </w:r>
      <w:r w:rsidR="00AA53BF">
        <w:t>Access Points.</w:t>
      </w:r>
      <w:r>
        <w:t xml:space="preserve"> If you do not already have a suitable access point, create one. </w:t>
      </w:r>
      <w:r w:rsidR="00AA53BF">
        <w:t xml:space="preserve">Add and name the access point under </w:t>
      </w:r>
      <w:r w:rsidR="00AA53BF" w:rsidRPr="00CF04A1">
        <w:rPr>
          <w:i/>
          <w:iCs/>
        </w:rPr>
        <w:t>Access Point Credentials</w:t>
      </w:r>
      <w:r w:rsidR="00AA53BF">
        <w:t xml:space="preserve"> and mark it as Active. </w:t>
      </w:r>
    </w:p>
    <w:p w14:paraId="0AA7CB1B" w14:textId="58505D44" w:rsidR="00125ACC" w:rsidRDefault="00C260D9" w:rsidP="00FE5A14">
      <w:pPr>
        <w:ind w:right="3510"/>
      </w:pPr>
      <w:r>
        <w:rPr>
          <w:noProof/>
        </w:rPr>
        <w:drawing>
          <wp:anchor distT="0" distB="0" distL="114300" distR="114300" simplePos="0" relativeHeight="251658250" behindDoc="0" locked="0" layoutInCell="1" allowOverlap="1" wp14:anchorId="6E1D3B23" wp14:editId="084CA422">
            <wp:simplePos x="0" y="0"/>
            <wp:positionH relativeFrom="column">
              <wp:posOffset>616861</wp:posOffset>
            </wp:positionH>
            <wp:positionV relativeFrom="paragraph">
              <wp:posOffset>557668</wp:posOffset>
            </wp:positionV>
            <wp:extent cx="2933700" cy="560157"/>
            <wp:effectExtent l="19050" t="19050" r="19050" b="1143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33700" cy="560157"/>
                    </a:xfrm>
                    <a:prstGeom prst="rect">
                      <a:avLst/>
                    </a:prstGeom>
                    <a:ln>
                      <a:solidFill>
                        <a:schemeClr val="bg1"/>
                      </a:solidFill>
                    </a:ln>
                  </pic:spPr>
                </pic:pic>
              </a:graphicData>
            </a:graphic>
            <wp14:sizeRelH relativeFrom="page">
              <wp14:pctWidth>0</wp14:pctWidth>
            </wp14:sizeRelH>
            <wp14:sizeRelV relativeFrom="page">
              <wp14:pctHeight>0</wp14:pctHeight>
            </wp14:sizeRelV>
          </wp:anchor>
        </w:drawing>
      </w:r>
      <w:r w:rsidR="00A40447">
        <w:t>N</w:t>
      </w:r>
      <w:r w:rsidR="00AA53BF">
        <w:t>ote the Tenant ID, Access Point Name</w:t>
      </w:r>
      <w:r w:rsidR="001E0BA8">
        <w:t xml:space="preserve">, </w:t>
      </w:r>
      <w:r w:rsidR="00AA53BF">
        <w:t xml:space="preserve">Client </w:t>
      </w:r>
      <w:proofErr w:type="gramStart"/>
      <w:r w:rsidR="00AA53BF">
        <w:t>Secret</w:t>
      </w:r>
      <w:proofErr w:type="gramEnd"/>
      <w:r w:rsidR="00AA53BF">
        <w:t xml:space="preserve"> </w:t>
      </w:r>
      <w:r w:rsidR="001E0BA8">
        <w:t xml:space="preserve">and the </w:t>
      </w:r>
      <w:r w:rsidR="00AA53BF">
        <w:t>external</w:t>
      </w:r>
      <w:r w:rsidR="001E0BA8">
        <w:t xml:space="preserve"> </w:t>
      </w:r>
      <w:r w:rsidR="00AA53BF">
        <w:t>gateway address displayed at the top of the page</w:t>
      </w:r>
      <w:r w:rsidR="001E0BA8">
        <w:t xml:space="preserve"> as you will provide them as environment parameters in several steps.</w:t>
      </w:r>
      <w:r w:rsidR="00AA53BF">
        <w:t xml:space="preserve"> </w:t>
      </w:r>
    </w:p>
    <w:p w14:paraId="62954247" w14:textId="36C25555" w:rsidR="009A6368" w:rsidRPr="00FE5A14" w:rsidRDefault="00B659A7" w:rsidP="00AA53BF">
      <w:pPr>
        <w:widowControl w:val="0"/>
        <w:spacing w:after="0" w:line="240" w:lineRule="auto"/>
        <w:rPr>
          <w:rStyle w:val="Hyperlink"/>
          <w:sz w:val="20"/>
          <w:szCs w:val="20"/>
        </w:rPr>
      </w:pPr>
      <w:r>
        <w:t>Example:</w:t>
      </w:r>
    </w:p>
    <w:p w14:paraId="3E52ED35" w14:textId="09B0590A" w:rsidR="009A6368" w:rsidRDefault="009A6368" w:rsidP="00AA53BF">
      <w:pPr>
        <w:widowControl w:val="0"/>
        <w:spacing w:after="0" w:line="240" w:lineRule="auto"/>
        <w:rPr>
          <w:rStyle w:val="Hyperlink"/>
          <w:sz w:val="20"/>
          <w:szCs w:val="20"/>
        </w:rPr>
      </w:pPr>
    </w:p>
    <w:p w14:paraId="517D4C9C" w14:textId="585BF686" w:rsidR="00F16EFF" w:rsidRDefault="00EE2815" w:rsidP="00F16EFF">
      <w:pPr>
        <w:pStyle w:val="Heading1"/>
      </w:pPr>
      <w:r>
        <w:lastRenderedPageBreak/>
        <w:t>Scheduler Manager Configuration</w:t>
      </w:r>
      <w:r w:rsidR="00F16EFF">
        <w:t xml:space="preserve"> Tasks</w:t>
      </w:r>
    </w:p>
    <w:p w14:paraId="4EF0ED37" w14:textId="5B0D5283" w:rsidR="00F16EFF" w:rsidRDefault="008C5E3B" w:rsidP="00F16EFF">
      <w:pPr>
        <w:pStyle w:val="Heading2"/>
        <w:keepLines/>
        <w:numPr>
          <w:ilvl w:val="0"/>
          <w:numId w:val="23"/>
        </w:numPr>
        <w:tabs>
          <w:tab w:val="clear" w:pos="720"/>
        </w:tabs>
        <w:spacing w:before="40" w:after="0" w:line="259" w:lineRule="auto"/>
        <w:ind w:left="360"/>
      </w:pPr>
      <w:r>
        <w:rPr>
          <w:noProof/>
        </w:rPr>
        <w:drawing>
          <wp:anchor distT="0" distB="0" distL="114300" distR="114300" simplePos="0" relativeHeight="251658268" behindDoc="0" locked="0" layoutInCell="1" allowOverlap="1" wp14:anchorId="69254755" wp14:editId="7F417122">
            <wp:simplePos x="0" y="0"/>
            <wp:positionH relativeFrom="column">
              <wp:posOffset>3626347</wp:posOffset>
            </wp:positionH>
            <wp:positionV relativeFrom="paragraph">
              <wp:posOffset>45996</wp:posOffset>
            </wp:positionV>
            <wp:extent cx="2672301" cy="1446956"/>
            <wp:effectExtent l="0" t="0" r="0" b="127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72301" cy="1446956"/>
                    </a:xfrm>
                    <a:prstGeom prst="rect">
                      <a:avLst/>
                    </a:prstGeom>
                  </pic:spPr>
                </pic:pic>
              </a:graphicData>
            </a:graphic>
            <wp14:sizeRelH relativeFrom="page">
              <wp14:pctWidth>0</wp14:pctWidth>
            </wp14:sizeRelH>
            <wp14:sizeRelV relativeFrom="page">
              <wp14:pctHeight>0</wp14:pctHeight>
            </wp14:sizeRelV>
          </wp:anchor>
        </w:drawing>
      </w:r>
      <w:r w:rsidR="00EE2815">
        <w:t>Create a new 360 Jobs Directory</w:t>
      </w:r>
      <w:r w:rsidR="00F16EFF">
        <w:t xml:space="preserve"> </w:t>
      </w:r>
    </w:p>
    <w:p w14:paraId="0DC94A5C" w14:textId="746C8270" w:rsidR="003957DC" w:rsidRDefault="00F16EFF" w:rsidP="00CF437A">
      <w:pPr>
        <w:ind w:right="4140"/>
      </w:pPr>
      <w:r w:rsidRPr="002F77CE">
        <w:t xml:space="preserve">Log into SAS Management Console as </w:t>
      </w:r>
      <w:r w:rsidR="003F7ED1">
        <w:t xml:space="preserve">a scheduling </w:t>
      </w:r>
      <w:r w:rsidRPr="002F77CE">
        <w:t>administrator</w:t>
      </w:r>
      <w:r>
        <w:t xml:space="preserve">. </w:t>
      </w:r>
      <w:r w:rsidR="003957DC">
        <w:t>Right Click on</w:t>
      </w:r>
      <w:r w:rsidR="00EE2815">
        <w:t xml:space="preserve"> Scheduler Manager</w:t>
      </w:r>
      <w:r w:rsidR="003957DC">
        <w:t xml:space="preserve"> to select to manage Deployment Directories.</w:t>
      </w:r>
      <w:r w:rsidR="00CF437A" w:rsidRPr="00CF437A">
        <w:rPr>
          <w:noProof/>
        </w:rPr>
        <w:t xml:space="preserve"> </w:t>
      </w:r>
    </w:p>
    <w:p w14:paraId="54062827" w14:textId="7E783BDA" w:rsidR="00835A1B" w:rsidRDefault="00835A1B" w:rsidP="00CF437A">
      <w:pPr>
        <w:ind w:right="4140"/>
      </w:pPr>
      <w:r>
        <w:t>Click New to add a new directory</w:t>
      </w:r>
      <w:r w:rsidR="000A5D18">
        <w:t xml:space="preserve">. Navigate to the target directory created in step </w:t>
      </w:r>
      <w:r w:rsidR="00410A3A">
        <w:t>one of these instructions.</w:t>
      </w:r>
      <w:r>
        <w:t>:</w:t>
      </w:r>
    </w:p>
    <w:p w14:paraId="4526474C" w14:textId="44D28E66" w:rsidR="00835A1B" w:rsidRDefault="00835A1B" w:rsidP="00547092">
      <w:pPr>
        <w:spacing w:after="0" w:line="240" w:lineRule="auto"/>
        <w:ind w:right="4140"/>
      </w:pPr>
      <w:r>
        <w:t>Name: CI360 Jobs</w:t>
      </w:r>
    </w:p>
    <w:p w14:paraId="121AA3AF" w14:textId="41DBC4EC" w:rsidR="00F4399F" w:rsidRDefault="00835A1B" w:rsidP="00B606CC">
      <w:pPr>
        <w:spacing w:after="0" w:line="240" w:lineRule="auto"/>
      </w:pPr>
      <w:r>
        <w:t>Directory:</w:t>
      </w:r>
      <w:r w:rsidR="00EE2815">
        <w:t xml:space="preserve"> </w:t>
      </w:r>
      <w:r w:rsidR="00F16EFF">
        <w:t xml:space="preserve"> </w:t>
      </w:r>
      <w:r w:rsidR="00B606CC" w:rsidRPr="00410A3A">
        <w:rPr>
          <w:highlight w:val="yellow"/>
        </w:rPr>
        <w:t>/SAS/software/CI360Jobs/Jobs</w:t>
      </w:r>
      <w:r w:rsidR="00B606CC">
        <w:t xml:space="preserve"> </w:t>
      </w:r>
    </w:p>
    <w:p w14:paraId="3E906DA9" w14:textId="5CADA855" w:rsidR="00F4399F" w:rsidRDefault="008C5E3B" w:rsidP="00B606CC">
      <w:pPr>
        <w:spacing w:after="0" w:line="240" w:lineRule="auto"/>
      </w:pPr>
      <w:r>
        <w:rPr>
          <w:noProof/>
        </w:rPr>
        <w:drawing>
          <wp:anchor distT="0" distB="0" distL="114300" distR="114300" simplePos="0" relativeHeight="251658269" behindDoc="0" locked="0" layoutInCell="1" allowOverlap="1" wp14:anchorId="169137A7" wp14:editId="0C9E1BD1">
            <wp:simplePos x="0" y="0"/>
            <wp:positionH relativeFrom="column">
              <wp:posOffset>3885703</wp:posOffset>
            </wp:positionH>
            <wp:positionV relativeFrom="paragraph">
              <wp:posOffset>130976</wp:posOffset>
            </wp:positionV>
            <wp:extent cx="2147452" cy="1650794"/>
            <wp:effectExtent l="0" t="0" r="5715" b="698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47452" cy="1650794"/>
                    </a:xfrm>
                    <a:prstGeom prst="rect">
                      <a:avLst/>
                    </a:prstGeom>
                  </pic:spPr>
                </pic:pic>
              </a:graphicData>
            </a:graphic>
            <wp14:sizeRelH relativeFrom="page">
              <wp14:pctWidth>0</wp14:pctWidth>
            </wp14:sizeRelH>
            <wp14:sizeRelV relativeFrom="page">
              <wp14:pctHeight>0</wp14:pctHeight>
            </wp14:sizeRelV>
          </wp:anchor>
        </w:drawing>
      </w:r>
    </w:p>
    <w:p w14:paraId="0BC92A14" w14:textId="64659657" w:rsidR="00F16EFF" w:rsidRDefault="00F4399F" w:rsidP="00B606CC">
      <w:pPr>
        <w:spacing w:after="0" w:line="240" w:lineRule="auto"/>
      </w:pPr>
      <w:r>
        <w:t>Click OK to accept the entry.</w:t>
      </w:r>
      <w:r w:rsidR="00B606CC">
        <w:br/>
        <w:t xml:space="preserve">                                                                               </w:t>
      </w:r>
    </w:p>
    <w:p w14:paraId="03191FA5" w14:textId="25413867" w:rsidR="00835A1B" w:rsidRDefault="00835A1B" w:rsidP="00835A1B">
      <w:pPr>
        <w:pStyle w:val="Heading2"/>
        <w:keepLines/>
        <w:numPr>
          <w:ilvl w:val="0"/>
          <w:numId w:val="23"/>
        </w:numPr>
        <w:tabs>
          <w:tab w:val="clear" w:pos="720"/>
        </w:tabs>
        <w:spacing w:before="40" w:after="0" w:line="259" w:lineRule="auto"/>
        <w:ind w:left="360"/>
      </w:pPr>
      <w:r>
        <w:t xml:space="preserve">Create a new 360 </w:t>
      </w:r>
      <w:r w:rsidR="00923ECF">
        <w:t>Deployed</w:t>
      </w:r>
      <w:r>
        <w:t xml:space="preserve">Jobs Directory </w:t>
      </w:r>
    </w:p>
    <w:p w14:paraId="37EA7026" w14:textId="3D678384" w:rsidR="00547092" w:rsidRDefault="00410A3A" w:rsidP="00547092">
      <w:pPr>
        <w:ind w:right="4140"/>
      </w:pPr>
      <w:r>
        <w:t xml:space="preserve">Repeat these steps to create the </w:t>
      </w:r>
      <w:r w:rsidR="00547092">
        <w:t>Click New to add a new directory</w:t>
      </w:r>
      <w:r w:rsidR="00F4399F">
        <w:t xml:space="preserve"> for the CI360 Deployed Jobs.</w:t>
      </w:r>
    </w:p>
    <w:p w14:paraId="37DD31E7" w14:textId="60611DD3" w:rsidR="00547092" w:rsidRDefault="00547092" w:rsidP="00547092">
      <w:pPr>
        <w:spacing w:after="0" w:line="240" w:lineRule="auto"/>
        <w:ind w:right="4140"/>
      </w:pPr>
      <w:r>
        <w:t xml:space="preserve">Name: CI360 </w:t>
      </w:r>
      <w:r w:rsidR="00F4399F">
        <w:t xml:space="preserve">Deployed </w:t>
      </w:r>
      <w:r>
        <w:t>Jobs</w:t>
      </w:r>
    </w:p>
    <w:p w14:paraId="3BD04B6D" w14:textId="1E797C2D" w:rsidR="00547092" w:rsidRDefault="00547092" w:rsidP="00547092">
      <w:pPr>
        <w:spacing w:line="240" w:lineRule="auto"/>
        <w:ind w:right="4140"/>
      </w:pPr>
      <w:r>
        <w:t xml:space="preserve">Directory:  </w:t>
      </w:r>
      <w:r w:rsidR="00B606CC" w:rsidRPr="00410A3A">
        <w:rPr>
          <w:highlight w:val="yellow"/>
        </w:rPr>
        <w:t>/SAS/software/CI360Jobs/DeployedJobs</w:t>
      </w:r>
    </w:p>
    <w:p w14:paraId="611C13AC" w14:textId="0FF63BD3" w:rsidR="00835A1B" w:rsidRDefault="00F4399F" w:rsidP="00CF437A">
      <w:pPr>
        <w:ind w:right="4140"/>
      </w:pPr>
      <w:r>
        <w:t xml:space="preserve">Click OK to </w:t>
      </w:r>
      <w:r w:rsidR="008C5E3B">
        <w:t>exit managing deployed directories.</w:t>
      </w:r>
      <w:r>
        <w:br/>
      </w:r>
    </w:p>
    <w:p w14:paraId="7461BF41" w14:textId="64F303E4" w:rsidR="002C50B2" w:rsidRDefault="002C50B2" w:rsidP="00CF437A">
      <w:pPr>
        <w:ind w:right="4140"/>
      </w:pPr>
    </w:p>
    <w:p w14:paraId="59E93597" w14:textId="77777777" w:rsidR="002C50B2" w:rsidRDefault="002C50B2" w:rsidP="00CF437A">
      <w:pPr>
        <w:ind w:right="4140"/>
      </w:pPr>
    </w:p>
    <w:p w14:paraId="27929089" w14:textId="294A4C26" w:rsidR="00906757" w:rsidRDefault="00906757" w:rsidP="00127C16">
      <w:pPr>
        <w:pStyle w:val="Heading1"/>
      </w:pPr>
      <w:r>
        <w:t>Stored Process Implementation Tasks</w:t>
      </w:r>
    </w:p>
    <w:p w14:paraId="64FBDAFD" w14:textId="24FEF420" w:rsidR="00624447" w:rsidRDefault="00624447" w:rsidP="00624447">
      <w:pPr>
        <w:pStyle w:val="Heading2"/>
        <w:keepLines/>
        <w:numPr>
          <w:ilvl w:val="0"/>
          <w:numId w:val="23"/>
        </w:numPr>
        <w:tabs>
          <w:tab w:val="clear" w:pos="720"/>
        </w:tabs>
        <w:spacing w:before="40" w:after="0" w:line="259" w:lineRule="auto"/>
        <w:ind w:left="360"/>
      </w:pPr>
      <w:r>
        <w:t xml:space="preserve">Enable Basic authentication for the STP web app </w:t>
      </w:r>
    </w:p>
    <w:p w14:paraId="77223307" w14:textId="048DF89E" w:rsidR="00D87C7D" w:rsidRDefault="00AB390B" w:rsidP="00624447">
      <w:r>
        <w:rPr>
          <w:noProof/>
        </w:rPr>
        <w:drawing>
          <wp:anchor distT="0" distB="0" distL="114300" distR="114300" simplePos="0" relativeHeight="251658267" behindDoc="0" locked="0" layoutInCell="1" allowOverlap="1" wp14:anchorId="1AA73CE3" wp14:editId="289DDB26">
            <wp:simplePos x="0" y="0"/>
            <wp:positionH relativeFrom="column">
              <wp:posOffset>3424495</wp:posOffset>
            </wp:positionH>
            <wp:positionV relativeFrom="paragraph">
              <wp:posOffset>418956</wp:posOffset>
            </wp:positionV>
            <wp:extent cx="2966973" cy="845388"/>
            <wp:effectExtent l="0" t="0" r="508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28508"/>
                    <a:stretch/>
                  </pic:blipFill>
                  <pic:spPr bwMode="auto">
                    <a:xfrm>
                      <a:off x="0" y="0"/>
                      <a:ext cx="2966973" cy="8453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24447" w:rsidRPr="002F77CE">
        <w:t>Log into SAS Management Console as an administrator</w:t>
      </w:r>
      <w:r>
        <w:t xml:space="preserve">. </w:t>
      </w:r>
      <w:r w:rsidR="007A3CAD">
        <w:t xml:space="preserve">Navigate to </w:t>
      </w:r>
      <w:r w:rsidR="00ED2837">
        <w:t>Application</w:t>
      </w:r>
      <w:r w:rsidR="00D87C7D">
        <w:t xml:space="preserve"> M</w:t>
      </w:r>
      <w:r w:rsidR="00ED2837">
        <w:t>anagement\</w:t>
      </w:r>
      <w:r w:rsidR="00D87C7D">
        <w:t xml:space="preserve"> </w:t>
      </w:r>
      <w:r w:rsidR="00ED2837">
        <w:t>Configuration</w:t>
      </w:r>
      <w:r w:rsidR="00D87C7D">
        <w:t xml:space="preserve"> </w:t>
      </w:r>
      <w:r w:rsidR="00ED2837">
        <w:t>Manager\</w:t>
      </w:r>
      <w:r w:rsidR="00AB3DD7">
        <w:t>SAS Application Infrastructure\</w:t>
      </w:r>
      <w:r w:rsidR="00140715">
        <w:t>Stored Process</w:t>
      </w:r>
      <w:r w:rsidR="00D87C7D">
        <w:t xml:space="preserve"> </w:t>
      </w:r>
      <w:r w:rsidR="00140715">
        <w:t>Web App 9.4</w:t>
      </w:r>
      <w:r w:rsidR="009436A3">
        <w:t>.</w:t>
      </w:r>
      <w:r w:rsidR="007A3CAD">
        <w:t xml:space="preserve"> </w:t>
      </w:r>
    </w:p>
    <w:p w14:paraId="50DE825D" w14:textId="38B6E20E" w:rsidR="00AB390B" w:rsidRDefault="007A3CAD" w:rsidP="00624447">
      <w:r>
        <w:t xml:space="preserve">Right-click to select Properties and select the </w:t>
      </w:r>
      <w:r w:rsidR="00AB390B">
        <w:br/>
      </w:r>
      <w:r>
        <w:t>Advanced tab.</w:t>
      </w:r>
      <w:r w:rsidR="00D87C7D">
        <w:t xml:space="preserve"> </w:t>
      </w:r>
      <w:r w:rsidR="00624447" w:rsidRPr="002F77CE">
        <w:t>Ensure that</w:t>
      </w:r>
      <w:r w:rsidR="00AB390B">
        <w:t xml:space="preserve"> AllowBasicAuthentication</w:t>
      </w:r>
      <w:r w:rsidR="00D87C7D">
        <w:br/>
      </w:r>
      <w:r w:rsidR="00AB390B">
        <w:t>is set to true.</w:t>
      </w:r>
      <w:r w:rsidR="00624447" w:rsidRPr="002F77CE">
        <w:t xml:space="preserve"> </w:t>
      </w:r>
    </w:p>
    <w:p w14:paraId="5B0B0CEC" w14:textId="2F2570B3" w:rsidR="00D87C7D" w:rsidRDefault="00D87C7D" w:rsidP="00624447"/>
    <w:p w14:paraId="4A615692" w14:textId="77777777" w:rsidR="00511610" w:rsidRPr="002F77CE" w:rsidRDefault="00511610" w:rsidP="00624447"/>
    <w:p w14:paraId="1105ADE6" w14:textId="76F8C2AC" w:rsidR="00C4728A" w:rsidRDefault="00C4728A" w:rsidP="002F77CE">
      <w:pPr>
        <w:pStyle w:val="Heading2"/>
        <w:keepLines/>
        <w:numPr>
          <w:ilvl w:val="0"/>
          <w:numId w:val="23"/>
        </w:numPr>
        <w:tabs>
          <w:tab w:val="clear" w:pos="720"/>
        </w:tabs>
        <w:spacing w:before="40" w:after="0" w:line="259" w:lineRule="auto"/>
        <w:ind w:left="360"/>
      </w:pPr>
      <w:r>
        <w:t xml:space="preserve">Import the Stored Process </w:t>
      </w:r>
    </w:p>
    <w:p w14:paraId="4BA7BA73" w14:textId="7EFEF855" w:rsidR="0070238D" w:rsidRDefault="0070238D" w:rsidP="0070238D">
      <w:pPr>
        <w:pStyle w:val="PSDHeader3"/>
        <w:numPr>
          <w:ilvl w:val="0"/>
          <w:numId w:val="0"/>
        </w:numPr>
        <w:ind w:left="720"/>
      </w:pPr>
      <w:r>
        <w:t>6.1 Create Metadata Folders</w:t>
      </w:r>
    </w:p>
    <w:p w14:paraId="085D16F2" w14:textId="09761D06" w:rsidR="00AC4F5F" w:rsidRDefault="00364981" w:rsidP="00F2191C">
      <w:pPr>
        <w:spacing w:after="0" w:line="240" w:lineRule="auto"/>
      </w:pPr>
      <w:r>
        <w:t xml:space="preserve">Log into SAS Management Console as an </w:t>
      </w:r>
      <w:r w:rsidRPr="00420EA6">
        <w:t>administrator</w:t>
      </w:r>
      <w:r w:rsidR="00F2191C">
        <w:t xml:space="preserve"> and c</w:t>
      </w:r>
      <w:r w:rsidR="00AC4F5F">
        <w:t>reate the following metadata folders</w:t>
      </w:r>
      <w:r w:rsidR="00E510FB">
        <w:t xml:space="preserve">. </w:t>
      </w:r>
    </w:p>
    <w:p w14:paraId="5A48382C" w14:textId="77777777" w:rsidR="00F0791C" w:rsidRDefault="00F0791C" w:rsidP="00F0791C">
      <w:pPr>
        <w:spacing w:after="0" w:line="240" w:lineRule="auto"/>
        <w:ind w:left="360"/>
      </w:pPr>
      <w:r>
        <w:t>Shared Data\Customer Intelligence\CI360Jobs\Stored Processes</w:t>
      </w:r>
    </w:p>
    <w:p w14:paraId="75D54422" w14:textId="77777777" w:rsidR="00AC4F5F" w:rsidRDefault="00AC4F5F" w:rsidP="00AC4F5F">
      <w:pPr>
        <w:spacing w:after="0" w:line="240" w:lineRule="auto"/>
        <w:ind w:left="360"/>
      </w:pPr>
      <w:r>
        <w:t>Shared Data\Customer Intelligence\CI360Jobs\Jobs</w:t>
      </w:r>
    </w:p>
    <w:p w14:paraId="272122B8" w14:textId="134418EB" w:rsidR="0024688C" w:rsidRDefault="00F0791C" w:rsidP="00D23E9B">
      <w:pPr>
        <w:spacing w:after="0" w:line="240" w:lineRule="auto"/>
        <w:ind w:left="360"/>
      </w:pPr>
      <w:r>
        <w:t>Shared Data\Customer Intelligence\CI360Jobs\Deployed Jobs</w:t>
      </w:r>
      <w:r w:rsidR="00EC1F03">
        <w:t xml:space="preserve"> </w:t>
      </w:r>
    </w:p>
    <w:p w14:paraId="367CA984" w14:textId="678004FE" w:rsidR="00511610" w:rsidRDefault="00511610" w:rsidP="00D23E9B">
      <w:pPr>
        <w:spacing w:after="0" w:line="240" w:lineRule="auto"/>
        <w:ind w:left="360"/>
      </w:pPr>
    </w:p>
    <w:p w14:paraId="654E82A1" w14:textId="77777777" w:rsidR="002C50B2" w:rsidRDefault="002C50B2">
      <w:pPr>
        <w:spacing w:after="0" w:line="240" w:lineRule="auto"/>
      </w:pPr>
      <w:r>
        <w:br w:type="page"/>
      </w:r>
    </w:p>
    <w:p w14:paraId="354C6E86" w14:textId="288C3BA3" w:rsidR="00511610" w:rsidRDefault="00511610" w:rsidP="00511610">
      <w:pPr>
        <w:spacing w:after="0" w:line="240" w:lineRule="auto"/>
      </w:pPr>
      <w:r>
        <w:lastRenderedPageBreak/>
        <w:t>Ensure that the user groups that will be granted scheduling capabilities have read/write metadata permissions to these folders.</w:t>
      </w:r>
    </w:p>
    <w:p w14:paraId="058F4FAA" w14:textId="0C8C8232" w:rsidR="00D23E9B" w:rsidRDefault="00D23E9B" w:rsidP="00D23E9B">
      <w:pPr>
        <w:spacing w:after="0" w:line="240" w:lineRule="auto"/>
        <w:ind w:left="360"/>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746"/>
        <w:gridCol w:w="4604"/>
      </w:tblGrid>
      <w:tr w:rsidR="008951CC" w14:paraId="1C828E0D" w14:textId="77777777" w:rsidTr="008A5E71">
        <w:tc>
          <w:tcPr>
            <w:tcW w:w="9350" w:type="dxa"/>
            <w:gridSpan w:val="2"/>
          </w:tcPr>
          <w:p w14:paraId="55F43169" w14:textId="3D01B27E" w:rsidR="008951CC" w:rsidRPr="00D23E9B" w:rsidRDefault="008951CC" w:rsidP="005D0A5D">
            <w:pPr>
              <w:spacing w:after="0" w:line="240" w:lineRule="auto"/>
              <w:rPr>
                <w:i/>
                <w:iCs/>
                <w:sz w:val="18"/>
                <w:szCs w:val="14"/>
              </w:rPr>
            </w:pPr>
            <w:r w:rsidRPr="00D23E9B">
              <w:rPr>
                <w:i/>
                <w:iCs/>
                <w:sz w:val="18"/>
                <w:szCs w:val="14"/>
              </w:rPr>
              <w:t xml:space="preserve">In this example, members of the Customer Intelligence Scheduling Users group will be using the Scheduler Plug-in to submit the deployed jobs to </w:t>
            </w:r>
            <w:r w:rsidR="00B80D0E" w:rsidRPr="00D23E9B">
              <w:rPr>
                <w:i/>
                <w:iCs/>
                <w:sz w:val="18"/>
                <w:szCs w:val="14"/>
              </w:rPr>
              <w:t>Platform Scheduler</w:t>
            </w:r>
            <w:r w:rsidRPr="00D23E9B">
              <w:rPr>
                <w:i/>
                <w:iCs/>
                <w:sz w:val="18"/>
                <w:szCs w:val="14"/>
              </w:rPr>
              <w:t>.</w:t>
            </w:r>
          </w:p>
          <w:p w14:paraId="3AA9BB48" w14:textId="210EF5B0" w:rsidR="00EC1F03" w:rsidRPr="00D23E9B" w:rsidRDefault="00EC1F03" w:rsidP="005D0A5D">
            <w:pPr>
              <w:spacing w:after="0" w:line="240" w:lineRule="auto"/>
              <w:rPr>
                <w:i/>
                <w:iCs/>
                <w:sz w:val="18"/>
                <w:szCs w:val="14"/>
              </w:rPr>
            </w:pPr>
          </w:p>
        </w:tc>
      </w:tr>
      <w:tr w:rsidR="00951E0B" w14:paraId="381A410E" w14:textId="77777777" w:rsidTr="00D23E9B">
        <w:tc>
          <w:tcPr>
            <w:tcW w:w="4746" w:type="dxa"/>
          </w:tcPr>
          <w:p w14:paraId="1760F3E7" w14:textId="41687F59" w:rsidR="00AF6130" w:rsidRPr="00D23E9B" w:rsidRDefault="00AF6130" w:rsidP="005D0A5D">
            <w:pPr>
              <w:spacing w:after="0" w:line="240" w:lineRule="auto"/>
              <w:rPr>
                <w:i/>
                <w:iCs/>
                <w:sz w:val="18"/>
                <w:szCs w:val="14"/>
              </w:rPr>
            </w:pPr>
            <w:r w:rsidRPr="00D23E9B">
              <w:rPr>
                <w:i/>
                <w:iCs/>
                <w:sz w:val="18"/>
                <w:szCs w:val="14"/>
              </w:rPr>
              <w:t>This group has been granted access to the lsfadmin account.</w:t>
            </w:r>
          </w:p>
          <w:p w14:paraId="60EA62AE" w14:textId="77777777" w:rsidR="0084589D" w:rsidRPr="00B80D0E" w:rsidRDefault="0084589D" w:rsidP="005D0A5D">
            <w:pPr>
              <w:spacing w:after="0" w:line="240" w:lineRule="auto"/>
              <w:rPr>
                <w:i/>
                <w:iCs/>
              </w:rPr>
            </w:pPr>
          </w:p>
          <w:p w14:paraId="3E7EB95A" w14:textId="31260180" w:rsidR="00625F34" w:rsidRPr="00B80D0E" w:rsidRDefault="008951CC" w:rsidP="0003575B">
            <w:pPr>
              <w:spacing w:after="0" w:line="240" w:lineRule="auto"/>
              <w:jc w:val="center"/>
              <w:rPr>
                <w:i/>
                <w:iCs/>
              </w:rPr>
            </w:pPr>
            <w:r>
              <w:rPr>
                <w:noProof/>
              </w:rPr>
              <w:drawing>
                <wp:inline distT="0" distB="0" distL="0" distR="0" wp14:anchorId="75B73BC6" wp14:editId="699EA1B2">
                  <wp:extent cx="2873170" cy="795647"/>
                  <wp:effectExtent l="0" t="0" r="381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30">
                            <a:extLst>
                              <a:ext uri="{28A0092B-C50C-407E-A947-70E740481C1C}">
                                <a14:useLocalDpi xmlns:a14="http://schemas.microsoft.com/office/drawing/2010/main" val="0"/>
                              </a:ext>
                            </a:extLst>
                          </a:blip>
                          <a:stretch>
                            <a:fillRect/>
                          </a:stretch>
                        </pic:blipFill>
                        <pic:spPr>
                          <a:xfrm>
                            <a:off x="0" y="0"/>
                            <a:ext cx="2873170" cy="795647"/>
                          </a:xfrm>
                          <a:prstGeom prst="rect">
                            <a:avLst/>
                          </a:prstGeom>
                        </pic:spPr>
                      </pic:pic>
                    </a:graphicData>
                  </a:graphic>
                </wp:inline>
              </w:drawing>
            </w:r>
          </w:p>
          <w:p w14:paraId="3FA99571" w14:textId="7EF38BD2" w:rsidR="00625F34" w:rsidRPr="00B80D0E" w:rsidRDefault="00625F34" w:rsidP="005D0A5D">
            <w:pPr>
              <w:spacing w:after="0" w:line="240" w:lineRule="auto"/>
              <w:rPr>
                <w:i/>
                <w:iCs/>
              </w:rPr>
            </w:pPr>
          </w:p>
        </w:tc>
        <w:tc>
          <w:tcPr>
            <w:tcW w:w="4604" w:type="dxa"/>
          </w:tcPr>
          <w:p w14:paraId="16BCD3FE" w14:textId="651D7EC1" w:rsidR="0003575B" w:rsidRPr="00D23E9B" w:rsidRDefault="00EC1F03" w:rsidP="00D23E9B">
            <w:pPr>
              <w:spacing w:after="0" w:line="240" w:lineRule="auto"/>
              <w:ind w:left="265"/>
              <w:rPr>
                <w:i/>
                <w:iCs/>
                <w:sz w:val="18"/>
                <w:szCs w:val="14"/>
              </w:rPr>
            </w:pPr>
            <w:r w:rsidRPr="00D23E9B">
              <w:rPr>
                <w:i/>
                <w:iCs/>
                <w:sz w:val="18"/>
                <w:szCs w:val="14"/>
              </w:rPr>
              <w:t>This group has been granted full rights to the CI360Jobs metadata folder.</w:t>
            </w:r>
          </w:p>
          <w:p w14:paraId="5C00F2D1" w14:textId="77777777" w:rsidR="00AB36F6" w:rsidRDefault="00AB36F6" w:rsidP="005D0A5D">
            <w:pPr>
              <w:spacing w:after="0" w:line="240" w:lineRule="auto"/>
              <w:rPr>
                <w:i/>
                <w:iCs/>
                <w:sz w:val="18"/>
                <w:szCs w:val="14"/>
              </w:rPr>
            </w:pPr>
          </w:p>
          <w:p w14:paraId="379496E5" w14:textId="025D9A9C" w:rsidR="0003575B" w:rsidRPr="00D23E9B" w:rsidRDefault="00AB36F6" w:rsidP="00AB36F6">
            <w:pPr>
              <w:spacing w:after="0" w:line="240" w:lineRule="auto"/>
              <w:jc w:val="center"/>
              <w:rPr>
                <w:i/>
                <w:iCs/>
                <w:sz w:val="18"/>
                <w:szCs w:val="14"/>
              </w:rPr>
            </w:pPr>
            <w:r w:rsidRPr="00D23E9B">
              <w:rPr>
                <w:i/>
                <w:iCs/>
                <w:noProof/>
                <w:sz w:val="18"/>
                <w:szCs w:val="14"/>
              </w:rPr>
              <w:drawing>
                <wp:inline distT="0" distB="0" distL="0" distR="0" wp14:anchorId="7010A4DC" wp14:editId="002A96E9">
                  <wp:extent cx="2560066" cy="9620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66908"/>
                          <a:stretch/>
                        </pic:blipFill>
                        <pic:spPr bwMode="auto">
                          <a:xfrm>
                            <a:off x="0" y="0"/>
                            <a:ext cx="2582657" cy="970514"/>
                          </a:xfrm>
                          <a:prstGeom prst="rect">
                            <a:avLst/>
                          </a:prstGeom>
                          <a:ln>
                            <a:noFill/>
                          </a:ln>
                          <a:extLst>
                            <a:ext uri="{53640926-AAD7-44D8-BBD7-CCE9431645EC}">
                              <a14:shadowObscured xmlns:a14="http://schemas.microsoft.com/office/drawing/2010/main"/>
                            </a:ext>
                          </a:extLst>
                        </pic:spPr>
                      </pic:pic>
                    </a:graphicData>
                  </a:graphic>
                </wp:inline>
              </w:drawing>
            </w:r>
          </w:p>
          <w:p w14:paraId="67D6D79B" w14:textId="01B562A7" w:rsidR="00EC1F03" w:rsidRPr="00D23E9B" w:rsidRDefault="00AB36F6" w:rsidP="0003575B">
            <w:pPr>
              <w:spacing w:after="0" w:line="240" w:lineRule="auto"/>
              <w:jc w:val="center"/>
              <w:rPr>
                <w:i/>
                <w:iCs/>
                <w:sz w:val="18"/>
                <w:szCs w:val="14"/>
              </w:rPr>
            </w:pPr>
            <w:r w:rsidRPr="00D23E9B">
              <w:rPr>
                <w:i/>
                <w:iCs/>
                <w:noProof/>
                <w:sz w:val="18"/>
                <w:szCs w:val="14"/>
              </w:rPr>
              <w:drawing>
                <wp:inline distT="0" distB="0" distL="0" distR="0" wp14:anchorId="26966275" wp14:editId="7CEC0BDC">
                  <wp:extent cx="2560066" cy="1207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56682" b="1774"/>
                          <a:stretch/>
                        </pic:blipFill>
                        <pic:spPr bwMode="auto">
                          <a:xfrm>
                            <a:off x="0" y="0"/>
                            <a:ext cx="2582657" cy="121842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A334D6" w14:textId="77777777" w:rsidR="00570878" w:rsidRDefault="00570878" w:rsidP="00570878">
      <w:pPr>
        <w:spacing w:after="0" w:line="240" w:lineRule="auto"/>
      </w:pPr>
    </w:p>
    <w:p w14:paraId="3DCF3A42" w14:textId="785550CC" w:rsidR="0070238D" w:rsidRDefault="0070238D" w:rsidP="0070238D">
      <w:pPr>
        <w:pStyle w:val="PSDHeader3"/>
        <w:numPr>
          <w:ilvl w:val="0"/>
          <w:numId w:val="0"/>
        </w:numPr>
        <w:ind w:left="720"/>
      </w:pPr>
      <w:r>
        <w:t xml:space="preserve">6.2 Import </w:t>
      </w:r>
      <w:r w:rsidR="00C12AE7">
        <w:t>createJob</w:t>
      </w:r>
      <w:r w:rsidR="006C2DA1">
        <w:t>v2.0</w:t>
      </w:r>
      <w:r w:rsidR="00C12AE7">
        <w:t>.spk to SAS Management Console</w:t>
      </w:r>
    </w:p>
    <w:p w14:paraId="6E5F0F14" w14:textId="3F0A303A" w:rsidR="00C12AE7" w:rsidRDefault="00570878" w:rsidP="00D23E9B">
      <w:pPr>
        <w:spacing w:after="0" w:line="240" w:lineRule="auto"/>
      </w:pPr>
      <w:r>
        <w:t>Copy this file if needed to a location accessible to your SAS Management Console client</w:t>
      </w:r>
      <w:r w:rsidR="008C34A5">
        <w:t>.</w:t>
      </w:r>
      <w:r w:rsidR="0048482E">
        <w:br/>
      </w:r>
    </w:p>
    <w:p w14:paraId="29EB0DA5" w14:textId="0FE3EBF2" w:rsidR="00D23E9B" w:rsidRDefault="00D23E9B" w:rsidP="00D23E9B">
      <w:pPr>
        <w:spacing w:after="0" w:line="240" w:lineRule="auto"/>
      </w:pPr>
      <w:r>
        <w:t xml:space="preserve">Save the CreateJob SAS stored process in </w:t>
      </w:r>
      <w:r w:rsidR="001F0ACE">
        <w:t>the new</w:t>
      </w:r>
      <w:proofErr w:type="gramStart"/>
      <w:r w:rsidR="001F0ACE">
        <w:t xml:space="preserve"> ..</w:t>
      </w:r>
      <w:proofErr w:type="gramEnd"/>
      <w:r>
        <w:t>\CI360Jobs\Stored</w:t>
      </w:r>
      <w:r w:rsidR="00900C13">
        <w:t xml:space="preserve"> </w:t>
      </w:r>
      <w:r>
        <w:t>Processes folder.</w:t>
      </w:r>
    </w:p>
    <w:p w14:paraId="397743F1" w14:textId="1DF0C6A9" w:rsidR="00D23E9B" w:rsidRDefault="00D23E9B" w:rsidP="00D23E9B">
      <w:pPr>
        <w:spacing w:after="0" w:line="240" w:lineRule="auto"/>
      </w:pPr>
    </w:p>
    <w:p w14:paraId="4A6E4420" w14:textId="5A9F5A05" w:rsidR="0024688C" w:rsidRDefault="00D23E9B" w:rsidP="00D23E9B">
      <w:pPr>
        <w:spacing w:after="0" w:line="240" w:lineRule="auto"/>
      </w:pPr>
      <w:r>
        <w:t>Save the source createJob.sas</w:t>
      </w:r>
      <w:r w:rsidR="001F0ACE">
        <w:t xml:space="preserve"> file</w:t>
      </w:r>
      <w:r>
        <w:t xml:space="preserve"> </w:t>
      </w:r>
      <w:r w:rsidR="00A86D1A">
        <w:t>on your compute tier i</w:t>
      </w:r>
      <w:r>
        <w:t>n the new</w:t>
      </w:r>
      <w:proofErr w:type="gramStart"/>
      <w:r>
        <w:t xml:space="preserve"> </w:t>
      </w:r>
      <w:r w:rsidR="007872A5">
        <w:t>..</w:t>
      </w:r>
      <w:proofErr w:type="gramEnd"/>
      <w:r w:rsidRPr="007755D3">
        <w:t>/</w:t>
      </w:r>
      <w:r>
        <w:t>CI360Jobs/StoredProcesses folder.</w:t>
      </w:r>
    </w:p>
    <w:p w14:paraId="0EC90A87" w14:textId="0457BF5E" w:rsidR="005C520A" w:rsidRDefault="005C520A" w:rsidP="00D23E9B">
      <w:pPr>
        <w:spacing w:after="0" w:line="240" w:lineRule="auto"/>
      </w:pPr>
    </w:p>
    <w:p w14:paraId="1FEB644F" w14:textId="05EDB327" w:rsidR="0070238D" w:rsidRDefault="0070238D" w:rsidP="0070238D">
      <w:pPr>
        <w:pStyle w:val="PSDHeader3"/>
        <w:numPr>
          <w:ilvl w:val="0"/>
          <w:numId w:val="0"/>
        </w:numPr>
        <w:ind w:left="720"/>
      </w:pPr>
      <w:r>
        <w:t xml:space="preserve">6.3 </w:t>
      </w:r>
      <w:r w:rsidR="00086B61">
        <w:t>Remove</w:t>
      </w:r>
      <w:r>
        <w:t xml:space="preserve"> </w:t>
      </w:r>
      <w:r w:rsidR="00325A9C">
        <w:t>Stored Process Macros</w:t>
      </w:r>
    </w:p>
    <w:p w14:paraId="35552EA6" w14:textId="77777777" w:rsidR="0070238D" w:rsidRDefault="0070238D" w:rsidP="00D23E9B">
      <w:pPr>
        <w:spacing w:after="0" w:line="240" w:lineRule="auto"/>
      </w:pPr>
    </w:p>
    <w:p w14:paraId="27D05801" w14:textId="7FE55885" w:rsidR="00CA63BD" w:rsidRDefault="008C34A5" w:rsidP="00E63656">
      <w:r>
        <w:t>As written, the stored process code</w:t>
      </w:r>
      <w:r w:rsidR="00877A7C">
        <w:t xml:space="preserve"> does not contain %stpbegin / %stpend</w:t>
      </w:r>
      <w:r w:rsidR="00AB1CC5">
        <w:t xml:space="preserve"> statements</w:t>
      </w:r>
      <w:r w:rsidR="00877A7C">
        <w:t>. If you will be editing or reviewing this code from SAS Enterprise Guide, explicitly remove these macro</w:t>
      </w:r>
      <w:r w:rsidR="00AB1CC5">
        <w:t xml:space="preserve"> inclusions</w:t>
      </w:r>
      <w:r w:rsidR="00877A7C">
        <w:t xml:space="preserve"> from the</w:t>
      </w:r>
      <w:r w:rsidR="00E63656">
        <w:t xml:space="preserve"> editor so they will not be inadvertently added </w:t>
      </w:r>
      <w:r w:rsidR="00E962B9">
        <w:t>in</w:t>
      </w:r>
      <w:r w:rsidR="00E63656">
        <w:t>to the code.</w:t>
      </w:r>
    </w:p>
    <w:p w14:paraId="5DB73BDF" w14:textId="36287352" w:rsidR="00E63656" w:rsidRPr="00E63656" w:rsidRDefault="00E63656" w:rsidP="00E63656">
      <w:r w:rsidRPr="00E63656">
        <w:rPr>
          <w:rFonts w:asciiTheme="minorHAnsi" w:hAnsiTheme="minorHAnsi" w:cstheme="minorHAnsi"/>
          <w:color w:val="333333"/>
          <w:szCs w:val="22"/>
        </w:rPr>
        <w:t xml:space="preserve">In Enterprise Guide, </w:t>
      </w:r>
      <w:r>
        <w:rPr>
          <w:rFonts w:asciiTheme="minorHAnsi" w:hAnsiTheme="minorHAnsi" w:cstheme="minorHAnsi"/>
          <w:color w:val="333333"/>
          <w:szCs w:val="22"/>
        </w:rPr>
        <w:t>navigate to</w:t>
      </w:r>
      <w:proofErr w:type="gramStart"/>
      <w:r>
        <w:rPr>
          <w:rFonts w:asciiTheme="minorHAnsi" w:hAnsiTheme="minorHAnsi" w:cstheme="minorHAnsi"/>
          <w:color w:val="333333"/>
          <w:szCs w:val="22"/>
        </w:rPr>
        <w:t xml:space="preserve"> </w:t>
      </w:r>
      <w:r w:rsidR="00E962B9">
        <w:t>..</w:t>
      </w:r>
      <w:proofErr w:type="gramEnd"/>
      <w:r w:rsidR="00E962B9" w:rsidRPr="007755D3">
        <w:t>/</w:t>
      </w:r>
      <w:r w:rsidR="00E962B9">
        <w:t>CI360Jobs/StoredProcesses</w:t>
      </w:r>
      <w:r w:rsidR="00E9636B">
        <w:t xml:space="preserve"> and open the </w:t>
      </w:r>
      <w:r w:rsidR="00E962B9">
        <w:t>createJob stored process</w:t>
      </w:r>
      <w:r w:rsidRPr="00E63656">
        <w:rPr>
          <w:rFonts w:asciiTheme="minorHAnsi" w:hAnsiTheme="minorHAnsi" w:cstheme="minorHAnsi"/>
          <w:color w:val="333333"/>
          <w:szCs w:val="22"/>
        </w:rPr>
        <w:t>.</w:t>
      </w:r>
    </w:p>
    <w:p w14:paraId="137BEA77" w14:textId="6C988A04" w:rsidR="00E63656" w:rsidRDefault="00CA63BD" w:rsidP="00E6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HAnsi" w:hAnsiTheme="minorHAnsi" w:cstheme="minorHAnsi"/>
          <w:color w:val="333333"/>
          <w:szCs w:val="22"/>
        </w:rPr>
      </w:pPr>
      <w:r>
        <w:rPr>
          <w:rFonts w:asciiTheme="minorHAnsi" w:hAnsiTheme="minorHAnsi" w:cstheme="minorHAnsi"/>
          <w:color w:val="333333"/>
          <w:szCs w:val="22"/>
        </w:rPr>
        <w:t>Navigate to the SAS Code</w:t>
      </w:r>
      <w:r w:rsidR="00CE0490">
        <w:rPr>
          <w:rFonts w:asciiTheme="minorHAnsi" w:hAnsiTheme="minorHAnsi" w:cstheme="minorHAnsi"/>
          <w:color w:val="333333"/>
          <w:szCs w:val="22"/>
        </w:rPr>
        <w:t xml:space="preserve"> window and deselect the option to Include code for Stored process macros</w:t>
      </w:r>
      <w:r w:rsidR="00A86827">
        <w:rPr>
          <w:rFonts w:asciiTheme="minorHAnsi" w:hAnsiTheme="minorHAnsi" w:cstheme="minorHAnsi"/>
          <w:color w:val="333333"/>
          <w:szCs w:val="22"/>
        </w:rPr>
        <w:t>.</w:t>
      </w:r>
      <w:r w:rsidR="00C90AEE">
        <w:rPr>
          <w:rFonts w:asciiTheme="minorHAnsi" w:hAnsiTheme="minorHAnsi" w:cstheme="minorHAnsi"/>
          <w:color w:val="333333"/>
          <w:szCs w:val="22"/>
        </w:rPr>
        <w:t xml:space="preserve"> Click Save to save these changes and exit.</w:t>
      </w:r>
    </w:p>
    <w:p w14:paraId="5E9BC4A3" w14:textId="514113B0" w:rsidR="00CA63BD" w:rsidRDefault="00A73E5B" w:rsidP="00E6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HAnsi" w:hAnsiTheme="minorHAnsi" w:cstheme="minorHAnsi"/>
          <w:color w:val="333333"/>
          <w:szCs w:val="22"/>
        </w:rPr>
      </w:pPr>
      <w:r>
        <w:rPr>
          <w:b/>
          <w:noProof/>
          <w:sz w:val="28"/>
          <w:szCs w:val="24"/>
        </w:rPr>
        <w:drawing>
          <wp:anchor distT="0" distB="0" distL="114300" distR="114300" simplePos="0" relativeHeight="251658275" behindDoc="0" locked="0" layoutInCell="1" allowOverlap="1" wp14:anchorId="1F4E20E3" wp14:editId="068FDF01">
            <wp:simplePos x="0" y="0"/>
            <wp:positionH relativeFrom="column">
              <wp:posOffset>5526593</wp:posOffset>
            </wp:positionH>
            <wp:positionV relativeFrom="paragraph">
              <wp:posOffset>21771</wp:posOffset>
            </wp:positionV>
            <wp:extent cx="532563" cy="532563"/>
            <wp:effectExtent l="0" t="0" r="1270" b="0"/>
            <wp:wrapNone/>
            <wp:docPr id="68" name="Graphic 68"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Graphic 68" descr="Checkmark"/>
                    <pic:cNvPicPr/>
                  </pic:nvPicPr>
                  <pic:blipFill>
                    <a:blip r:embed="rId32">
                      <a:extLst>
                        <a:ext uri="{96DAC541-7B7A-43D3-8B79-37D633B846F1}">
                          <asvg:svgBlip xmlns:asvg="http://schemas.microsoft.com/office/drawing/2016/SVG/main" r:embed="rId33"/>
                        </a:ext>
                      </a:extLst>
                    </a:blip>
                    <a:stretch>
                      <a:fillRect/>
                    </a:stretch>
                  </pic:blipFill>
                  <pic:spPr>
                    <a:xfrm>
                      <a:off x="0" y="0"/>
                      <a:ext cx="535305" cy="535305"/>
                    </a:xfrm>
                    <a:prstGeom prst="rect">
                      <a:avLst/>
                    </a:prstGeom>
                  </pic:spPr>
                </pic:pic>
              </a:graphicData>
            </a:graphic>
            <wp14:sizeRelH relativeFrom="page">
              <wp14:pctWidth>0</wp14:pctWidth>
            </wp14:sizeRelH>
            <wp14:sizeRelV relativeFrom="page">
              <wp14:pctHeight>0</wp14:pctHeight>
            </wp14:sizeRelV>
          </wp:anchor>
        </w:drawing>
      </w:r>
      <w:r w:rsidR="00C90AEE">
        <w:rPr>
          <w:noProof/>
        </w:rPr>
        <w:drawing>
          <wp:anchor distT="0" distB="0" distL="114300" distR="114300" simplePos="0" relativeHeight="251658271" behindDoc="0" locked="0" layoutInCell="1" allowOverlap="1" wp14:anchorId="7C2CA541" wp14:editId="586AD066">
            <wp:simplePos x="0" y="0"/>
            <wp:positionH relativeFrom="column">
              <wp:posOffset>135220</wp:posOffset>
            </wp:positionH>
            <wp:positionV relativeFrom="paragraph">
              <wp:posOffset>63863</wp:posOffset>
            </wp:positionV>
            <wp:extent cx="1543050" cy="1423476"/>
            <wp:effectExtent l="0" t="0" r="0" b="5715"/>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3583"/>
                    <a:stretch/>
                  </pic:blipFill>
                  <pic:spPr bwMode="auto">
                    <a:xfrm>
                      <a:off x="0" y="0"/>
                      <a:ext cx="1543050" cy="14234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AE1106" w14:textId="403BCD55" w:rsidR="00CA63BD" w:rsidRDefault="00C90AEE" w:rsidP="00E6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HAnsi" w:hAnsiTheme="minorHAnsi" w:cstheme="minorHAnsi"/>
          <w:color w:val="333333"/>
          <w:szCs w:val="22"/>
        </w:rPr>
      </w:pPr>
      <w:r>
        <w:rPr>
          <w:noProof/>
        </w:rPr>
        <w:drawing>
          <wp:anchor distT="0" distB="0" distL="114300" distR="114300" simplePos="0" relativeHeight="251658273" behindDoc="0" locked="0" layoutInCell="1" allowOverlap="1" wp14:anchorId="27438922" wp14:editId="14C9CB40">
            <wp:simplePos x="0" y="0"/>
            <wp:positionH relativeFrom="column">
              <wp:posOffset>3960453</wp:posOffset>
            </wp:positionH>
            <wp:positionV relativeFrom="paragraph">
              <wp:posOffset>90498</wp:posOffset>
            </wp:positionV>
            <wp:extent cx="1952216" cy="919213"/>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698" b="3588"/>
                    <a:stretch/>
                  </pic:blipFill>
                  <pic:spPr bwMode="auto">
                    <a:xfrm>
                      <a:off x="0" y="0"/>
                      <a:ext cx="1952216" cy="91921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72" behindDoc="0" locked="0" layoutInCell="1" allowOverlap="1" wp14:anchorId="026CD75E" wp14:editId="1C8702D6">
            <wp:simplePos x="0" y="0"/>
            <wp:positionH relativeFrom="column">
              <wp:posOffset>1886843</wp:posOffset>
            </wp:positionH>
            <wp:positionV relativeFrom="paragraph">
              <wp:posOffset>92291</wp:posOffset>
            </wp:positionV>
            <wp:extent cx="1924050" cy="928370"/>
            <wp:effectExtent l="0" t="0" r="0" b="508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2588" b="5408"/>
                    <a:stretch/>
                  </pic:blipFill>
                  <pic:spPr bwMode="auto">
                    <a:xfrm>
                      <a:off x="0" y="0"/>
                      <a:ext cx="1924050" cy="928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E242BF" w14:textId="6F983D0B" w:rsidR="00CA63BD" w:rsidRPr="00E63656" w:rsidRDefault="00A73E5B" w:rsidP="00E6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HAnsi" w:hAnsiTheme="minorHAnsi" w:cstheme="minorHAnsi"/>
          <w:color w:val="333333"/>
          <w:szCs w:val="22"/>
        </w:rPr>
      </w:pPr>
      <w:r>
        <w:rPr>
          <w:noProof/>
        </w:rPr>
        <mc:AlternateContent>
          <mc:Choice Requires="wps">
            <w:drawing>
              <wp:anchor distT="0" distB="0" distL="114300" distR="114300" simplePos="0" relativeHeight="251658276" behindDoc="0" locked="0" layoutInCell="1" allowOverlap="1" wp14:anchorId="3E6ACF0D" wp14:editId="02848225">
                <wp:simplePos x="0" y="0"/>
                <wp:positionH relativeFrom="column">
                  <wp:posOffset>3873612</wp:posOffset>
                </wp:positionH>
                <wp:positionV relativeFrom="paragraph">
                  <wp:posOffset>82550</wp:posOffset>
                </wp:positionV>
                <wp:extent cx="502285" cy="416825"/>
                <wp:effectExtent l="19050" t="19050" r="31115" b="40640"/>
                <wp:wrapNone/>
                <wp:docPr id="69" name="Oval 69"/>
                <wp:cNvGraphicFramePr/>
                <a:graphic xmlns:a="http://schemas.openxmlformats.org/drawingml/2006/main">
                  <a:graphicData uri="http://schemas.microsoft.com/office/word/2010/wordprocessingShape">
                    <wps:wsp>
                      <wps:cNvSpPr/>
                      <wps:spPr>
                        <a:xfrm>
                          <a:off x="0" y="0"/>
                          <a:ext cx="502285" cy="416825"/>
                        </a:xfrm>
                        <a:prstGeom prst="ellipse">
                          <a:avLst/>
                        </a:prstGeom>
                        <a:noFill/>
                        <a:ln w="508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ED1A5A3" id="Oval 69" o:spid="_x0000_s1026" style="position:absolute;margin-left:305pt;margin-top:6.5pt;width:39.55pt;height:32.8pt;z-index:2516582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" filled="f" strokecolor="#c00000" strokeweight="4pt"/>
            </w:pict>
          </mc:Fallback>
        </mc:AlternateContent>
      </w:r>
      <w:r>
        <w:rPr>
          <w:noProof/>
        </w:rPr>
        <mc:AlternateContent>
          <mc:Choice Requires="wps">
            <w:drawing>
              <wp:anchor distT="0" distB="0" distL="114300" distR="114300" simplePos="0" relativeHeight="251658274" behindDoc="0" locked="0" layoutInCell="1" allowOverlap="1" wp14:anchorId="46DA69B0" wp14:editId="308173F9">
                <wp:simplePos x="0" y="0"/>
                <wp:positionH relativeFrom="column">
                  <wp:posOffset>1788006</wp:posOffset>
                </wp:positionH>
                <wp:positionV relativeFrom="paragraph">
                  <wp:posOffset>87525</wp:posOffset>
                </wp:positionV>
                <wp:extent cx="502418" cy="417111"/>
                <wp:effectExtent l="0" t="0" r="12065" b="21590"/>
                <wp:wrapNone/>
                <wp:docPr id="67" name="&quot;Not Allowed&quot; Symbol 67"/>
                <wp:cNvGraphicFramePr/>
                <a:graphic xmlns:a="http://schemas.openxmlformats.org/drawingml/2006/main">
                  <a:graphicData uri="http://schemas.microsoft.com/office/word/2010/wordprocessingShape">
                    <wps:wsp>
                      <wps:cNvSpPr/>
                      <wps:spPr>
                        <a:xfrm>
                          <a:off x="0" y="0"/>
                          <a:ext cx="502418" cy="417111"/>
                        </a:xfrm>
                        <a:prstGeom prst="noSmoking">
                          <a:avLst>
                            <a:gd name="adj" fmla="val 3715"/>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AFDF7"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t Allowed&quot; Symbol 67" o:spid="_x0000_s1026" type="#_x0000_t57" style="position:absolute;margin-left:140.8pt;margin-top:6.9pt;width:39.55pt;height:32.8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" adj="666" fillcolor="#c00000" strokecolor="#c00000" strokeweight="2pt"/>
            </w:pict>
          </mc:Fallback>
        </mc:AlternateContent>
      </w:r>
    </w:p>
    <w:p w14:paraId="20659864" w14:textId="2ED6E4F4" w:rsidR="00E63656" w:rsidRPr="00E63656" w:rsidRDefault="00E63656" w:rsidP="00A868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Theme="minorHAnsi" w:hAnsiTheme="minorHAnsi" w:cstheme="minorHAnsi"/>
          <w:color w:val="333333"/>
          <w:szCs w:val="22"/>
        </w:rPr>
      </w:pPr>
      <w:r w:rsidRPr="00E63656">
        <w:rPr>
          <w:rFonts w:asciiTheme="minorHAnsi" w:hAnsiTheme="minorHAnsi" w:cstheme="minorHAnsi"/>
          <w:color w:val="333333"/>
          <w:szCs w:val="22"/>
        </w:rPr>
        <w:t xml:space="preserve">      </w:t>
      </w:r>
    </w:p>
    <w:p w14:paraId="70AB2DFF" w14:textId="56B0EB50" w:rsidR="00E63656" w:rsidRPr="009A1224" w:rsidRDefault="00E63656" w:rsidP="009A1224"/>
    <w:p w14:paraId="0FEF4231" w14:textId="7B4B5BD4" w:rsidR="007F69F8" w:rsidRDefault="007F69F8">
      <w:pPr>
        <w:spacing w:after="0" w:line="240" w:lineRule="auto"/>
        <w:rPr>
          <w:b/>
          <w:sz w:val="28"/>
          <w:szCs w:val="24"/>
        </w:rPr>
      </w:pPr>
      <w:r>
        <w:br w:type="page"/>
      </w:r>
    </w:p>
    <w:p w14:paraId="47563527" w14:textId="37C4B20C" w:rsidR="00597C80" w:rsidRPr="00597C80" w:rsidRDefault="00C4728A" w:rsidP="004A16ED">
      <w:pPr>
        <w:pStyle w:val="Heading2"/>
        <w:keepLines/>
        <w:numPr>
          <w:ilvl w:val="0"/>
          <w:numId w:val="23"/>
        </w:numPr>
        <w:tabs>
          <w:tab w:val="clear" w:pos="720"/>
        </w:tabs>
        <w:spacing w:before="40" w:after="0" w:line="259" w:lineRule="auto"/>
        <w:ind w:left="360"/>
        <w:rPr>
          <w:b w:val="0"/>
          <w:bCs/>
          <w:sz w:val="22"/>
          <w:szCs w:val="22"/>
        </w:rPr>
      </w:pPr>
      <w:r>
        <w:lastRenderedPageBreak/>
        <w:t xml:space="preserve">Configure </w:t>
      </w:r>
      <w:r w:rsidR="0068287F">
        <w:t>autoexec</w:t>
      </w:r>
      <w:r>
        <w:t>.sas</w:t>
      </w:r>
    </w:p>
    <w:p w14:paraId="2D75E0E9" w14:textId="306542E9" w:rsidR="00233F4D" w:rsidRPr="00EC3D6F" w:rsidRDefault="006E0E46" w:rsidP="00233F4D">
      <w:pPr>
        <w:pStyle w:val="BodyText"/>
        <w:rPr>
          <w:b/>
          <w:bCs/>
          <w:szCs w:val="22"/>
        </w:rPr>
      </w:pPr>
      <w:r>
        <w:t>This SAS program c</w:t>
      </w:r>
      <w:r w:rsidRPr="00E74A08">
        <w:t>ontains</w:t>
      </w:r>
      <w:r>
        <w:t xml:space="preserve"> macrovar assignment statements to assign</w:t>
      </w:r>
      <w:r w:rsidRPr="00E74A08">
        <w:t xml:space="preserve"> site </w:t>
      </w:r>
      <w:r>
        <w:t xml:space="preserve">and tenant </w:t>
      </w:r>
      <w:r w:rsidRPr="00E74A08">
        <w:t>specific</w:t>
      </w:r>
      <w:r>
        <w:t xml:space="preserve"> details and credentials for authorization. </w:t>
      </w:r>
      <w:r w:rsidR="0037786F">
        <w:t xml:space="preserve">Values </w:t>
      </w:r>
      <w:r w:rsidR="0037786F" w:rsidRPr="00F74865">
        <w:rPr>
          <w:highlight w:val="yellow"/>
        </w:rPr>
        <w:t>&lt;&lt;IN BRACKETS&gt;&gt;</w:t>
      </w:r>
      <w:r w:rsidR="0037786F">
        <w:t xml:space="preserve"> </w:t>
      </w:r>
      <w:r>
        <w:t>must be edited for each site.</w:t>
      </w:r>
      <w:r w:rsidR="0037786F">
        <w:t xml:space="preserve"> All values should be confirmed </w:t>
      </w:r>
      <w:r w:rsidR="007F69F8">
        <w:t xml:space="preserve">for </w:t>
      </w:r>
      <w:r w:rsidR="0037786F">
        <w:t xml:space="preserve">any deviation from the </w:t>
      </w:r>
      <w:r w:rsidR="007F69F8">
        <w:t>set step names/paths provided.</w:t>
      </w:r>
      <w:r w:rsidR="00FF68F0">
        <w:br/>
      </w:r>
    </w:p>
    <w:p w14:paraId="5FC6281B" w14:textId="4931C956" w:rsidR="00C00667" w:rsidRDefault="00AC3531" w:rsidP="00AC3531">
      <w:pPr>
        <w:pStyle w:val="PSDHeader3"/>
        <w:numPr>
          <w:ilvl w:val="0"/>
          <w:numId w:val="0"/>
        </w:numPr>
        <w:ind w:left="1080"/>
      </w:pPr>
      <w:r>
        <w:t xml:space="preserve">7.1 </w:t>
      </w:r>
      <w:r w:rsidR="00C4728A" w:rsidRPr="00C07420">
        <w:t xml:space="preserve">Set </w:t>
      </w:r>
      <w:r w:rsidR="00BD7981">
        <w:t>Tenant</w:t>
      </w:r>
      <w:r w:rsidR="00EE7DFD">
        <w:t xml:space="preserve"> Information</w:t>
      </w:r>
    </w:p>
    <w:tbl>
      <w:tblPr>
        <w:tblStyle w:val="TableGrid"/>
        <w:tblW w:w="9760" w:type="dxa"/>
        <w:tblInd w:w="45" w:type="dxa"/>
        <w:tblLayout w:type="fixed"/>
        <w:tblCellMar>
          <w:left w:w="115" w:type="dxa"/>
          <w:right w:w="14" w:type="dxa"/>
        </w:tblCellMar>
        <w:tblLook w:val="04A0" w:firstRow="1" w:lastRow="0" w:firstColumn="1" w:lastColumn="0" w:noHBand="0" w:noVBand="1"/>
      </w:tblPr>
      <w:tblGrid>
        <w:gridCol w:w="2290"/>
        <w:gridCol w:w="3780"/>
        <w:gridCol w:w="3690"/>
      </w:tblGrid>
      <w:tr w:rsidR="00C00667" w:rsidRPr="008A5C14" w14:paraId="75261654" w14:textId="77777777" w:rsidTr="00B3683D">
        <w:tc>
          <w:tcPr>
            <w:tcW w:w="2290" w:type="dxa"/>
            <w:tcBorders>
              <w:top w:val="single" w:sz="4" w:space="0" w:color="auto"/>
              <w:left w:val="single" w:sz="4" w:space="0" w:color="auto"/>
              <w:bottom w:val="single" w:sz="4" w:space="0" w:color="auto"/>
              <w:right w:val="single" w:sz="4" w:space="0" w:color="auto"/>
            </w:tcBorders>
            <w:shd w:val="clear" w:color="auto" w:fill="E6E6E6"/>
            <w:hideMark/>
          </w:tcPr>
          <w:p w14:paraId="4FFD700B" w14:textId="77777777" w:rsidR="00C00667" w:rsidRPr="006965FC" w:rsidRDefault="00C00667" w:rsidP="00381793">
            <w:pPr>
              <w:autoSpaceDE w:val="0"/>
              <w:autoSpaceDN w:val="0"/>
              <w:adjustRightInd w:val="0"/>
              <w:ind w:right="45"/>
              <w:rPr>
                <w:rFonts w:asciiTheme="minorHAnsi" w:hAnsiTheme="minorHAnsi" w:cstheme="minorHAnsi"/>
              </w:rPr>
            </w:pPr>
            <w:r w:rsidRPr="006965FC">
              <w:rPr>
                <w:rFonts w:asciiTheme="minorHAnsi" w:hAnsiTheme="minorHAnsi" w:cstheme="minorHAnsi"/>
                <w:b/>
              </w:rPr>
              <w:t>Name</w:t>
            </w:r>
          </w:p>
        </w:tc>
        <w:tc>
          <w:tcPr>
            <w:tcW w:w="3780" w:type="dxa"/>
            <w:tcBorders>
              <w:top w:val="single" w:sz="4" w:space="0" w:color="auto"/>
              <w:left w:val="single" w:sz="4" w:space="0" w:color="auto"/>
              <w:bottom w:val="single" w:sz="4" w:space="0" w:color="auto"/>
              <w:right w:val="single" w:sz="4" w:space="0" w:color="auto"/>
            </w:tcBorders>
            <w:shd w:val="clear" w:color="auto" w:fill="E6E6E6"/>
          </w:tcPr>
          <w:p w14:paraId="48C046D6" w14:textId="77777777" w:rsidR="00C00667" w:rsidRPr="006965FC" w:rsidRDefault="00C00667" w:rsidP="00381793">
            <w:pPr>
              <w:autoSpaceDE w:val="0"/>
              <w:autoSpaceDN w:val="0"/>
              <w:adjustRightInd w:val="0"/>
              <w:ind w:right="45"/>
              <w:rPr>
                <w:rFonts w:asciiTheme="minorHAnsi" w:hAnsiTheme="minorHAnsi" w:cstheme="minorHAnsi"/>
              </w:rPr>
            </w:pPr>
            <w:r w:rsidRPr="006965FC">
              <w:rPr>
                <w:rFonts w:asciiTheme="minorHAnsi" w:hAnsiTheme="minorHAnsi" w:cstheme="minorHAnsi"/>
                <w:b/>
              </w:rPr>
              <w:t>Description</w:t>
            </w:r>
          </w:p>
        </w:tc>
        <w:tc>
          <w:tcPr>
            <w:tcW w:w="3690" w:type="dxa"/>
            <w:tcBorders>
              <w:top w:val="single" w:sz="4" w:space="0" w:color="auto"/>
              <w:left w:val="single" w:sz="4" w:space="0" w:color="auto"/>
              <w:bottom w:val="single" w:sz="4" w:space="0" w:color="auto"/>
              <w:right w:val="single" w:sz="4" w:space="0" w:color="auto"/>
            </w:tcBorders>
            <w:shd w:val="clear" w:color="auto" w:fill="E6E6E6"/>
          </w:tcPr>
          <w:p w14:paraId="136A6EB7" w14:textId="77777777" w:rsidR="00C00667" w:rsidRPr="006965FC" w:rsidRDefault="00C00667" w:rsidP="00381793">
            <w:pPr>
              <w:autoSpaceDE w:val="0"/>
              <w:autoSpaceDN w:val="0"/>
              <w:adjustRightInd w:val="0"/>
              <w:ind w:right="45"/>
              <w:rPr>
                <w:rFonts w:asciiTheme="minorHAnsi" w:hAnsiTheme="minorHAnsi" w:cstheme="minorHAnsi"/>
                <w:b/>
              </w:rPr>
            </w:pPr>
            <w:r w:rsidRPr="006965FC">
              <w:rPr>
                <w:rFonts w:asciiTheme="minorHAnsi" w:hAnsiTheme="minorHAnsi" w:cstheme="minorHAnsi"/>
                <w:b/>
              </w:rPr>
              <w:t>Sample Value</w:t>
            </w:r>
          </w:p>
        </w:tc>
      </w:tr>
      <w:tr w:rsidR="00C00667" w:rsidRPr="008A5C14" w14:paraId="57CC6D74" w14:textId="77777777" w:rsidTr="006E0E46">
        <w:tc>
          <w:tcPr>
            <w:tcW w:w="2290" w:type="dxa"/>
            <w:tcBorders>
              <w:top w:val="single" w:sz="4" w:space="0" w:color="auto"/>
              <w:left w:val="single" w:sz="4" w:space="0" w:color="auto"/>
              <w:bottom w:val="single" w:sz="4" w:space="0" w:color="auto"/>
              <w:right w:val="single" w:sz="4" w:space="0" w:color="auto"/>
            </w:tcBorders>
            <w:hideMark/>
          </w:tcPr>
          <w:p w14:paraId="51338907" w14:textId="3706D835" w:rsidR="00C00667" w:rsidRPr="00F74865" w:rsidRDefault="000F29E9" w:rsidP="00381793">
            <w:pPr>
              <w:autoSpaceDE w:val="0"/>
              <w:autoSpaceDN w:val="0"/>
              <w:adjustRightInd w:val="0"/>
              <w:ind w:right="45"/>
              <w:rPr>
                <w:rFonts w:asciiTheme="minorHAnsi" w:hAnsiTheme="minorHAnsi" w:cstheme="minorHAnsi"/>
                <w:color w:val="000000"/>
                <w:sz w:val="20"/>
                <w:szCs w:val="16"/>
                <w:highlight w:val="yellow"/>
              </w:rPr>
            </w:pPr>
            <w:r w:rsidRPr="00F74865">
              <w:rPr>
                <w:rFonts w:asciiTheme="minorHAnsi" w:hAnsiTheme="minorHAnsi" w:cstheme="minorHAnsi"/>
                <w:color w:val="000000"/>
                <w:sz w:val="20"/>
                <w:szCs w:val="16"/>
                <w:highlight w:val="yellow"/>
              </w:rPr>
              <w:t>ENDPOINT</w:t>
            </w:r>
          </w:p>
        </w:tc>
        <w:tc>
          <w:tcPr>
            <w:tcW w:w="3780" w:type="dxa"/>
            <w:tcBorders>
              <w:top w:val="single" w:sz="4" w:space="0" w:color="auto"/>
              <w:left w:val="single" w:sz="4" w:space="0" w:color="auto"/>
              <w:bottom w:val="single" w:sz="4" w:space="0" w:color="auto"/>
              <w:right w:val="single" w:sz="4" w:space="0" w:color="auto"/>
            </w:tcBorders>
          </w:tcPr>
          <w:p w14:paraId="411CBCC4" w14:textId="7336C473" w:rsidR="00C00667" w:rsidRPr="00346A28" w:rsidRDefault="001E2046" w:rsidP="00381793">
            <w:pPr>
              <w:autoSpaceDE w:val="0"/>
              <w:autoSpaceDN w:val="0"/>
              <w:adjustRightInd w:val="0"/>
              <w:ind w:right="45"/>
              <w:rPr>
                <w:rFonts w:asciiTheme="minorHAnsi" w:hAnsiTheme="minorHAnsi" w:cstheme="minorHAnsi"/>
                <w:sz w:val="18"/>
              </w:rPr>
            </w:pPr>
            <w:r w:rsidRPr="00346A28">
              <w:rPr>
                <w:rFonts w:asciiTheme="minorHAnsi" w:hAnsiTheme="minorHAnsi" w:cs="Courier New"/>
                <w:sz w:val="18"/>
                <w:shd w:val="clear" w:color="auto" w:fill="FFFFFF"/>
              </w:rPr>
              <w:t>External gateway address for Tenant from 360</w:t>
            </w:r>
          </w:p>
        </w:tc>
        <w:tc>
          <w:tcPr>
            <w:tcW w:w="3690" w:type="dxa"/>
            <w:tcBorders>
              <w:top w:val="single" w:sz="4" w:space="0" w:color="auto"/>
              <w:left w:val="single" w:sz="4" w:space="0" w:color="auto"/>
              <w:bottom w:val="single" w:sz="4" w:space="0" w:color="auto"/>
              <w:right w:val="single" w:sz="4" w:space="0" w:color="auto"/>
            </w:tcBorders>
          </w:tcPr>
          <w:p w14:paraId="06828246" w14:textId="12340097" w:rsidR="00C00667" w:rsidRPr="00083D9C" w:rsidRDefault="006E0E46" w:rsidP="00381793">
            <w:pPr>
              <w:autoSpaceDE w:val="0"/>
              <w:autoSpaceDN w:val="0"/>
              <w:adjustRightInd w:val="0"/>
              <w:ind w:right="45"/>
              <w:rPr>
                <w:rFonts w:ascii="Courier New" w:hAnsi="Courier New" w:cs="Courier New"/>
                <w:color w:val="000000"/>
                <w:sz w:val="18"/>
              </w:rPr>
            </w:pPr>
            <w:r w:rsidRPr="00083D9C">
              <w:rPr>
                <w:rFonts w:ascii="Courier New" w:hAnsi="Courier New" w:cs="Courier New"/>
                <w:color w:val="000000"/>
                <w:sz w:val="18"/>
                <w:shd w:val="clear" w:color="auto" w:fill="FFFFFF"/>
              </w:rPr>
              <w:t>https://extapigwservice-training.ci360.sas.com</w:t>
            </w:r>
          </w:p>
        </w:tc>
      </w:tr>
      <w:tr w:rsidR="00C00667" w:rsidRPr="008A5C14" w14:paraId="7F9788A5" w14:textId="77777777" w:rsidTr="006E0E46">
        <w:tc>
          <w:tcPr>
            <w:tcW w:w="2290" w:type="dxa"/>
            <w:tcBorders>
              <w:top w:val="single" w:sz="4" w:space="0" w:color="auto"/>
              <w:left w:val="single" w:sz="4" w:space="0" w:color="auto"/>
              <w:bottom w:val="single" w:sz="4" w:space="0" w:color="auto"/>
              <w:right w:val="single" w:sz="4" w:space="0" w:color="auto"/>
            </w:tcBorders>
            <w:hideMark/>
          </w:tcPr>
          <w:p w14:paraId="588FD38E" w14:textId="5CA82690" w:rsidR="00C00667" w:rsidRPr="00F74865" w:rsidRDefault="000F29E9" w:rsidP="00381793">
            <w:pPr>
              <w:autoSpaceDE w:val="0"/>
              <w:autoSpaceDN w:val="0"/>
              <w:adjustRightInd w:val="0"/>
              <w:ind w:right="45"/>
              <w:rPr>
                <w:rFonts w:asciiTheme="minorHAnsi" w:hAnsiTheme="minorHAnsi" w:cstheme="minorHAnsi"/>
                <w:color w:val="000000"/>
                <w:sz w:val="20"/>
                <w:szCs w:val="16"/>
                <w:highlight w:val="yellow"/>
              </w:rPr>
            </w:pPr>
            <w:r w:rsidRPr="00F74865">
              <w:rPr>
                <w:rFonts w:asciiTheme="minorHAnsi" w:hAnsiTheme="minorHAnsi" w:cstheme="minorHAnsi"/>
                <w:color w:val="000000"/>
                <w:sz w:val="20"/>
                <w:szCs w:val="16"/>
                <w:highlight w:val="yellow"/>
              </w:rPr>
              <w:t>TENANT_ID</w:t>
            </w:r>
          </w:p>
        </w:tc>
        <w:tc>
          <w:tcPr>
            <w:tcW w:w="3780" w:type="dxa"/>
            <w:tcBorders>
              <w:top w:val="single" w:sz="4" w:space="0" w:color="auto"/>
              <w:left w:val="single" w:sz="4" w:space="0" w:color="auto"/>
              <w:bottom w:val="single" w:sz="4" w:space="0" w:color="auto"/>
              <w:right w:val="single" w:sz="4" w:space="0" w:color="auto"/>
            </w:tcBorders>
          </w:tcPr>
          <w:p w14:paraId="20B3D551" w14:textId="35A40E4F" w:rsidR="00C00667" w:rsidRPr="00346A28" w:rsidRDefault="001E2046" w:rsidP="00381793">
            <w:pPr>
              <w:autoSpaceDE w:val="0"/>
              <w:autoSpaceDN w:val="0"/>
              <w:adjustRightInd w:val="0"/>
              <w:ind w:right="45"/>
              <w:rPr>
                <w:rFonts w:asciiTheme="minorHAnsi" w:hAnsiTheme="minorHAnsi" w:cstheme="minorHAnsi"/>
                <w:sz w:val="18"/>
              </w:rPr>
            </w:pPr>
            <w:r w:rsidRPr="00346A28">
              <w:rPr>
                <w:rFonts w:asciiTheme="minorHAnsi" w:hAnsiTheme="minorHAnsi" w:cs="Courier New"/>
                <w:sz w:val="18"/>
                <w:shd w:val="clear" w:color="auto" w:fill="FFFFFF"/>
              </w:rPr>
              <w:t>Tenant ID from 360 UI</w:t>
            </w:r>
          </w:p>
        </w:tc>
        <w:tc>
          <w:tcPr>
            <w:tcW w:w="3690" w:type="dxa"/>
            <w:tcBorders>
              <w:top w:val="single" w:sz="4" w:space="0" w:color="auto"/>
              <w:left w:val="single" w:sz="4" w:space="0" w:color="auto"/>
              <w:bottom w:val="single" w:sz="4" w:space="0" w:color="auto"/>
              <w:right w:val="single" w:sz="4" w:space="0" w:color="auto"/>
            </w:tcBorders>
          </w:tcPr>
          <w:p w14:paraId="2E0B3907" w14:textId="5BF313EA" w:rsidR="00C00667" w:rsidRPr="00083D9C" w:rsidRDefault="00083D9C" w:rsidP="00381793">
            <w:pPr>
              <w:autoSpaceDE w:val="0"/>
              <w:autoSpaceDN w:val="0"/>
              <w:adjustRightInd w:val="0"/>
              <w:ind w:right="45"/>
              <w:rPr>
                <w:rFonts w:ascii="Courier New" w:hAnsi="Courier New" w:cs="Courier New"/>
                <w:color w:val="000000"/>
                <w:sz w:val="18"/>
              </w:rPr>
            </w:pPr>
            <w:r w:rsidRPr="00083D9C">
              <w:rPr>
                <w:rFonts w:ascii="Courier New" w:hAnsi="Courier New" w:cs="Courier New"/>
                <w:color w:val="000000"/>
                <w:sz w:val="18"/>
                <w:shd w:val="clear" w:color="auto" w:fill="FFFFFF"/>
              </w:rPr>
              <w:t>3e</w:t>
            </w:r>
            <w:r>
              <w:rPr>
                <w:rFonts w:ascii="Courier New" w:hAnsi="Courier New" w:cs="Courier New"/>
                <w:color w:val="000000"/>
                <w:sz w:val="18"/>
                <w:shd w:val="clear" w:color="auto" w:fill="FFFFFF"/>
              </w:rPr>
              <w:t>***</w:t>
            </w:r>
            <w:r w:rsidRPr="00083D9C">
              <w:rPr>
                <w:rFonts w:ascii="Courier New" w:hAnsi="Courier New" w:cs="Courier New"/>
                <w:color w:val="000000"/>
                <w:sz w:val="18"/>
                <w:shd w:val="clear" w:color="auto" w:fill="FFFFFF"/>
              </w:rPr>
              <w:t>678</w:t>
            </w:r>
          </w:p>
        </w:tc>
      </w:tr>
      <w:tr w:rsidR="00C00667" w:rsidRPr="008A5C14" w14:paraId="1ECF2554" w14:textId="77777777" w:rsidTr="006E0E46">
        <w:tc>
          <w:tcPr>
            <w:tcW w:w="2290" w:type="dxa"/>
            <w:tcBorders>
              <w:top w:val="single" w:sz="4" w:space="0" w:color="auto"/>
              <w:left w:val="single" w:sz="4" w:space="0" w:color="auto"/>
              <w:bottom w:val="single" w:sz="4" w:space="0" w:color="auto"/>
              <w:right w:val="single" w:sz="4" w:space="0" w:color="auto"/>
            </w:tcBorders>
            <w:hideMark/>
          </w:tcPr>
          <w:p w14:paraId="7362309A" w14:textId="53083110" w:rsidR="00C00667" w:rsidRPr="00F74865" w:rsidRDefault="000F29E9" w:rsidP="00381793">
            <w:pPr>
              <w:autoSpaceDE w:val="0"/>
              <w:autoSpaceDN w:val="0"/>
              <w:adjustRightInd w:val="0"/>
              <w:ind w:right="45"/>
              <w:rPr>
                <w:rFonts w:asciiTheme="minorHAnsi" w:hAnsiTheme="minorHAnsi" w:cstheme="minorHAnsi"/>
                <w:color w:val="000000"/>
                <w:sz w:val="20"/>
                <w:szCs w:val="16"/>
                <w:highlight w:val="yellow"/>
              </w:rPr>
            </w:pPr>
            <w:r w:rsidRPr="00F74865">
              <w:rPr>
                <w:rFonts w:asciiTheme="minorHAnsi" w:hAnsiTheme="minorHAnsi" w:cstheme="minorHAnsi"/>
                <w:color w:val="000000"/>
                <w:sz w:val="20"/>
                <w:szCs w:val="16"/>
                <w:highlight w:val="yellow"/>
              </w:rPr>
              <w:t>SECRET_KEY</w:t>
            </w:r>
          </w:p>
        </w:tc>
        <w:tc>
          <w:tcPr>
            <w:tcW w:w="3780" w:type="dxa"/>
            <w:tcBorders>
              <w:top w:val="single" w:sz="4" w:space="0" w:color="auto"/>
              <w:left w:val="single" w:sz="4" w:space="0" w:color="auto"/>
              <w:bottom w:val="single" w:sz="4" w:space="0" w:color="auto"/>
              <w:right w:val="single" w:sz="4" w:space="0" w:color="auto"/>
            </w:tcBorders>
          </w:tcPr>
          <w:p w14:paraId="18EF7E28" w14:textId="5BB327B7" w:rsidR="00C00667" w:rsidRPr="00346A28" w:rsidRDefault="00346A28" w:rsidP="00381793">
            <w:pPr>
              <w:autoSpaceDE w:val="0"/>
              <w:autoSpaceDN w:val="0"/>
              <w:adjustRightInd w:val="0"/>
              <w:ind w:right="45"/>
              <w:rPr>
                <w:rFonts w:asciiTheme="minorHAnsi" w:hAnsiTheme="minorHAnsi" w:cstheme="minorHAnsi"/>
                <w:sz w:val="18"/>
              </w:rPr>
            </w:pPr>
            <w:r w:rsidRPr="00346A28">
              <w:rPr>
                <w:rFonts w:asciiTheme="minorHAnsi" w:hAnsiTheme="minorHAnsi" w:cs="Courier New"/>
                <w:sz w:val="18"/>
                <w:shd w:val="clear" w:color="auto" w:fill="FFFFFF"/>
              </w:rPr>
              <w:t>Tenant Secret</w:t>
            </w:r>
          </w:p>
        </w:tc>
        <w:tc>
          <w:tcPr>
            <w:tcW w:w="3690" w:type="dxa"/>
            <w:tcBorders>
              <w:top w:val="single" w:sz="4" w:space="0" w:color="auto"/>
              <w:left w:val="single" w:sz="4" w:space="0" w:color="auto"/>
              <w:bottom w:val="single" w:sz="4" w:space="0" w:color="auto"/>
              <w:right w:val="single" w:sz="4" w:space="0" w:color="auto"/>
            </w:tcBorders>
          </w:tcPr>
          <w:p w14:paraId="36C781E6" w14:textId="77777777" w:rsidR="00C00667" w:rsidRPr="00083D9C" w:rsidRDefault="00C00667" w:rsidP="00381793">
            <w:pPr>
              <w:autoSpaceDE w:val="0"/>
              <w:autoSpaceDN w:val="0"/>
              <w:adjustRightInd w:val="0"/>
              <w:ind w:right="45"/>
              <w:rPr>
                <w:rFonts w:ascii="Courier New" w:hAnsi="Courier New" w:cs="Courier New"/>
                <w:color w:val="000000"/>
                <w:sz w:val="18"/>
              </w:rPr>
            </w:pPr>
            <w:r w:rsidRPr="00083D9C">
              <w:rPr>
                <w:rFonts w:ascii="Courier New" w:hAnsi="Courier New" w:cs="Courier New"/>
                <w:color w:val="000000"/>
                <w:sz w:val="18"/>
              </w:rPr>
              <w:t>ABCDEFGHIJK</w:t>
            </w:r>
          </w:p>
        </w:tc>
      </w:tr>
      <w:tr w:rsidR="00346A28" w:rsidRPr="008A5C14" w14:paraId="06C2CA0E" w14:textId="77777777" w:rsidTr="006E0E46">
        <w:tc>
          <w:tcPr>
            <w:tcW w:w="2290" w:type="dxa"/>
            <w:tcBorders>
              <w:top w:val="single" w:sz="4" w:space="0" w:color="auto"/>
              <w:left w:val="single" w:sz="4" w:space="0" w:color="auto"/>
              <w:bottom w:val="single" w:sz="4" w:space="0" w:color="auto"/>
              <w:right w:val="single" w:sz="4" w:space="0" w:color="auto"/>
            </w:tcBorders>
          </w:tcPr>
          <w:p w14:paraId="0B73AC92" w14:textId="3BCA0E3B" w:rsidR="00346A28" w:rsidRPr="00F74865" w:rsidRDefault="00346A28" w:rsidP="00381793">
            <w:pPr>
              <w:autoSpaceDE w:val="0"/>
              <w:autoSpaceDN w:val="0"/>
              <w:adjustRightInd w:val="0"/>
              <w:ind w:right="45"/>
              <w:rPr>
                <w:rFonts w:asciiTheme="minorHAnsi" w:hAnsiTheme="minorHAnsi" w:cstheme="minorHAnsi"/>
                <w:color w:val="000000"/>
                <w:sz w:val="20"/>
                <w:szCs w:val="16"/>
                <w:highlight w:val="yellow"/>
              </w:rPr>
            </w:pPr>
            <w:r w:rsidRPr="00F74865">
              <w:rPr>
                <w:rFonts w:asciiTheme="minorHAnsi" w:hAnsiTheme="minorHAnsi" w:cstheme="minorHAnsi"/>
                <w:color w:val="000000"/>
                <w:sz w:val="20"/>
                <w:szCs w:val="16"/>
                <w:highlight w:val="yellow"/>
              </w:rPr>
              <w:t>TENANT_NAME</w:t>
            </w:r>
          </w:p>
        </w:tc>
        <w:tc>
          <w:tcPr>
            <w:tcW w:w="3780" w:type="dxa"/>
            <w:tcBorders>
              <w:top w:val="single" w:sz="4" w:space="0" w:color="auto"/>
              <w:left w:val="single" w:sz="4" w:space="0" w:color="auto"/>
              <w:bottom w:val="single" w:sz="4" w:space="0" w:color="auto"/>
              <w:right w:val="single" w:sz="4" w:space="0" w:color="auto"/>
            </w:tcBorders>
          </w:tcPr>
          <w:p w14:paraId="6FB0257E" w14:textId="3364E8C1" w:rsidR="00346A28" w:rsidRPr="00346A28" w:rsidRDefault="003F3526" w:rsidP="00381793">
            <w:pPr>
              <w:autoSpaceDE w:val="0"/>
              <w:autoSpaceDN w:val="0"/>
              <w:adjustRightInd w:val="0"/>
              <w:ind w:right="45"/>
              <w:rPr>
                <w:rFonts w:asciiTheme="minorHAnsi" w:hAnsiTheme="minorHAnsi" w:cs="Courier New"/>
                <w:sz w:val="18"/>
                <w:shd w:val="clear" w:color="auto" w:fill="FFFFFF"/>
              </w:rPr>
            </w:pPr>
            <w:r>
              <w:rPr>
                <w:rFonts w:asciiTheme="minorHAnsi" w:hAnsiTheme="minorHAnsi" w:cs="Courier New"/>
                <w:sz w:val="18"/>
                <w:shd w:val="clear" w:color="auto" w:fill="FFFFFF"/>
              </w:rPr>
              <w:t>Label for Logs – Tenant Name</w:t>
            </w:r>
          </w:p>
        </w:tc>
        <w:tc>
          <w:tcPr>
            <w:tcW w:w="3690" w:type="dxa"/>
            <w:tcBorders>
              <w:top w:val="single" w:sz="4" w:space="0" w:color="auto"/>
              <w:left w:val="single" w:sz="4" w:space="0" w:color="auto"/>
              <w:bottom w:val="single" w:sz="4" w:space="0" w:color="auto"/>
              <w:right w:val="single" w:sz="4" w:space="0" w:color="auto"/>
            </w:tcBorders>
          </w:tcPr>
          <w:p w14:paraId="539B456A" w14:textId="24F7A9C6" w:rsidR="00346A28" w:rsidRPr="00083D9C" w:rsidRDefault="00346A28" w:rsidP="00381793">
            <w:pPr>
              <w:autoSpaceDE w:val="0"/>
              <w:autoSpaceDN w:val="0"/>
              <w:adjustRightInd w:val="0"/>
              <w:ind w:right="45"/>
              <w:rPr>
                <w:rFonts w:ascii="Courier New" w:hAnsi="Courier New" w:cs="Courier New"/>
                <w:color w:val="000000"/>
                <w:sz w:val="18"/>
              </w:rPr>
            </w:pPr>
            <w:r w:rsidRPr="00083D9C">
              <w:rPr>
                <w:rFonts w:ascii="Courier New" w:hAnsi="Courier New" w:cs="Courier New"/>
                <w:color w:val="000000"/>
                <w:sz w:val="18"/>
              </w:rPr>
              <w:t>GCIE Sample Tenant</w:t>
            </w:r>
          </w:p>
        </w:tc>
      </w:tr>
      <w:tr w:rsidR="00346A28" w:rsidRPr="008A5C14" w14:paraId="1604EBAA" w14:textId="77777777" w:rsidTr="006E0E46">
        <w:tc>
          <w:tcPr>
            <w:tcW w:w="2290" w:type="dxa"/>
            <w:tcBorders>
              <w:top w:val="single" w:sz="4" w:space="0" w:color="auto"/>
              <w:left w:val="single" w:sz="4" w:space="0" w:color="auto"/>
              <w:bottom w:val="single" w:sz="4" w:space="0" w:color="auto"/>
              <w:right w:val="single" w:sz="4" w:space="0" w:color="auto"/>
            </w:tcBorders>
          </w:tcPr>
          <w:p w14:paraId="11FA9F12" w14:textId="20359B36" w:rsidR="00346A28" w:rsidRPr="00F74865" w:rsidRDefault="00346A28" w:rsidP="00381793">
            <w:pPr>
              <w:autoSpaceDE w:val="0"/>
              <w:autoSpaceDN w:val="0"/>
              <w:adjustRightInd w:val="0"/>
              <w:ind w:right="45"/>
              <w:rPr>
                <w:rFonts w:asciiTheme="minorHAnsi" w:hAnsiTheme="minorHAnsi" w:cstheme="minorHAnsi"/>
                <w:color w:val="000000"/>
                <w:sz w:val="20"/>
                <w:szCs w:val="16"/>
                <w:highlight w:val="yellow"/>
              </w:rPr>
            </w:pPr>
            <w:r w:rsidRPr="00F74865">
              <w:rPr>
                <w:rFonts w:asciiTheme="minorHAnsi" w:hAnsiTheme="minorHAnsi" w:cstheme="minorHAnsi"/>
                <w:color w:val="000000"/>
                <w:sz w:val="20"/>
                <w:szCs w:val="16"/>
                <w:highlight w:val="yellow"/>
              </w:rPr>
              <w:t>ENVIRONMENT_NM</w:t>
            </w:r>
          </w:p>
        </w:tc>
        <w:tc>
          <w:tcPr>
            <w:tcW w:w="3780" w:type="dxa"/>
            <w:tcBorders>
              <w:top w:val="single" w:sz="4" w:space="0" w:color="auto"/>
              <w:left w:val="single" w:sz="4" w:space="0" w:color="auto"/>
              <w:bottom w:val="single" w:sz="4" w:space="0" w:color="auto"/>
              <w:right w:val="single" w:sz="4" w:space="0" w:color="auto"/>
            </w:tcBorders>
          </w:tcPr>
          <w:p w14:paraId="56B53647" w14:textId="16694727" w:rsidR="00346A28" w:rsidRPr="00346A28" w:rsidRDefault="003F3526" w:rsidP="00381793">
            <w:pPr>
              <w:autoSpaceDE w:val="0"/>
              <w:autoSpaceDN w:val="0"/>
              <w:adjustRightInd w:val="0"/>
              <w:ind w:right="45"/>
              <w:rPr>
                <w:rFonts w:asciiTheme="minorHAnsi" w:hAnsiTheme="minorHAnsi" w:cs="Courier New"/>
                <w:sz w:val="18"/>
                <w:shd w:val="clear" w:color="auto" w:fill="FFFFFF"/>
              </w:rPr>
            </w:pPr>
            <w:r>
              <w:rPr>
                <w:rFonts w:asciiTheme="minorHAnsi" w:hAnsiTheme="minorHAnsi" w:cs="Courier New"/>
                <w:sz w:val="18"/>
                <w:shd w:val="clear" w:color="auto" w:fill="FFFFFF"/>
              </w:rPr>
              <w:t>Label for Logs – Tenant Environment</w:t>
            </w:r>
          </w:p>
        </w:tc>
        <w:tc>
          <w:tcPr>
            <w:tcW w:w="3690" w:type="dxa"/>
            <w:tcBorders>
              <w:top w:val="single" w:sz="4" w:space="0" w:color="auto"/>
              <w:left w:val="single" w:sz="4" w:space="0" w:color="auto"/>
              <w:bottom w:val="single" w:sz="4" w:space="0" w:color="auto"/>
              <w:right w:val="single" w:sz="4" w:space="0" w:color="auto"/>
            </w:tcBorders>
          </w:tcPr>
          <w:p w14:paraId="00F0193D" w14:textId="1763704B" w:rsidR="00346A28" w:rsidRPr="00692F7E" w:rsidRDefault="00692F7E" w:rsidP="00381793">
            <w:pPr>
              <w:autoSpaceDE w:val="0"/>
              <w:autoSpaceDN w:val="0"/>
              <w:adjustRightInd w:val="0"/>
              <w:ind w:right="45"/>
              <w:rPr>
                <w:rFonts w:ascii="Courier New" w:hAnsi="Courier New" w:cs="Courier New"/>
                <w:color w:val="000000"/>
                <w:sz w:val="18"/>
              </w:rPr>
            </w:pPr>
            <w:r w:rsidRPr="00692F7E">
              <w:rPr>
                <w:rFonts w:ascii="Courier New" w:hAnsi="Courier New" w:cs="Courier New"/>
                <w:color w:val="000000"/>
                <w:sz w:val="18"/>
                <w:shd w:val="clear" w:color="auto" w:fill="FFFFFF"/>
              </w:rPr>
              <w:t>'</w:t>
            </w:r>
            <w:r w:rsidR="003F3526" w:rsidRPr="00692F7E">
              <w:rPr>
                <w:rFonts w:ascii="Courier New" w:hAnsi="Courier New" w:cs="Courier New"/>
                <w:color w:val="000000"/>
                <w:sz w:val="18"/>
              </w:rPr>
              <w:t>DEV</w:t>
            </w:r>
            <w:r w:rsidRPr="00692F7E">
              <w:rPr>
                <w:rFonts w:ascii="Courier New" w:hAnsi="Courier New" w:cs="Courier New"/>
                <w:color w:val="000000"/>
                <w:sz w:val="18"/>
                <w:shd w:val="clear" w:color="auto" w:fill="FFFFFF"/>
              </w:rPr>
              <w:t>'</w:t>
            </w:r>
            <w:r>
              <w:rPr>
                <w:rFonts w:ascii="Courier New" w:hAnsi="Courier New" w:cs="Courier New"/>
                <w:color w:val="000000"/>
                <w:sz w:val="18"/>
                <w:shd w:val="clear" w:color="auto" w:fill="FFFFFF"/>
              </w:rPr>
              <w:t xml:space="preserve"> (include single quotes)</w:t>
            </w:r>
          </w:p>
        </w:tc>
      </w:tr>
    </w:tbl>
    <w:p w14:paraId="44CFB8E7" w14:textId="0E0E6ECF" w:rsidR="00BD7981" w:rsidRPr="00B9645A" w:rsidRDefault="00BD7981" w:rsidP="00B9645A"/>
    <w:p w14:paraId="71C64EB3" w14:textId="2109D804" w:rsidR="00C00667" w:rsidRDefault="00883F9D" w:rsidP="00AC3531">
      <w:pPr>
        <w:pStyle w:val="PSDHeader3"/>
        <w:numPr>
          <w:ilvl w:val="1"/>
          <w:numId w:val="36"/>
        </w:numPr>
      </w:pPr>
      <w:r w:rsidRPr="00C07420">
        <w:t xml:space="preserve">Set </w:t>
      </w:r>
      <w:r>
        <w:t>Metadata Information</w:t>
      </w:r>
    </w:p>
    <w:p w14:paraId="6E8F60D4" w14:textId="72E7FC98" w:rsidR="004B45F0" w:rsidRPr="004B45F0" w:rsidRDefault="00CD167C" w:rsidP="004B45F0">
      <w:r>
        <w:rPr>
          <w:noProof/>
        </w:rPr>
        <w:t xml:space="preserve"> </w:t>
      </w:r>
    </w:p>
    <w:tbl>
      <w:tblPr>
        <w:tblStyle w:val="TableGrid"/>
        <w:tblW w:w="10300" w:type="dxa"/>
        <w:tblInd w:w="45" w:type="dxa"/>
        <w:tblLayout w:type="fixed"/>
        <w:tblCellMar>
          <w:left w:w="58" w:type="dxa"/>
          <w:right w:w="58" w:type="dxa"/>
        </w:tblCellMar>
        <w:tblLook w:val="04A0" w:firstRow="1" w:lastRow="0" w:firstColumn="1" w:lastColumn="0" w:noHBand="0" w:noVBand="1"/>
      </w:tblPr>
      <w:tblGrid>
        <w:gridCol w:w="2290"/>
        <w:gridCol w:w="3780"/>
        <w:gridCol w:w="4230"/>
      </w:tblGrid>
      <w:tr w:rsidR="002A79A6" w:rsidRPr="008A5C14" w14:paraId="39F91D6F" w14:textId="77777777" w:rsidTr="0048482E">
        <w:tc>
          <w:tcPr>
            <w:tcW w:w="2290" w:type="dxa"/>
            <w:tcBorders>
              <w:top w:val="single" w:sz="4" w:space="0" w:color="auto"/>
              <w:left w:val="single" w:sz="4" w:space="0" w:color="auto"/>
              <w:bottom w:val="single" w:sz="4" w:space="0" w:color="auto"/>
              <w:right w:val="single" w:sz="4" w:space="0" w:color="auto"/>
            </w:tcBorders>
            <w:shd w:val="clear" w:color="auto" w:fill="E6E6E6"/>
            <w:hideMark/>
          </w:tcPr>
          <w:p w14:paraId="2ECB14B8" w14:textId="17F35788" w:rsidR="002A79A6" w:rsidRPr="006965FC" w:rsidRDefault="004C4C7A" w:rsidP="00381793">
            <w:pPr>
              <w:autoSpaceDE w:val="0"/>
              <w:autoSpaceDN w:val="0"/>
              <w:adjustRightInd w:val="0"/>
              <w:ind w:right="45"/>
              <w:rPr>
                <w:rFonts w:asciiTheme="minorHAnsi" w:hAnsiTheme="minorHAnsi" w:cstheme="minorHAnsi"/>
              </w:rPr>
            </w:pPr>
            <w:r>
              <w:rPr>
                <w:noProof/>
              </w:rPr>
              <w:t xml:space="preserve"> </w:t>
            </w:r>
            <w:r w:rsidR="002A79A6" w:rsidRPr="006965FC">
              <w:rPr>
                <w:rFonts w:asciiTheme="minorHAnsi" w:hAnsiTheme="minorHAnsi" w:cstheme="minorHAnsi"/>
                <w:b/>
              </w:rPr>
              <w:t>Name</w:t>
            </w:r>
          </w:p>
        </w:tc>
        <w:tc>
          <w:tcPr>
            <w:tcW w:w="3780" w:type="dxa"/>
            <w:tcBorders>
              <w:top w:val="single" w:sz="4" w:space="0" w:color="auto"/>
              <w:left w:val="single" w:sz="4" w:space="0" w:color="auto"/>
              <w:bottom w:val="single" w:sz="4" w:space="0" w:color="auto"/>
              <w:right w:val="single" w:sz="4" w:space="0" w:color="auto"/>
            </w:tcBorders>
            <w:shd w:val="clear" w:color="auto" w:fill="E6E6E6"/>
          </w:tcPr>
          <w:p w14:paraId="3FE69688" w14:textId="3B0CD6DF" w:rsidR="002A79A6" w:rsidRPr="006965FC" w:rsidRDefault="002A79A6" w:rsidP="00381793">
            <w:pPr>
              <w:autoSpaceDE w:val="0"/>
              <w:autoSpaceDN w:val="0"/>
              <w:adjustRightInd w:val="0"/>
              <w:ind w:right="45"/>
              <w:rPr>
                <w:rFonts w:asciiTheme="minorHAnsi" w:hAnsiTheme="minorHAnsi" w:cstheme="minorHAnsi"/>
              </w:rPr>
            </w:pPr>
            <w:r w:rsidRPr="006965FC">
              <w:rPr>
                <w:rFonts w:asciiTheme="minorHAnsi" w:hAnsiTheme="minorHAnsi" w:cstheme="minorHAnsi"/>
                <w:b/>
              </w:rPr>
              <w:t>Description</w:t>
            </w:r>
          </w:p>
        </w:tc>
        <w:tc>
          <w:tcPr>
            <w:tcW w:w="4230" w:type="dxa"/>
            <w:tcBorders>
              <w:top w:val="single" w:sz="4" w:space="0" w:color="auto"/>
              <w:left w:val="single" w:sz="4" w:space="0" w:color="auto"/>
              <w:bottom w:val="single" w:sz="4" w:space="0" w:color="auto"/>
              <w:right w:val="single" w:sz="4" w:space="0" w:color="auto"/>
            </w:tcBorders>
            <w:shd w:val="clear" w:color="auto" w:fill="E6E6E6"/>
          </w:tcPr>
          <w:p w14:paraId="0C29C862" w14:textId="5B2D6E1D" w:rsidR="002A79A6" w:rsidRPr="006965FC" w:rsidRDefault="002A79A6" w:rsidP="00381793">
            <w:pPr>
              <w:autoSpaceDE w:val="0"/>
              <w:autoSpaceDN w:val="0"/>
              <w:adjustRightInd w:val="0"/>
              <w:ind w:right="45"/>
              <w:rPr>
                <w:rFonts w:asciiTheme="minorHAnsi" w:hAnsiTheme="minorHAnsi" w:cstheme="minorHAnsi"/>
                <w:b/>
              </w:rPr>
            </w:pPr>
            <w:r w:rsidRPr="006965FC">
              <w:rPr>
                <w:rFonts w:asciiTheme="minorHAnsi" w:hAnsiTheme="minorHAnsi" w:cstheme="minorHAnsi"/>
                <w:b/>
              </w:rPr>
              <w:t>Sample Value</w:t>
            </w:r>
          </w:p>
        </w:tc>
      </w:tr>
      <w:tr w:rsidR="002A79A6" w:rsidRPr="008A5C14" w14:paraId="4C89836E" w14:textId="77777777" w:rsidTr="0048482E">
        <w:tc>
          <w:tcPr>
            <w:tcW w:w="2290" w:type="dxa"/>
            <w:tcBorders>
              <w:top w:val="single" w:sz="4" w:space="0" w:color="auto"/>
              <w:left w:val="single" w:sz="4" w:space="0" w:color="auto"/>
              <w:bottom w:val="single" w:sz="4" w:space="0" w:color="auto"/>
              <w:right w:val="single" w:sz="4" w:space="0" w:color="auto"/>
            </w:tcBorders>
          </w:tcPr>
          <w:p w14:paraId="24EB1041" w14:textId="564F39BB" w:rsidR="002A79A6" w:rsidRPr="006965FC" w:rsidRDefault="00B029F4" w:rsidP="00381793">
            <w:pPr>
              <w:autoSpaceDE w:val="0"/>
              <w:autoSpaceDN w:val="0"/>
              <w:adjustRightInd w:val="0"/>
              <w:ind w:right="45"/>
              <w:rPr>
                <w:rFonts w:asciiTheme="minorHAnsi" w:hAnsiTheme="minorHAnsi" w:cstheme="minorHAnsi"/>
                <w:color w:val="000000"/>
                <w:sz w:val="20"/>
                <w:szCs w:val="16"/>
              </w:rPr>
            </w:pPr>
            <w:r w:rsidRPr="00F74865">
              <w:rPr>
                <w:rFonts w:asciiTheme="minorHAnsi" w:hAnsiTheme="minorHAnsi" w:cstheme="minorHAnsi"/>
                <w:color w:val="000000"/>
                <w:sz w:val="20"/>
                <w:szCs w:val="16"/>
                <w:highlight w:val="yellow"/>
              </w:rPr>
              <w:t>METAPARENT</w:t>
            </w:r>
          </w:p>
        </w:tc>
        <w:tc>
          <w:tcPr>
            <w:tcW w:w="3780" w:type="dxa"/>
            <w:tcBorders>
              <w:top w:val="single" w:sz="4" w:space="0" w:color="auto"/>
              <w:left w:val="single" w:sz="4" w:space="0" w:color="auto"/>
              <w:bottom w:val="single" w:sz="4" w:space="0" w:color="auto"/>
              <w:right w:val="single" w:sz="4" w:space="0" w:color="auto"/>
            </w:tcBorders>
          </w:tcPr>
          <w:p w14:paraId="68DB5ACA" w14:textId="06533351" w:rsidR="002A79A6" w:rsidRPr="006965FC" w:rsidRDefault="00B029F4" w:rsidP="00381793">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 xml:space="preserve">SAS Metadata Folder where all </w:t>
            </w:r>
            <w:r w:rsidR="00566094">
              <w:rPr>
                <w:rFonts w:asciiTheme="minorHAnsi" w:hAnsiTheme="minorHAnsi" w:cstheme="minorHAnsi"/>
                <w:color w:val="000000"/>
                <w:sz w:val="20"/>
                <w:szCs w:val="16"/>
              </w:rPr>
              <w:t>Metadata for CI360Jobs lives</w:t>
            </w:r>
          </w:p>
        </w:tc>
        <w:tc>
          <w:tcPr>
            <w:tcW w:w="4230" w:type="dxa"/>
            <w:tcBorders>
              <w:top w:val="single" w:sz="4" w:space="0" w:color="auto"/>
              <w:left w:val="single" w:sz="4" w:space="0" w:color="auto"/>
              <w:bottom w:val="single" w:sz="4" w:space="0" w:color="auto"/>
              <w:right w:val="single" w:sz="4" w:space="0" w:color="auto"/>
            </w:tcBorders>
          </w:tcPr>
          <w:p w14:paraId="4236D4AB" w14:textId="7D2697A0" w:rsidR="002A79A6" w:rsidRPr="00083D9C" w:rsidRDefault="00763C62" w:rsidP="0048482E">
            <w:pPr>
              <w:autoSpaceDE w:val="0"/>
              <w:autoSpaceDN w:val="0"/>
              <w:adjustRightInd w:val="0"/>
              <w:ind w:right="-287"/>
              <w:rPr>
                <w:rFonts w:ascii="Courier New" w:hAnsi="Courier New" w:cs="Courier New"/>
                <w:color w:val="000000"/>
                <w:sz w:val="20"/>
                <w:szCs w:val="16"/>
              </w:rPr>
            </w:pPr>
            <w:r>
              <w:rPr>
                <w:noProof/>
              </w:rPr>
              <mc:AlternateContent>
                <mc:Choice Requires="wps">
                  <w:drawing>
                    <wp:anchor distT="0" distB="0" distL="114300" distR="114300" simplePos="0" relativeHeight="251658265" behindDoc="0" locked="0" layoutInCell="1" allowOverlap="1" wp14:anchorId="230E46CE" wp14:editId="5F8E1C20">
                      <wp:simplePos x="0" y="0"/>
                      <wp:positionH relativeFrom="column">
                        <wp:posOffset>-124651</wp:posOffset>
                      </wp:positionH>
                      <wp:positionV relativeFrom="paragraph">
                        <wp:posOffset>9801</wp:posOffset>
                      </wp:positionV>
                      <wp:extent cx="1914860" cy="336431"/>
                      <wp:effectExtent l="0" t="0" r="28575" b="26035"/>
                      <wp:wrapNone/>
                      <wp:docPr id="41" name="Rectangle: Rounded Corners 41"/>
                      <wp:cNvGraphicFramePr/>
                      <a:graphic xmlns:a="http://schemas.openxmlformats.org/drawingml/2006/main">
                        <a:graphicData uri="http://schemas.microsoft.com/office/word/2010/wordprocessingShape">
                          <wps:wsp>
                            <wps:cNvSpPr/>
                            <wps:spPr>
                              <a:xfrm>
                                <a:off x="0" y="0"/>
                                <a:ext cx="1914860" cy="336431"/>
                              </a:xfrm>
                              <a:prstGeom prst="roundRect">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14F4B6" id="Rectangle: Rounded Corners 41" o:spid="_x0000_s1026" style="position:absolute;margin-left:-9.8pt;margin-top:.75pt;width:150.8pt;height:2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" filled="f" strokecolor="#385d8a" strokeweight="2pt"/>
                  </w:pict>
                </mc:Fallback>
              </mc:AlternateContent>
            </w:r>
            <w:r w:rsidR="00566094" w:rsidRPr="00083D9C">
              <w:rPr>
                <w:rFonts w:ascii="Courier New" w:hAnsi="Courier New" w:cs="Courier New"/>
                <w:color w:val="000000"/>
                <w:sz w:val="18"/>
                <w:szCs w:val="14"/>
              </w:rPr>
              <w:t>/Shared Data/Customer</w:t>
            </w:r>
            <w:r w:rsidR="00AA1C26">
              <w:rPr>
                <w:rFonts w:ascii="Courier New" w:hAnsi="Courier New" w:cs="Courier New"/>
                <w:color w:val="000000"/>
                <w:sz w:val="18"/>
                <w:szCs w:val="14"/>
              </w:rPr>
              <w:t xml:space="preserve"> </w:t>
            </w:r>
            <w:r w:rsidR="0048482E">
              <w:rPr>
                <w:rFonts w:ascii="Courier New" w:hAnsi="Courier New" w:cs="Courier New"/>
                <w:color w:val="000000"/>
                <w:sz w:val="18"/>
                <w:szCs w:val="14"/>
              </w:rPr>
              <w:t>I</w:t>
            </w:r>
            <w:r w:rsidR="00566094" w:rsidRPr="00083D9C">
              <w:rPr>
                <w:rFonts w:ascii="Courier New" w:hAnsi="Courier New" w:cs="Courier New"/>
                <w:color w:val="000000"/>
                <w:sz w:val="18"/>
                <w:szCs w:val="14"/>
              </w:rPr>
              <w:t>ntelligence/CI360Jobs</w:t>
            </w:r>
          </w:p>
        </w:tc>
      </w:tr>
      <w:tr w:rsidR="002A79A6" w:rsidRPr="008A5C14" w14:paraId="1BDF8879" w14:textId="77777777" w:rsidTr="0048482E">
        <w:tc>
          <w:tcPr>
            <w:tcW w:w="2290" w:type="dxa"/>
            <w:tcBorders>
              <w:top w:val="single" w:sz="4" w:space="0" w:color="auto"/>
              <w:left w:val="single" w:sz="4" w:space="0" w:color="auto"/>
              <w:bottom w:val="single" w:sz="4" w:space="0" w:color="auto"/>
              <w:right w:val="single" w:sz="4" w:space="0" w:color="auto"/>
            </w:tcBorders>
          </w:tcPr>
          <w:p w14:paraId="5283EE99" w14:textId="0AC8FAE9" w:rsidR="002A79A6" w:rsidRPr="006965FC" w:rsidRDefault="009B7717" w:rsidP="00381793">
            <w:pPr>
              <w:autoSpaceDE w:val="0"/>
              <w:autoSpaceDN w:val="0"/>
              <w:adjustRightInd w:val="0"/>
              <w:ind w:right="45"/>
              <w:rPr>
                <w:rFonts w:asciiTheme="minorHAnsi" w:hAnsiTheme="minorHAnsi" w:cstheme="minorHAnsi"/>
                <w:color w:val="000000"/>
                <w:sz w:val="20"/>
                <w:szCs w:val="16"/>
              </w:rPr>
            </w:pPr>
            <w:r w:rsidRPr="009B7717">
              <w:rPr>
                <w:rFonts w:asciiTheme="minorHAnsi" w:hAnsiTheme="minorHAnsi" w:cstheme="minorHAnsi"/>
                <w:color w:val="000000"/>
                <w:sz w:val="20"/>
                <w:szCs w:val="16"/>
              </w:rPr>
              <w:t>META_JOB_FOLDER</w:t>
            </w:r>
          </w:p>
        </w:tc>
        <w:tc>
          <w:tcPr>
            <w:tcW w:w="3780" w:type="dxa"/>
            <w:tcBorders>
              <w:top w:val="single" w:sz="4" w:space="0" w:color="auto"/>
              <w:left w:val="single" w:sz="4" w:space="0" w:color="auto"/>
              <w:bottom w:val="single" w:sz="4" w:space="0" w:color="auto"/>
              <w:right w:val="single" w:sz="4" w:space="0" w:color="auto"/>
            </w:tcBorders>
          </w:tcPr>
          <w:p w14:paraId="2A65430B" w14:textId="494814DB" w:rsidR="002A79A6" w:rsidRPr="006965FC" w:rsidRDefault="00DA08A0" w:rsidP="00381793">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Metadata folder for Jobs</w:t>
            </w:r>
          </w:p>
        </w:tc>
        <w:tc>
          <w:tcPr>
            <w:tcW w:w="4230" w:type="dxa"/>
            <w:tcBorders>
              <w:top w:val="single" w:sz="4" w:space="0" w:color="auto"/>
              <w:left w:val="single" w:sz="4" w:space="0" w:color="auto"/>
              <w:bottom w:val="single" w:sz="4" w:space="0" w:color="auto"/>
              <w:right w:val="single" w:sz="4" w:space="0" w:color="auto"/>
            </w:tcBorders>
          </w:tcPr>
          <w:p w14:paraId="09C9C036" w14:textId="176AED20" w:rsidR="002A79A6" w:rsidRPr="00E6364C" w:rsidRDefault="00B71493" w:rsidP="00381793">
            <w:pPr>
              <w:autoSpaceDE w:val="0"/>
              <w:autoSpaceDN w:val="0"/>
              <w:adjustRightInd w:val="0"/>
              <w:ind w:right="45"/>
              <w:rPr>
                <w:rFonts w:asciiTheme="minorHAnsi" w:hAnsiTheme="minorHAnsi" w:cstheme="minorHAnsi"/>
                <w:i/>
                <w:iCs/>
                <w:color w:val="000000"/>
                <w:sz w:val="18"/>
              </w:rPr>
            </w:pPr>
            <w:r w:rsidRPr="00E6364C">
              <w:rPr>
                <w:rFonts w:asciiTheme="minorHAnsi" w:hAnsiTheme="minorHAnsi" w:cstheme="minorHAnsi"/>
                <w:i/>
                <w:iCs/>
                <w:color w:val="000000"/>
                <w:sz w:val="18"/>
                <w:shd w:val="clear" w:color="auto" w:fill="FFFFFF"/>
              </w:rPr>
              <w:t>(</w:t>
            </w:r>
            <w:proofErr w:type="gramStart"/>
            <w:r w:rsidRPr="00E6364C">
              <w:rPr>
                <w:rFonts w:asciiTheme="minorHAnsi" w:hAnsiTheme="minorHAnsi" w:cstheme="minorHAnsi"/>
                <w:i/>
                <w:iCs/>
                <w:color w:val="000000"/>
                <w:sz w:val="18"/>
                <w:shd w:val="clear" w:color="auto" w:fill="FFFFFF"/>
              </w:rPr>
              <w:t>inherits</w:t>
            </w:r>
            <w:proofErr w:type="gramEnd"/>
            <w:r w:rsidRPr="00E6364C">
              <w:rPr>
                <w:rFonts w:asciiTheme="minorHAnsi" w:hAnsiTheme="minorHAnsi" w:cstheme="minorHAnsi"/>
                <w:i/>
                <w:iCs/>
                <w:color w:val="000000"/>
                <w:sz w:val="18"/>
                <w:shd w:val="clear" w:color="auto" w:fill="FFFFFF"/>
              </w:rPr>
              <w:t xml:space="preserve"> from METAPARENT)</w:t>
            </w:r>
          </w:p>
        </w:tc>
      </w:tr>
      <w:tr w:rsidR="006965FC" w:rsidRPr="008A5C14" w14:paraId="3BE4C171" w14:textId="77777777" w:rsidTr="0048482E">
        <w:tc>
          <w:tcPr>
            <w:tcW w:w="2290" w:type="dxa"/>
            <w:tcBorders>
              <w:top w:val="single" w:sz="4" w:space="0" w:color="auto"/>
              <w:left w:val="single" w:sz="4" w:space="0" w:color="auto"/>
              <w:bottom w:val="single" w:sz="4" w:space="0" w:color="auto"/>
              <w:right w:val="single" w:sz="4" w:space="0" w:color="auto"/>
            </w:tcBorders>
          </w:tcPr>
          <w:p w14:paraId="3CFD20F5" w14:textId="1C46E1DA" w:rsidR="006965FC" w:rsidRPr="006965FC" w:rsidRDefault="009B7717" w:rsidP="006965FC">
            <w:pPr>
              <w:autoSpaceDE w:val="0"/>
              <w:autoSpaceDN w:val="0"/>
              <w:adjustRightInd w:val="0"/>
              <w:ind w:right="45"/>
              <w:rPr>
                <w:rFonts w:asciiTheme="minorHAnsi" w:hAnsiTheme="minorHAnsi" w:cstheme="minorHAnsi"/>
                <w:color w:val="000000"/>
                <w:sz w:val="20"/>
                <w:szCs w:val="16"/>
              </w:rPr>
            </w:pPr>
            <w:r w:rsidRPr="009B7717">
              <w:rPr>
                <w:rFonts w:asciiTheme="minorHAnsi" w:hAnsiTheme="minorHAnsi" w:cstheme="minorHAnsi"/>
                <w:color w:val="000000"/>
                <w:sz w:val="20"/>
                <w:szCs w:val="16"/>
              </w:rPr>
              <w:t>META_DEPLOY_FOLDER</w:t>
            </w:r>
          </w:p>
        </w:tc>
        <w:tc>
          <w:tcPr>
            <w:tcW w:w="3780" w:type="dxa"/>
            <w:tcBorders>
              <w:top w:val="single" w:sz="4" w:space="0" w:color="auto"/>
              <w:left w:val="single" w:sz="4" w:space="0" w:color="auto"/>
              <w:bottom w:val="single" w:sz="4" w:space="0" w:color="auto"/>
              <w:right w:val="single" w:sz="4" w:space="0" w:color="auto"/>
            </w:tcBorders>
          </w:tcPr>
          <w:p w14:paraId="55E61CFC" w14:textId="6898EB1A" w:rsidR="006965FC" w:rsidRPr="006965FC" w:rsidRDefault="00DA08A0" w:rsidP="006965FC">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sz w:val="20"/>
                <w:szCs w:val="16"/>
              </w:rPr>
              <w:t>Metadata folder for Deployed Jobs</w:t>
            </w:r>
          </w:p>
        </w:tc>
        <w:tc>
          <w:tcPr>
            <w:tcW w:w="4230" w:type="dxa"/>
            <w:tcBorders>
              <w:top w:val="single" w:sz="4" w:space="0" w:color="auto"/>
              <w:left w:val="single" w:sz="4" w:space="0" w:color="auto"/>
              <w:bottom w:val="single" w:sz="4" w:space="0" w:color="auto"/>
              <w:right w:val="single" w:sz="4" w:space="0" w:color="auto"/>
            </w:tcBorders>
          </w:tcPr>
          <w:p w14:paraId="77F2E269" w14:textId="5614E970" w:rsidR="006965FC" w:rsidRPr="00083D9C" w:rsidRDefault="00E6364C" w:rsidP="006965FC">
            <w:pPr>
              <w:autoSpaceDE w:val="0"/>
              <w:autoSpaceDN w:val="0"/>
              <w:adjustRightInd w:val="0"/>
              <w:ind w:right="45"/>
              <w:rPr>
                <w:rFonts w:ascii="Courier New" w:hAnsi="Courier New" w:cs="Courier New"/>
                <w:color w:val="000000"/>
                <w:sz w:val="18"/>
              </w:rPr>
            </w:pPr>
            <w:r w:rsidRPr="00E6364C">
              <w:rPr>
                <w:rFonts w:asciiTheme="minorHAnsi" w:hAnsiTheme="minorHAnsi" w:cstheme="minorHAnsi"/>
                <w:i/>
                <w:iCs/>
                <w:color w:val="000000"/>
                <w:sz w:val="18"/>
                <w:shd w:val="clear" w:color="auto" w:fill="FFFFFF"/>
              </w:rPr>
              <w:t>(</w:t>
            </w:r>
            <w:proofErr w:type="gramStart"/>
            <w:r w:rsidRPr="00E6364C">
              <w:rPr>
                <w:rFonts w:asciiTheme="minorHAnsi" w:hAnsiTheme="minorHAnsi" w:cstheme="minorHAnsi"/>
                <w:i/>
                <w:iCs/>
                <w:color w:val="000000"/>
                <w:sz w:val="18"/>
                <w:shd w:val="clear" w:color="auto" w:fill="FFFFFF"/>
              </w:rPr>
              <w:t>inherits</w:t>
            </w:r>
            <w:proofErr w:type="gramEnd"/>
            <w:r w:rsidRPr="00E6364C">
              <w:rPr>
                <w:rFonts w:asciiTheme="minorHAnsi" w:hAnsiTheme="minorHAnsi" w:cstheme="minorHAnsi"/>
                <w:i/>
                <w:iCs/>
                <w:color w:val="000000"/>
                <w:sz w:val="18"/>
                <w:shd w:val="clear" w:color="auto" w:fill="FFFFFF"/>
              </w:rPr>
              <w:t xml:space="preserve"> from METAPARENT)</w:t>
            </w:r>
          </w:p>
        </w:tc>
      </w:tr>
      <w:tr w:rsidR="00205CF8" w:rsidRPr="008A5C14" w14:paraId="1E16A7E2" w14:textId="77777777" w:rsidTr="0048482E">
        <w:tc>
          <w:tcPr>
            <w:tcW w:w="2290" w:type="dxa"/>
            <w:tcBorders>
              <w:top w:val="single" w:sz="4" w:space="0" w:color="auto"/>
              <w:left w:val="single" w:sz="4" w:space="0" w:color="auto"/>
              <w:bottom w:val="single" w:sz="4" w:space="0" w:color="auto"/>
              <w:right w:val="single" w:sz="4" w:space="0" w:color="auto"/>
            </w:tcBorders>
          </w:tcPr>
          <w:p w14:paraId="29B108E1" w14:textId="040379A0" w:rsidR="00205CF8" w:rsidRPr="00F74865" w:rsidRDefault="009B7717" w:rsidP="006965FC">
            <w:pPr>
              <w:autoSpaceDE w:val="0"/>
              <w:autoSpaceDN w:val="0"/>
              <w:adjustRightInd w:val="0"/>
              <w:ind w:right="45"/>
              <w:rPr>
                <w:rFonts w:asciiTheme="minorHAnsi" w:hAnsiTheme="minorHAnsi" w:cstheme="minorHAnsi"/>
                <w:color w:val="000000"/>
                <w:sz w:val="20"/>
                <w:szCs w:val="16"/>
                <w:highlight w:val="yellow"/>
              </w:rPr>
            </w:pPr>
            <w:r w:rsidRPr="00F74865">
              <w:rPr>
                <w:rFonts w:asciiTheme="minorHAnsi" w:hAnsiTheme="minorHAnsi" w:cstheme="minorHAnsi"/>
                <w:color w:val="000000"/>
                <w:sz w:val="20"/>
                <w:szCs w:val="16"/>
                <w:highlight w:val="yellow"/>
              </w:rPr>
              <w:t>META_COMPUTE_LOC</w:t>
            </w:r>
          </w:p>
        </w:tc>
        <w:tc>
          <w:tcPr>
            <w:tcW w:w="3780" w:type="dxa"/>
            <w:tcBorders>
              <w:top w:val="single" w:sz="4" w:space="0" w:color="auto"/>
              <w:left w:val="single" w:sz="4" w:space="0" w:color="auto"/>
              <w:bottom w:val="single" w:sz="4" w:space="0" w:color="auto"/>
              <w:right w:val="single" w:sz="4" w:space="0" w:color="auto"/>
            </w:tcBorders>
          </w:tcPr>
          <w:p w14:paraId="07AE67E6" w14:textId="15CF2310" w:rsidR="00205CF8" w:rsidRPr="006965FC" w:rsidRDefault="00B55FE3" w:rsidP="006965FC">
            <w:pPr>
              <w:autoSpaceDE w:val="0"/>
              <w:autoSpaceDN w:val="0"/>
              <w:adjustRightInd w:val="0"/>
              <w:ind w:right="45"/>
              <w:rPr>
                <w:rFonts w:asciiTheme="minorHAnsi" w:hAnsiTheme="minorHAnsi" w:cstheme="minorHAnsi"/>
                <w:sz w:val="20"/>
                <w:szCs w:val="16"/>
              </w:rPr>
            </w:pPr>
            <w:r>
              <w:rPr>
                <w:rFonts w:asciiTheme="minorHAnsi" w:hAnsiTheme="minorHAnsi" w:cstheme="minorHAnsi"/>
                <w:sz w:val="20"/>
                <w:szCs w:val="16"/>
              </w:rPr>
              <w:t>SAS Compute Tier for scheduling</w:t>
            </w:r>
          </w:p>
        </w:tc>
        <w:tc>
          <w:tcPr>
            <w:tcW w:w="4230" w:type="dxa"/>
            <w:tcBorders>
              <w:top w:val="single" w:sz="4" w:space="0" w:color="auto"/>
              <w:left w:val="single" w:sz="4" w:space="0" w:color="auto"/>
              <w:bottom w:val="single" w:sz="4" w:space="0" w:color="auto"/>
              <w:right w:val="single" w:sz="4" w:space="0" w:color="auto"/>
            </w:tcBorders>
          </w:tcPr>
          <w:p w14:paraId="48D492F5" w14:textId="62CB4E29" w:rsidR="00205CF8" w:rsidRPr="00083D9C" w:rsidRDefault="00763C62" w:rsidP="006965FC">
            <w:pPr>
              <w:autoSpaceDE w:val="0"/>
              <w:autoSpaceDN w:val="0"/>
              <w:adjustRightInd w:val="0"/>
              <w:ind w:right="45"/>
              <w:rPr>
                <w:rFonts w:ascii="Courier New" w:hAnsi="Courier New" w:cs="Courier New"/>
                <w:sz w:val="18"/>
              </w:rPr>
            </w:pPr>
            <w:r>
              <w:rPr>
                <w:noProof/>
              </w:rPr>
              <mc:AlternateContent>
                <mc:Choice Requires="wps">
                  <w:drawing>
                    <wp:anchor distT="0" distB="0" distL="114300" distR="114300" simplePos="0" relativeHeight="251658266" behindDoc="0" locked="0" layoutInCell="1" allowOverlap="1" wp14:anchorId="0F819E3E" wp14:editId="23EA4911">
                      <wp:simplePos x="0" y="0"/>
                      <wp:positionH relativeFrom="column">
                        <wp:posOffset>-124652</wp:posOffset>
                      </wp:positionH>
                      <wp:positionV relativeFrom="paragraph">
                        <wp:posOffset>-24873</wp:posOffset>
                      </wp:positionV>
                      <wp:extent cx="2622430" cy="508959"/>
                      <wp:effectExtent l="0" t="0" r="26035" b="24765"/>
                      <wp:wrapNone/>
                      <wp:docPr id="45" name="Rectangle: Rounded Corners 45"/>
                      <wp:cNvGraphicFramePr/>
                      <a:graphic xmlns:a="http://schemas.openxmlformats.org/drawingml/2006/main">
                        <a:graphicData uri="http://schemas.microsoft.com/office/word/2010/wordprocessingShape">
                          <wps:wsp>
                            <wps:cNvSpPr/>
                            <wps:spPr>
                              <a:xfrm>
                                <a:off x="0" y="0"/>
                                <a:ext cx="2622430" cy="508959"/>
                              </a:xfrm>
                              <a:prstGeom prst="roundRect">
                                <a:avLst/>
                              </a:prstGeom>
                              <a:noFill/>
                              <a:ln w="25400" cap="flat" cmpd="sng" algn="ctr">
                                <a:solidFill>
                                  <a:srgbClr val="C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5AB790" id="Rectangle: Rounded Corners 45" o:spid="_x0000_s1026" style="position:absolute;margin-left:-9.8pt;margin-top:-1.95pt;width:206.5pt;height:40.1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" filled="f" strokecolor="#c00000" strokeweight="2pt"/>
                  </w:pict>
                </mc:Fallback>
              </mc:AlternateContent>
            </w:r>
            <w:r w:rsidR="004968E4" w:rsidRPr="00083D9C">
              <w:rPr>
                <w:rFonts w:ascii="Courier New" w:hAnsi="Courier New" w:cs="Courier New"/>
                <w:sz w:val="18"/>
              </w:rPr>
              <w:t>SASApp</w:t>
            </w:r>
          </w:p>
        </w:tc>
      </w:tr>
      <w:tr w:rsidR="009B7717" w:rsidRPr="008A5C14" w14:paraId="112952DF" w14:textId="77777777" w:rsidTr="0048482E">
        <w:tc>
          <w:tcPr>
            <w:tcW w:w="2290" w:type="dxa"/>
            <w:tcBorders>
              <w:top w:val="single" w:sz="4" w:space="0" w:color="auto"/>
              <w:left w:val="single" w:sz="4" w:space="0" w:color="auto"/>
              <w:bottom w:val="single" w:sz="4" w:space="0" w:color="auto"/>
              <w:right w:val="single" w:sz="4" w:space="0" w:color="auto"/>
            </w:tcBorders>
          </w:tcPr>
          <w:p w14:paraId="744C3566" w14:textId="49322DAA" w:rsidR="009B7717" w:rsidRPr="00F74865" w:rsidRDefault="009B7717" w:rsidP="006965FC">
            <w:pPr>
              <w:autoSpaceDE w:val="0"/>
              <w:autoSpaceDN w:val="0"/>
              <w:adjustRightInd w:val="0"/>
              <w:ind w:right="45"/>
              <w:rPr>
                <w:rFonts w:asciiTheme="minorHAnsi" w:hAnsiTheme="minorHAnsi" w:cstheme="minorHAnsi"/>
                <w:color w:val="000000"/>
                <w:sz w:val="20"/>
                <w:szCs w:val="16"/>
                <w:highlight w:val="yellow"/>
              </w:rPr>
            </w:pPr>
            <w:r w:rsidRPr="00F74865">
              <w:rPr>
                <w:rFonts w:asciiTheme="minorHAnsi" w:hAnsiTheme="minorHAnsi" w:cstheme="minorHAnsi"/>
                <w:color w:val="000000"/>
                <w:sz w:val="20"/>
                <w:szCs w:val="16"/>
                <w:highlight w:val="yellow"/>
              </w:rPr>
              <w:t>META_BATCH_SERVER</w:t>
            </w:r>
          </w:p>
        </w:tc>
        <w:tc>
          <w:tcPr>
            <w:tcW w:w="3780" w:type="dxa"/>
            <w:tcBorders>
              <w:top w:val="single" w:sz="4" w:space="0" w:color="auto"/>
              <w:left w:val="single" w:sz="4" w:space="0" w:color="auto"/>
              <w:bottom w:val="single" w:sz="4" w:space="0" w:color="auto"/>
              <w:right w:val="single" w:sz="4" w:space="0" w:color="auto"/>
            </w:tcBorders>
          </w:tcPr>
          <w:p w14:paraId="2AA97AF9" w14:textId="507739CD" w:rsidR="009B7717" w:rsidRPr="006965FC" w:rsidRDefault="00B55FE3" w:rsidP="006965FC">
            <w:pPr>
              <w:autoSpaceDE w:val="0"/>
              <w:autoSpaceDN w:val="0"/>
              <w:adjustRightInd w:val="0"/>
              <w:ind w:right="45"/>
              <w:rPr>
                <w:rFonts w:asciiTheme="minorHAnsi" w:hAnsiTheme="minorHAnsi" w:cstheme="minorHAnsi"/>
                <w:sz w:val="20"/>
                <w:szCs w:val="16"/>
              </w:rPr>
            </w:pPr>
            <w:r>
              <w:rPr>
                <w:rFonts w:asciiTheme="minorHAnsi" w:hAnsiTheme="minorHAnsi" w:cstheme="minorHAnsi"/>
                <w:sz w:val="20"/>
                <w:szCs w:val="16"/>
              </w:rPr>
              <w:t>SAS Batch Server for scheduling</w:t>
            </w:r>
          </w:p>
        </w:tc>
        <w:tc>
          <w:tcPr>
            <w:tcW w:w="4230" w:type="dxa"/>
            <w:tcBorders>
              <w:top w:val="single" w:sz="4" w:space="0" w:color="auto"/>
              <w:left w:val="single" w:sz="4" w:space="0" w:color="auto"/>
              <w:bottom w:val="single" w:sz="4" w:space="0" w:color="auto"/>
              <w:right w:val="single" w:sz="4" w:space="0" w:color="auto"/>
            </w:tcBorders>
          </w:tcPr>
          <w:p w14:paraId="42DF721B" w14:textId="4ABC5291" w:rsidR="009B7717" w:rsidRPr="00083D9C" w:rsidRDefault="004968E4" w:rsidP="006965FC">
            <w:pPr>
              <w:autoSpaceDE w:val="0"/>
              <w:autoSpaceDN w:val="0"/>
              <w:adjustRightInd w:val="0"/>
              <w:ind w:right="45"/>
              <w:rPr>
                <w:rFonts w:ascii="Courier New" w:hAnsi="Courier New" w:cs="Courier New"/>
                <w:sz w:val="18"/>
              </w:rPr>
            </w:pPr>
            <w:r w:rsidRPr="00083D9C">
              <w:rPr>
                <w:rFonts w:ascii="Courier New" w:hAnsi="Courier New" w:cs="Courier New"/>
                <w:sz w:val="18"/>
              </w:rPr>
              <w:t>SASApp – SAS DATA Step Batch Server</w:t>
            </w:r>
          </w:p>
        </w:tc>
      </w:tr>
      <w:tr w:rsidR="009F2059" w:rsidRPr="008A5C14" w14:paraId="62687DF5" w14:textId="77777777" w:rsidTr="0048482E">
        <w:tc>
          <w:tcPr>
            <w:tcW w:w="2290" w:type="dxa"/>
            <w:tcBorders>
              <w:top w:val="single" w:sz="4" w:space="0" w:color="auto"/>
              <w:left w:val="single" w:sz="4" w:space="0" w:color="auto"/>
              <w:bottom w:val="single" w:sz="4" w:space="0" w:color="auto"/>
              <w:right w:val="single" w:sz="4" w:space="0" w:color="auto"/>
            </w:tcBorders>
          </w:tcPr>
          <w:p w14:paraId="5518BCEE" w14:textId="26BBB307" w:rsidR="009F2059" w:rsidRPr="009B7717" w:rsidRDefault="00FB15EC" w:rsidP="006965FC">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META_JOB_DIR</w:t>
            </w:r>
          </w:p>
        </w:tc>
        <w:tc>
          <w:tcPr>
            <w:tcW w:w="3780" w:type="dxa"/>
            <w:tcBorders>
              <w:top w:val="single" w:sz="4" w:space="0" w:color="auto"/>
              <w:left w:val="single" w:sz="4" w:space="0" w:color="auto"/>
              <w:bottom w:val="single" w:sz="4" w:space="0" w:color="auto"/>
              <w:right w:val="single" w:sz="4" w:space="0" w:color="auto"/>
            </w:tcBorders>
          </w:tcPr>
          <w:p w14:paraId="3114D34C" w14:textId="1529A648" w:rsidR="009F2059" w:rsidRDefault="00FB15EC" w:rsidP="006965FC">
            <w:pPr>
              <w:autoSpaceDE w:val="0"/>
              <w:autoSpaceDN w:val="0"/>
              <w:adjustRightInd w:val="0"/>
              <w:ind w:right="45"/>
              <w:rPr>
                <w:rFonts w:asciiTheme="minorHAnsi" w:hAnsiTheme="minorHAnsi" w:cstheme="minorHAnsi"/>
                <w:sz w:val="20"/>
                <w:szCs w:val="16"/>
              </w:rPr>
            </w:pPr>
            <w:r>
              <w:rPr>
                <w:rFonts w:asciiTheme="minorHAnsi" w:hAnsiTheme="minorHAnsi" w:cstheme="minorHAnsi"/>
                <w:sz w:val="20"/>
                <w:szCs w:val="16"/>
              </w:rPr>
              <w:t>Directory for jobs on the SAS Batch Server</w:t>
            </w:r>
          </w:p>
        </w:tc>
        <w:tc>
          <w:tcPr>
            <w:tcW w:w="4230" w:type="dxa"/>
            <w:tcBorders>
              <w:top w:val="single" w:sz="4" w:space="0" w:color="auto"/>
              <w:left w:val="single" w:sz="4" w:space="0" w:color="auto"/>
              <w:bottom w:val="single" w:sz="4" w:space="0" w:color="auto"/>
              <w:right w:val="single" w:sz="4" w:space="0" w:color="auto"/>
            </w:tcBorders>
          </w:tcPr>
          <w:p w14:paraId="06FAE67A" w14:textId="3D00C220" w:rsidR="009F2059" w:rsidRPr="00083D9C" w:rsidRDefault="00272270" w:rsidP="006965FC">
            <w:pPr>
              <w:autoSpaceDE w:val="0"/>
              <w:autoSpaceDN w:val="0"/>
              <w:adjustRightInd w:val="0"/>
              <w:ind w:right="45"/>
              <w:rPr>
                <w:rFonts w:ascii="Courier New" w:hAnsi="Courier New" w:cs="Courier New"/>
                <w:sz w:val="18"/>
              </w:rPr>
            </w:pPr>
            <w:r>
              <w:rPr>
                <w:rFonts w:ascii="Courier New" w:hAnsi="Courier New" w:cs="Courier New"/>
                <w:sz w:val="18"/>
              </w:rPr>
              <w:t>360 Jobs</w:t>
            </w:r>
            <w:r w:rsidR="00E6364C">
              <w:rPr>
                <w:rFonts w:ascii="Courier New" w:hAnsi="Courier New" w:cs="Courier New"/>
                <w:sz w:val="18"/>
              </w:rPr>
              <w:t xml:space="preserve"> </w:t>
            </w:r>
            <w:r w:rsidR="00E6364C" w:rsidRPr="00E6364C">
              <w:rPr>
                <w:rFonts w:asciiTheme="minorHAnsi" w:hAnsiTheme="minorHAnsi" w:cstheme="minorHAnsi"/>
                <w:i/>
                <w:iCs/>
                <w:sz w:val="18"/>
              </w:rPr>
              <w:t>(set up step 3)</w:t>
            </w:r>
            <w:r w:rsidR="00E6364C">
              <w:rPr>
                <w:rFonts w:ascii="Courier New" w:hAnsi="Courier New" w:cs="Courier New"/>
                <w:sz w:val="18"/>
              </w:rPr>
              <w:t xml:space="preserve"> </w:t>
            </w:r>
          </w:p>
        </w:tc>
      </w:tr>
      <w:tr w:rsidR="009F2059" w:rsidRPr="008A5C14" w14:paraId="6D5CB54A" w14:textId="77777777" w:rsidTr="0048482E">
        <w:tc>
          <w:tcPr>
            <w:tcW w:w="2290" w:type="dxa"/>
            <w:tcBorders>
              <w:top w:val="single" w:sz="4" w:space="0" w:color="auto"/>
              <w:left w:val="single" w:sz="4" w:space="0" w:color="auto"/>
              <w:bottom w:val="single" w:sz="4" w:space="0" w:color="auto"/>
              <w:right w:val="single" w:sz="4" w:space="0" w:color="auto"/>
            </w:tcBorders>
          </w:tcPr>
          <w:p w14:paraId="2F58F5F2" w14:textId="3A7D5021" w:rsidR="009F2059" w:rsidRPr="009B7717" w:rsidRDefault="00FB15EC" w:rsidP="006965FC">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META_DEPLOY_DIR</w:t>
            </w:r>
          </w:p>
        </w:tc>
        <w:tc>
          <w:tcPr>
            <w:tcW w:w="3780" w:type="dxa"/>
            <w:tcBorders>
              <w:top w:val="single" w:sz="4" w:space="0" w:color="auto"/>
              <w:left w:val="single" w:sz="4" w:space="0" w:color="auto"/>
              <w:bottom w:val="single" w:sz="4" w:space="0" w:color="auto"/>
              <w:right w:val="single" w:sz="4" w:space="0" w:color="auto"/>
            </w:tcBorders>
          </w:tcPr>
          <w:p w14:paraId="02E00BA7" w14:textId="060A2C49" w:rsidR="009F2059" w:rsidRDefault="004758A2" w:rsidP="006965FC">
            <w:pPr>
              <w:autoSpaceDE w:val="0"/>
              <w:autoSpaceDN w:val="0"/>
              <w:adjustRightInd w:val="0"/>
              <w:ind w:right="45"/>
              <w:rPr>
                <w:rFonts w:asciiTheme="minorHAnsi" w:hAnsiTheme="minorHAnsi" w:cstheme="minorHAnsi"/>
                <w:sz w:val="20"/>
                <w:szCs w:val="16"/>
              </w:rPr>
            </w:pPr>
            <w:r>
              <w:rPr>
                <w:rFonts w:asciiTheme="minorHAnsi" w:hAnsiTheme="minorHAnsi" w:cstheme="minorHAnsi"/>
                <w:sz w:val="20"/>
                <w:szCs w:val="16"/>
              </w:rPr>
              <w:t>Directory for deployed jobs on the SAS Batch Server</w:t>
            </w:r>
          </w:p>
        </w:tc>
        <w:tc>
          <w:tcPr>
            <w:tcW w:w="4230" w:type="dxa"/>
            <w:tcBorders>
              <w:top w:val="single" w:sz="4" w:space="0" w:color="auto"/>
              <w:left w:val="single" w:sz="4" w:space="0" w:color="auto"/>
              <w:bottom w:val="single" w:sz="4" w:space="0" w:color="auto"/>
              <w:right w:val="single" w:sz="4" w:space="0" w:color="auto"/>
            </w:tcBorders>
          </w:tcPr>
          <w:p w14:paraId="682BA4C3" w14:textId="50C13F9A" w:rsidR="009F2059" w:rsidRPr="00083D9C" w:rsidRDefault="00272270" w:rsidP="006965FC">
            <w:pPr>
              <w:autoSpaceDE w:val="0"/>
              <w:autoSpaceDN w:val="0"/>
              <w:adjustRightInd w:val="0"/>
              <w:ind w:right="45"/>
              <w:rPr>
                <w:rFonts w:ascii="Courier New" w:hAnsi="Courier New" w:cs="Courier New"/>
                <w:sz w:val="18"/>
              </w:rPr>
            </w:pPr>
            <w:r>
              <w:rPr>
                <w:rFonts w:ascii="Courier New" w:hAnsi="Courier New" w:cs="Courier New"/>
                <w:sz w:val="18"/>
              </w:rPr>
              <w:t>360 Deployed Jobs</w:t>
            </w:r>
            <w:r w:rsidR="00E6364C">
              <w:rPr>
                <w:rFonts w:ascii="Courier New" w:hAnsi="Courier New" w:cs="Courier New"/>
                <w:sz w:val="18"/>
              </w:rPr>
              <w:t xml:space="preserve"> </w:t>
            </w:r>
            <w:r w:rsidR="00E6364C" w:rsidRPr="00E6364C">
              <w:rPr>
                <w:rFonts w:asciiTheme="minorHAnsi" w:hAnsiTheme="minorHAnsi" w:cstheme="minorHAnsi"/>
                <w:i/>
                <w:iCs/>
                <w:sz w:val="18"/>
              </w:rPr>
              <w:t>(set up step 4)</w:t>
            </w:r>
          </w:p>
        </w:tc>
      </w:tr>
      <w:tr w:rsidR="009B7717" w:rsidRPr="008A5C14" w14:paraId="3A429344" w14:textId="77777777" w:rsidTr="0048482E">
        <w:tc>
          <w:tcPr>
            <w:tcW w:w="2290" w:type="dxa"/>
            <w:tcBorders>
              <w:top w:val="single" w:sz="4" w:space="0" w:color="auto"/>
              <w:left w:val="single" w:sz="4" w:space="0" w:color="auto"/>
              <w:bottom w:val="single" w:sz="4" w:space="0" w:color="auto"/>
              <w:right w:val="single" w:sz="4" w:space="0" w:color="auto"/>
            </w:tcBorders>
          </w:tcPr>
          <w:p w14:paraId="21F87EE8" w14:textId="5F0ECD20" w:rsidR="009B7717" w:rsidRPr="009B7717" w:rsidRDefault="009B7717" w:rsidP="006965FC">
            <w:pPr>
              <w:autoSpaceDE w:val="0"/>
              <w:autoSpaceDN w:val="0"/>
              <w:adjustRightInd w:val="0"/>
              <w:ind w:right="45"/>
              <w:rPr>
                <w:rFonts w:asciiTheme="minorHAnsi" w:hAnsiTheme="minorHAnsi" w:cstheme="minorHAnsi"/>
                <w:color w:val="000000"/>
                <w:sz w:val="20"/>
                <w:szCs w:val="16"/>
              </w:rPr>
            </w:pPr>
            <w:r w:rsidRPr="00F74865">
              <w:rPr>
                <w:rFonts w:asciiTheme="minorHAnsi" w:hAnsiTheme="minorHAnsi" w:cstheme="minorHAnsi"/>
                <w:color w:val="000000"/>
                <w:sz w:val="20"/>
                <w:szCs w:val="16"/>
                <w:highlight w:val="yellow"/>
              </w:rPr>
              <w:t>META_RESPONSIBLE</w:t>
            </w:r>
          </w:p>
        </w:tc>
        <w:tc>
          <w:tcPr>
            <w:tcW w:w="3780" w:type="dxa"/>
            <w:tcBorders>
              <w:top w:val="single" w:sz="4" w:space="0" w:color="auto"/>
              <w:left w:val="single" w:sz="4" w:space="0" w:color="auto"/>
              <w:bottom w:val="single" w:sz="4" w:space="0" w:color="auto"/>
              <w:right w:val="single" w:sz="4" w:space="0" w:color="auto"/>
            </w:tcBorders>
          </w:tcPr>
          <w:p w14:paraId="55294ED7" w14:textId="7DC4A86B" w:rsidR="009B7717" w:rsidRPr="006965FC" w:rsidRDefault="00542C7F" w:rsidP="006965FC">
            <w:pPr>
              <w:autoSpaceDE w:val="0"/>
              <w:autoSpaceDN w:val="0"/>
              <w:adjustRightInd w:val="0"/>
              <w:ind w:right="45"/>
              <w:rPr>
                <w:rFonts w:asciiTheme="minorHAnsi" w:hAnsiTheme="minorHAnsi" w:cstheme="minorHAnsi"/>
                <w:sz w:val="20"/>
                <w:szCs w:val="16"/>
              </w:rPr>
            </w:pPr>
            <w:r>
              <w:rPr>
                <w:rFonts w:asciiTheme="minorHAnsi" w:hAnsiTheme="minorHAnsi" w:cstheme="minorHAnsi"/>
                <w:sz w:val="20"/>
                <w:szCs w:val="16"/>
              </w:rPr>
              <w:t>Metadata User who will be creating</w:t>
            </w:r>
            <w:r w:rsidR="00AF1287">
              <w:rPr>
                <w:rFonts w:asciiTheme="minorHAnsi" w:hAnsiTheme="minorHAnsi" w:cstheme="minorHAnsi"/>
                <w:sz w:val="20"/>
                <w:szCs w:val="16"/>
              </w:rPr>
              <w:t>, deploying jobs</w:t>
            </w:r>
          </w:p>
        </w:tc>
        <w:tc>
          <w:tcPr>
            <w:tcW w:w="4230" w:type="dxa"/>
            <w:tcBorders>
              <w:top w:val="single" w:sz="4" w:space="0" w:color="auto"/>
              <w:left w:val="single" w:sz="4" w:space="0" w:color="auto"/>
              <w:bottom w:val="single" w:sz="4" w:space="0" w:color="auto"/>
              <w:right w:val="single" w:sz="4" w:space="0" w:color="auto"/>
            </w:tcBorders>
          </w:tcPr>
          <w:p w14:paraId="2CC26FAA" w14:textId="4170729E" w:rsidR="009B7717" w:rsidRPr="00083D9C" w:rsidRDefault="004968E4" w:rsidP="006965FC">
            <w:pPr>
              <w:autoSpaceDE w:val="0"/>
              <w:autoSpaceDN w:val="0"/>
              <w:adjustRightInd w:val="0"/>
              <w:ind w:right="45"/>
              <w:rPr>
                <w:rFonts w:ascii="Courier New" w:hAnsi="Courier New" w:cs="Courier New"/>
                <w:sz w:val="18"/>
              </w:rPr>
            </w:pPr>
            <w:r w:rsidRPr="00083D9C">
              <w:rPr>
                <w:rFonts w:ascii="Courier New" w:hAnsi="Courier New" w:cs="Courier New"/>
                <w:sz w:val="18"/>
              </w:rPr>
              <w:t>sasdemo</w:t>
            </w:r>
          </w:p>
        </w:tc>
      </w:tr>
    </w:tbl>
    <w:p w14:paraId="3F5DBD6F" w14:textId="77777777" w:rsidR="008E1199" w:rsidRPr="008E1199" w:rsidRDefault="008E1199" w:rsidP="002A79A6">
      <w:pPr>
        <w:rPr>
          <w:sz w:val="2"/>
          <w:szCs w:val="2"/>
        </w:rPr>
      </w:pPr>
    </w:p>
    <w:p w14:paraId="70B89BC6" w14:textId="6869A9C0" w:rsidR="00912254" w:rsidRPr="00130D62" w:rsidRDefault="00130D62" w:rsidP="002A79A6">
      <w:pPr>
        <w:rPr>
          <w:i/>
          <w:iCs/>
        </w:rPr>
      </w:pPr>
      <w:r>
        <w:rPr>
          <w:i/>
          <w:iCs/>
        </w:rPr>
        <w:t xml:space="preserve">Example </w:t>
      </w:r>
      <w:r w:rsidR="00912254" w:rsidRPr="00130D62">
        <w:rPr>
          <w:i/>
          <w:iCs/>
        </w:rPr>
        <w:t>Images from SAS Management Console: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95FE3" w14:paraId="5DC85C68" w14:textId="77777777" w:rsidTr="008E1199">
        <w:tc>
          <w:tcPr>
            <w:tcW w:w="4675" w:type="dxa"/>
          </w:tcPr>
          <w:p w14:paraId="0B0814C8" w14:textId="4344D837" w:rsidR="00095FE3" w:rsidRDefault="00095FE3" w:rsidP="002A79A6">
            <w:r>
              <w:t>METAPARENT</w:t>
            </w:r>
          </w:p>
        </w:tc>
        <w:tc>
          <w:tcPr>
            <w:tcW w:w="4675" w:type="dxa"/>
          </w:tcPr>
          <w:p w14:paraId="5012014A" w14:textId="142ECCC7" w:rsidR="00095FE3" w:rsidRDefault="00095FE3" w:rsidP="002A79A6">
            <w:r>
              <w:t>META_COMPUTE</w:t>
            </w:r>
            <w:r w:rsidR="008E1199">
              <w:t xml:space="preserve"> / META_BATCH_SERVER</w:t>
            </w:r>
          </w:p>
        </w:tc>
      </w:tr>
      <w:tr w:rsidR="00095FE3" w14:paraId="69B7AFF4" w14:textId="77777777" w:rsidTr="008E1199">
        <w:tc>
          <w:tcPr>
            <w:tcW w:w="4675" w:type="dxa"/>
          </w:tcPr>
          <w:p w14:paraId="5DCB53B9" w14:textId="5B2088DD" w:rsidR="00095FE3" w:rsidRDefault="00095FE3" w:rsidP="002A79A6">
            <w:r>
              <w:rPr>
                <w:noProof/>
              </w:rPr>
              <mc:AlternateContent>
                <mc:Choice Requires="wpg">
                  <w:drawing>
                    <wp:anchor distT="0" distB="0" distL="114300" distR="114300" simplePos="0" relativeHeight="251658263" behindDoc="0" locked="0" layoutInCell="1" allowOverlap="1" wp14:anchorId="0F21C401" wp14:editId="5F5AB910">
                      <wp:simplePos x="0" y="0"/>
                      <wp:positionH relativeFrom="column">
                        <wp:posOffset>310082</wp:posOffset>
                      </wp:positionH>
                      <wp:positionV relativeFrom="paragraph">
                        <wp:posOffset>33753</wp:posOffset>
                      </wp:positionV>
                      <wp:extent cx="2044065" cy="827370"/>
                      <wp:effectExtent l="0" t="0" r="13335" b="11430"/>
                      <wp:wrapNone/>
                      <wp:docPr id="70" name="Group 70"/>
                      <wp:cNvGraphicFramePr/>
                      <a:graphic xmlns:a="http://schemas.openxmlformats.org/drawingml/2006/main">
                        <a:graphicData uri="http://schemas.microsoft.com/office/word/2010/wordprocessingGroup">
                          <wpg:wgp>
                            <wpg:cNvGrpSpPr/>
                            <wpg:grpSpPr>
                              <a:xfrm>
                                <a:off x="0" y="0"/>
                                <a:ext cx="2044065" cy="827370"/>
                                <a:chOff x="0" y="-60290"/>
                                <a:chExt cx="2044065" cy="827370"/>
                              </a:xfrm>
                            </wpg:grpSpPr>
                            <pic:pic xmlns:pic="http://schemas.openxmlformats.org/drawingml/2006/picture">
                              <pic:nvPicPr>
                                <pic:cNvPr id="20" name="Picture 20"/>
                                <pic:cNvPicPr>
                                  <a:picLocks noChangeAspect="1"/>
                                </pic:cNvPicPr>
                              </pic:nvPicPr>
                              <pic:blipFill>
                                <a:blip r:embed="rId37"/>
                                <a:stretch>
                                  <a:fillRect/>
                                </a:stretch>
                              </pic:blipFill>
                              <pic:spPr>
                                <a:xfrm>
                                  <a:off x="241160" y="0"/>
                                  <a:ext cx="1647825" cy="638175"/>
                                </a:xfrm>
                                <a:prstGeom prst="rect">
                                  <a:avLst/>
                                </a:prstGeom>
                              </pic:spPr>
                            </pic:pic>
                            <wps:wsp>
                              <wps:cNvPr id="21" name="Rectangle: Rounded Corners 21"/>
                              <wps:cNvSpPr/>
                              <wps:spPr>
                                <a:xfrm>
                                  <a:off x="0" y="-60290"/>
                                  <a:ext cx="2044065" cy="82737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DE40792" id="Group 70" o:spid="_x0000_s1026" style="position:absolute;margin-left:24.4pt;margin-top:2.65pt;width:160.95pt;height:65.15pt;z-index:251658263;mso-height-relative:margin" coordorigin=",-602" coordsize="20440,8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">
                      <v:shape id="Picture 20" o:spid="_x0000_s1027" type="#_x0000_t75" style="position:absolute;left:2411;width:16478;height:6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">
                        <v:imagedata r:id="rId38" o:title=""/>
                      </v:shape>
                      <v:roundrect id="Rectangle: Rounded Corners 21" o:spid="_x0000_s1028" style="position:absolute;top:-602;width:20440;height:82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" filled="f" strokecolor="#243f60 [1604]" strokeweight="2pt"/>
                    </v:group>
                  </w:pict>
                </mc:Fallback>
              </mc:AlternateContent>
            </w:r>
          </w:p>
          <w:p w14:paraId="2BEDF704" w14:textId="78F4242D" w:rsidR="00095FE3" w:rsidRDefault="00095FE3" w:rsidP="002A79A6"/>
          <w:p w14:paraId="630852E2" w14:textId="77777777" w:rsidR="00095FE3" w:rsidRDefault="00095FE3" w:rsidP="002A79A6"/>
          <w:p w14:paraId="6A8DEA87" w14:textId="632A2633" w:rsidR="00095FE3" w:rsidRDefault="00095FE3" w:rsidP="002A79A6"/>
        </w:tc>
        <w:tc>
          <w:tcPr>
            <w:tcW w:w="4675" w:type="dxa"/>
          </w:tcPr>
          <w:p w14:paraId="616B3AB2" w14:textId="665CAB7D" w:rsidR="00095FE3" w:rsidRDefault="008E1199" w:rsidP="002A79A6">
            <w:r>
              <w:rPr>
                <w:noProof/>
              </w:rPr>
              <mc:AlternateContent>
                <mc:Choice Requires="wpg">
                  <w:drawing>
                    <wp:anchor distT="0" distB="0" distL="114300" distR="114300" simplePos="0" relativeHeight="251658264" behindDoc="0" locked="0" layoutInCell="1" allowOverlap="1" wp14:anchorId="0014EAC4" wp14:editId="0A73807B">
                      <wp:simplePos x="0" y="0"/>
                      <wp:positionH relativeFrom="column">
                        <wp:posOffset>67945</wp:posOffset>
                      </wp:positionH>
                      <wp:positionV relativeFrom="paragraph">
                        <wp:posOffset>35560</wp:posOffset>
                      </wp:positionV>
                      <wp:extent cx="2875915" cy="1075691"/>
                      <wp:effectExtent l="0" t="0" r="635" b="10160"/>
                      <wp:wrapNone/>
                      <wp:docPr id="71" name="Group 71"/>
                      <wp:cNvGraphicFramePr/>
                      <a:graphic xmlns:a="http://schemas.openxmlformats.org/drawingml/2006/main">
                        <a:graphicData uri="http://schemas.microsoft.com/office/word/2010/wordprocessingGroup">
                          <wpg:wgp>
                            <wpg:cNvGrpSpPr/>
                            <wpg:grpSpPr>
                              <a:xfrm>
                                <a:off x="0" y="0"/>
                                <a:ext cx="2875915" cy="1075691"/>
                                <a:chOff x="0" y="0"/>
                                <a:chExt cx="2875915" cy="1075691"/>
                              </a:xfrm>
                            </wpg:grpSpPr>
                            <pic:pic xmlns:pic="http://schemas.openxmlformats.org/drawingml/2006/picture">
                              <pic:nvPicPr>
                                <pic:cNvPr id="18" name="Picture 18"/>
                                <pic:cNvPicPr>
                                  <a:picLocks noChangeAspect="1"/>
                                </pic:cNvPicPr>
                              </pic:nvPicPr>
                              <pic:blipFill>
                                <a:blip r:embed="rId39"/>
                                <a:stretch>
                                  <a:fillRect/>
                                </a:stretch>
                              </pic:blipFill>
                              <pic:spPr>
                                <a:xfrm>
                                  <a:off x="0" y="0"/>
                                  <a:ext cx="2875915" cy="1026160"/>
                                </a:xfrm>
                                <a:prstGeom prst="rect">
                                  <a:avLst/>
                                </a:prstGeom>
                              </pic:spPr>
                            </pic:pic>
                            <wps:wsp>
                              <wps:cNvPr id="35" name="Rectangle: Rounded Corners 35"/>
                              <wps:cNvSpPr/>
                              <wps:spPr>
                                <a:xfrm>
                                  <a:off x="110532" y="260211"/>
                                  <a:ext cx="2673985" cy="815480"/>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E4C7722" id="Group 71" o:spid="_x0000_s1026" style="position:absolute;margin-left:5.35pt;margin-top:2.8pt;width:226.45pt;height:84.7pt;z-index:251658264;mso-height-relative:margin" coordsize="28759,10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">
                      <v:shape id="Picture 18" o:spid="_x0000_s1027" type="#_x0000_t75" style="position:absolute;width:28759;height:10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">
                        <v:imagedata r:id="rId40" o:title=""/>
                      </v:shape>
                      <v:roundrect id="Rectangle: Rounded Corners 35" o:spid="_x0000_s1028" style="position:absolute;left:1105;top:2602;width:26740;height:81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" filled="f" strokecolor="#c00000" strokeweight="2pt"/>
                    </v:group>
                  </w:pict>
                </mc:Fallback>
              </mc:AlternateContent>
            </w:r>
          </w:p>
        </w:tc>
      </w:tr>
    </w:tbl>
    <w:p w14:paraId="2608CCAE" w14:textId="6B924B39" w:rsidR="00912254" w:rsidRDefault="00912254">
      <w:pPr>
        <w:spacing w:after="0" w:line="240" w:lineRule="auto"/>
        <w:rPr>
          <w:b/>
          <w:sz w:val="28"/>
          <w:szCs w:val="28"/>
        </w:rPr>
      </w:pPr>
      <w:r>
        <w:br w:type="page"/>
      </w:r>
    </w:p>
    <w:p w14:paraId="757CE11C" w14:textId="188AF5EA" w:rsidR="00C4728A" w:rsidRPr="000130DA" w:rsidRDefault="002A79A6" w:rsidP="00AC3531">
      <w:pPr>
        <w:pStyle w:val="PSDHeader3"/>
        <w:numPr>
          <w:ilvl w:val="1"/>
          <w:numId w:val="36"/>
        </w:numPr>
      </w:pPr>
      <w:r w:rsidRPr="000130DA">
        <w:lastRenderedPageBreak/>
        <w:t xml:space="preserve">Set </w:t>
      </w:r>
      <w:r w:rsidR="00CB2B12" w:rsidRPr="000130DA">
        <w:t>Jobs location</w:t>
      </w:r>
    </w:p>
    <w:tbl>
      <w:tblPr>
        <w:tblStyle w:val="TableGrid"/>
        <w:tblW w:w="9760" w:type="dxa"/>
        <w:tblInd w:w="45" w:type="dxa"/>
        <w:tblLayout w:type="fixed"/>
        <w:tblLook w:val="04A0" w:firstRow="1" w:lastRow="0" w:firstColumn="1" w:lastColumn="0" w:noHBand="0" w:noVBand="1"/>
      </w:tblPr>
      <w:tblGrid>
        <w:gridCol w:w="2290"/>
        <w:gridCol w:w="3780"/>
        <w:gridCol w:w="3690"/>
      </w:tblGrid>
      <w:tr w:rsidR="00C4728A" w:rsidRPr="008A5C14" w14:paraId="70C87938" w14:textId="77777777" w:rsidTr="00B3683D">
        <w:tc>
          <w:tcPr>
            <w:tcW w:w="2290" w:type="dxa"/>
            <w:tcBorders>
              <w:top w:val="single" w:sz="4" w:space="0" w:color="auto"/>
              <w:left w:val="single" w:sz="4" w:space="0" w:color="auto"/>
              <w:bottom w:val="single" w:sz="4" w:space="0" w:color="auto"/>
              <w:right w:val="single" w:sz="4" w:space="0" w:color="auto"/>
            </w:tcBorders>
            <w:shd w:val="clear" w:color="auto" w:fill="E6E6E6"/>
            <w:hideMark/>
          </w:tcPr>
          <w:p w14:paraId="52D4E615" w14:textId="77777777" w:rsidR="00C4728A" w:rsidRPr="006965FC" w:rsidRDefault="00C4728A" w:rsidP="00381793">
            <w:pPr>
              <w:autoSpaceDE w:val="0"/>
              <w:autoSpaceDN w:val="0"/>
              <w:adjustRightInd w:val="0"/>
              <w:ind w:right="45"/>
              <w:rPr>
                <w:rFonts w:asciiTheme="minorHAnsi" w:hAnsiTheme="minorHAnsi" w:cstheme="minorHAnsi"/>
              </w:rPr>
            </w:pPr>
            <w:r w:rsidRPr="006965FC">
              <w:rPr>
                <w:rFonts w:asciiTheme="minorHAnsi" w:hAnsiTheme="minorHAnsi" w:cstheme="minorHAnsi"/>
                <w:b/>
              </w:rPr>
              <w:t>Name</w:t>
            </w:r>
          </w:p>
        </w:tc>
        <w:tc>
          <w:tcPr>
            <w:tcW w:w="3780" w:type="dxa"/>
            <w:tcBorders>
              <w:top w:val="single" w:sz="4" w:space="0" w:color="auto"/>
              <w:left w:val="single" w:sz="4" w:space="0" w:color="auto"/>
              <w:bottom w:val="single" w:sz="4" w:space="0" w:color="auto"/>
              <w:right w:val="single" w:sz="4" w:space="0" w:color="auto"/>
            </w:tcBorders>
            <w:shd w:val="clear" w:color="auto" w:fill="E6E6E6"/>
          </w:tcPr>
          <w:p w14:paraId="4C8B97A8" w14:textId="77777777" w:rsidR="00C4728A" w:rsidRPr="006965FC" w:rsidRDefault="00C4728A" w:rsidP="00381793">
            <w:pPr>
              <w:autoSpaceDE w:val="0"/>
              <w:autoSpaceDN w:val="0"/>
              <w:adjustRightInd w:val="0"/>
              <w:ind w:right="45"/>
              <w:rPr>
                <w:rFonts w:asciiTheme="minorHAnsi" w:hAnsiTheme="minorHAnsi" w:cstheme="minorHAnsi"/>
              </w:rPr>
            </w:pPr>
            <w:r w:rsidRPr="006965FC">
              <w:rPr>
                <w:rFonts w:asciiTheme="minorHAnsi" w:hAnsiTheme="minorHAnsi" w:cstheme="minorHAnsi"/>
                <w:b/>
              </w:rPr>
              <w:t>Description</w:t>
            </w:r>
          </w:p>
        </w:tc>
        <w:tc>
          <w:tcPr>
            <w:tcW w:w="3690" w:type="dxa"/>
            <w:tcBorders>
              <w:top w:val="single" w:sz="4" w:space="0" w:color="auto"/>
              <w:left w:val="single" w:sz="4" w:space="0" w:color="auto"/>
              <w:bottom w:val="single" w:sz="4" w:space="0" w:color="auto"/>
              <w:right w:val="single" w:sz="4" w:space="0" w:color="auto"/>
            </w:tcBorders>
            <w:shd w:val="clear" w:color="auto" w:fill="E6E6E6"/>
          </w:tcPr>
          <w:p w14:paraId="2245F4AE" w14:textId="77777777" w:rsidR="00C4728A" w:rsidRPr="006965FC" w:rsidRDefault="00C4728A" w:rsidP="00381793">
            <w:pPr>
              <w:autoSpaceDE w:val="0"/>
              <w:autoSpaceDN w:val="0"/>
              <w:adjustRightInd w:val="0"/>
              <w:ind w:right="45"/>
              <w:rPr>
                <w:rFonts w:asciiTheme="minorHAnsi" w:hAnsiTheme="minorHAnsi" w:cstheme="minorHAnsi"/>
                <w:b/>
              </w:rPr>
            </w:pPr>
            <w:r w:rsidRPr="006965FC">
              <w:rPr>
                <w:rFonts w:asciiTheme="minorHAnsi" w:hAnsiTheme="minorHAnsi" w:cstheme="minorHAnsi"/>
                <w:b/>
              </w:rPr>
              <w:t>Sample Value</w:t>
            </w:r>
          </w:p>
        </w:tc>
      </w:tr>
      <w:tr w:rsidR="0033150F" w:rsidRPr="008A5C14" w14:paraId="3B2E30BF" w14:textId="77777777" w:rsidTr="006343E0">
        <w:tc>
          <w:tcPr>
            <w:tcW w:w="2290" w:type="dxa"/>
            <w:tcBorders>
              <w:top w:val="single" w:sz="4" w:space="0" w:color="auto"/>
              <w:left w:val="single" w:sz="4" w:space="0" w:color="auto"/>
              <w:bottom w:val="single" w:sz="4" w:space="0" w:color="auto"/>
              <w:right w:val="single" w:sz="4" w:space="0" w:color="auto"/>
            </w:tcBorders>
          </w:tcPr>
          <w:p w14:paraId="14E4C16C" w14:textId="4A9B88DB" w:rsidR="0033150F" w:rsidRDefault="00FC5A10" w:rsidP="00381793">
            <w:pPr>
              <w:autoSpaceDE w:val="0"/>
              <w:autoSpaceDN w:val="0"/>
              <w:adjustRightInd w:val="0"/>
              <w:ind w:right="45"/>
              <w:rPr>
                <w:rFonts w:asciiTheme="minorHAnsi" w:hAnsiTheme="minorHAnsi" w:cstheme="minorHAnsi"/>
                <w:color w:val="000000"/>
                <w:sz w:val="20"/>
                <w:szCs w:val="16"/>
              </w:rPr>
            </w:pPr>
            <w:r w:rsidRPr="00F74865">
              <w:rPr>
                <w:rFonts w:asciiTheme="minorHAnsi" w:hAnsiTheme="minorHAnsi" w:cstheme="minorHAnsi"/>
                <w:color w:val="000000"/>
                <w:sz w:val="20"/>
                <w:szCs w:val="16"/>
                <w:highlight w:val="yellow"/>
              </w:rPr>
              <w:t>CI360_FOLDER</w:t>
            </w:r>
          </w:p>
        </w:tc>
        <w:tc>
          <w:tcPr>
            <w:tcW w:w="3780" w:type="dxa"/>
            <w:tcBorders>
              <w:top w:val="single" w:sz="4" w:space="0" w:color="auto"/>
              <w:left w:val="single" w:sz="4" w:space="0" w:color="auto"/>
              <w:bottom w:val="single" w:sz="4" w:space="0" w:color="auto"/>
              <w:right w:val="single" w:sz="4" w:space="0" w:color="auto"/>
            </w:tcBorders>
          </w:tcPr>
          <w:p w14:paraId="26DD07F4" w14:textId="6506E050" w:rsidR="0033150F" w:rsidRDefault="00FC5A10" w:rsidP="00381793">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Full path of the CI360Jobs folder</w:t>
            </w:r>
            <w:r w:rsidR="0005451C">
              <w:rPr>
                <w:rFonts w:asciiTheme="minorHAnsi" w:hAnsiTheme="minorHAnsi" w:cstheme="minorHAnsi"/>
                <w:color w:val="000000"/>
                <w:sz w:val="20"/>
                <w:szCs w:val="16"/>
              </w:rPr>
              <w:t xml:space="preserve"> created in Step 1</w:t>
            </w:r>
          </w:p>
        </w:tc>
        <w:tc>
          <w:tcPr>
            <w:tcW w:w="3690" w:type="dxa"/>
            <w:tcBorders>
              <w:top w:val="single" w:sz="4" w:space="0" w:color="auto"/>
              <w:left w:val="single" w:sz="4" w:space="0" w:color="auto"/>
              <w:bottom w:val="single" w:sz="4" w:space="0" w:color="auto"/>
              <w:right w:val="single" w:sz="4" w:space="0" w:color="auto"/>
            </w:tcBorders>
          </w:tcPr>
          <w:p w14:paraId="0886EC91" w14:textId="5280CA27" w:rsidR="0033150F" w:rsidRPr="00692F7E" w:rsidRDefault="00FC5A10" w:rsidP="00381793">
            <w:pPr>
              <w:autoSpaceDE w:val="0"/>
              <w:autoSpaceDN w:val="0"/>
              <w:adjustRightInd w:val="0"/>
              <w:ind w:right="45"/>
              <w:rPr>
                <w:rFonts w:ascii="Courier New" w:hAnsi="Courier New" w:cs="Courier New"/>
                <w:color w:val="000000"/>
                <w:sz w:val="18"/>
                <w:shd w:val="clear" w:color="auto" w:fill="FFFFFF"/>
              </w:rPr>
            </w:pPr>
            <w:r w:rsidRPr="00692F7E">
              <w:rPr>
                <w:rFonts w:ascii="Courier New" w:hAnsi="Courier New" w:cs="Courier New"/>
                <w:color w:val="000000"/>
                <w:sz w:val="18"/>
                <w:shd w:val="clear" w:color="auto" w:fill="FFFFFF"/>
              </w:rPr>
              <w:t>D:\SAS\Contexts\CI360Jobs</w:t>
            </w:r>
          </w:p>
        </w:tc>
      </w:tr>
      <w:tr w:rsidR="00464DD4" w:rsidRPr="008A5C14" w14:paraId="7080067F" w14:textId="77777777" w:rsidTr="006343E0">
        <w:tc>
          <w:tcPr>
            <w:tcW w:w="2290" w:type="dxa"/>
            <w:tcBorders>
              <w:top w:val="single" w:sz="4" w:space="0" w:color="auto"/>
              <w:left w:val="single" w:sz="4" w:space="0" w:color="auto"/>
              <w:bottom w:val="single" w:sz="4" w:space="0" w:color="auto"/>
              <w:right w:val="single" w:sz="4" w:space="0" w:color="auto"/>
            </w:tcBorders>
          </w:tcPr>
          <w:p w14:paraId="1211CC7B" w14:textId="17596F50" w:rsidR="00464DD4" w:rsidRDefault="00464DD4" w:rsidP="00381793">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JOB_DIR</w:t>
            </w:r>
          </w:p>
        </w:tc>
        <w:tc>
          <w:tcPr>
            <w:tcW w:w="3780" w:type="dxa"/>
            <w:tcBorders>
              <w:top w:val="single" w:sz="4" w:space="0" w:color="auto"/>
              <w:left w:val="single" w:sz="4" w:space="0" w:color="auto"/>
              <w:bottom w:val="single" w:sz="4" w:space="0" w:color="auto"/>
              <w:right w:val="single" w:sz="4" w:space="0" w:color="auto"/>
            </w:tcBorders>
          </w:tcPr>
          <w:p w14:paraId="4FDE3445" w14:textId="5A31E3BC" w:rsidR="00464DD4" w:rsidRDefault="00811824" w:rsidP="00381793">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Folder name for the jobs created with the createJob stored process.</w:t>
            </w:r>
          </w:p>
        </w:tc>
        <w:tc>
          <w:tcPr>
            <w:tcW w:w="3690" w:type="dxa"/>
            <w:tcBorders>
              <w:top w:val="single" w:sz="4" w:space="0" w:color="auto"/>
              <w:left w:val="single" w:sz="4" w:space="0" w:color="auto"/>
              <w:bottom w:val="single" w:sz="4" w:space="0" w:color="auto"/>
              <w:right w:val="single" w:sz="4" w:space="0" w:color="auto"/>
            </w:tcBorders>
          </w:tcPr>
          <w:p w14:paraId="1A880DA4" w14:textId="48B3D3F1" w:rsidR="00464DD4" w:rsidRPr="0070538A" w:rsidRDefault="0070538A" w:rsidP="00381793">
            <w:pPr>
              <w:autoSpaceDE w:val="0"/>
              <w:autoSpaceDN w:val="0"/>
              <w:adjustRightInd w:val="0"/>
              <w:ind w:right="45"/>
              <w:rPr>
                <w:rFonts w:asciiTheme="minorHAnsi" w:hAnsiTheme="minorHAnsi" w:cstheme="minorHAnsi"/>
                <w:color w:val="000000"/>
                <w:sz w:val="18"/>
                <w:shd w:val="clear" w:color="auto" w:fill="FFFFFF"/>
              </w:rPr>
            </w:pPr>
            <w:r>
              <w:rPr>
                <w:rFonts w:ascii="Courier New" w:hAnsi="Courier New" w:cs="Courier New"/>
                <w:sz w:val="18"/>
              </w:rPr>
              <w:t xml:space="preserve">Jobs </w:t>
            </w:r>
            <w:r w:rsidRPr="00E6364C">
              <w:rPr>
                <w:rFonts w:asciiTheme="minorHAnsi" w:hAnsiTheme="minorHAnsi" w:cstheme="minorHAnsi"/>
                <w:i/>
                <w:iCs/>
                <w:sz w:val="18"/>
              </w:rPr>
              <w:t>(set up step</w:t>
            </w:r>
            <w:r>
              <w:rPr>
                <w:rFonts w:asciiTheme="minorHAnsi" w:hAnsiTheme="minorHAnsi" w:cstheme="minorHAnsi"/>
                <w:i/>
                <w:iCs/>
                <w:sz w:val="18"/>
              </w:rPr>
              <w:t xml:space="preserve"> 1</w:t>
            </w:r>
            <w:r w:rsidRPr="00E6364C">
              <w:rPr>
                <w:rFonts w:asciiTheme="minorHAnsi" w:hAnsiTheme="minorHAnsi" w:cstheme="minorHAnsi"/>
                <w:i/>
                <w:iCs/>
                <w:sz w:val="18"/>
              </w:rPr>
              <w:t>)</w:t>
            </w:r>
          </w:p>
        </w:tc>
      </w:tr>
      <w:tr w:rsidR="00464DD4" w:rsidRPr="008A5C14" w14:paraId="04806057" w14:textId="77777777" w:rsidTr="006343E0">
        <w:tc>
          <w:tcPr>
            <w:tcW w:w="2290" w:type="dxa"/>
            <w:tcBorders>
              <w:top w:val="single" w:sz="4" w:space="0" w:color="auto"/>
              <w:left w:val="single" w:sz="4" w:space="0" w:color="auto"/>
              <w:bottom w:val="single" w:sz="4" w:space="0" w:color="auto"/>
              <w:right w:val="single" w:sz="4" w:space="0" w:color="auto"/>
            </w:tcBorders>
          </w:tcPr>
          <w:p w14:paraId="19C2F5CD" w14:textId="03CA93A4" w:rsidR="00464DD4" w:rsidRDefault="00464DD4" w:rsidP="00381793">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DEPLOY_DIR</w:t>
            </w:r>
          </w:p>
        </w:tc>
        <w:tc>
          <w:tcPr>
            <w:tcW w:w="3780" w:type="dxa"/>
            <w:tcBorders>
              <w:top w:val="single" w:sz="4" w:space="0" w:color="auto"/>
              <w:left w:val="single" w:sz="4" w:space="0" w:color="auto"/>
              <w:bottom w:val="single" w:sz="4" w:space="0" w:color="auto"/>
              <w:right w:val="single" w:sz="4" w:space="0" w:color="auto"/>
            </w:tcBorders>
          </w:tcPr>
          <w:p w14:paraId="675C8479" w14:textId="0A5334C7" w:rsidR="00464DD4" w:rsidRDefault="00811824" w:rsidP="00381793">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Folder name for the deployed jobs created with the createJob stored process.</w:t>
            </w:r>
          </w:p>
        </w:tc>
        <w:tc>
          <w:tcPr>
            <w:tcW w:w="3690" w:type="dxa"/>
            <w:tcBorders>
              <w:top w:val="single" w:sz="4" w:space="0" w:color="auto"/>
              <w:left w:val="single" w:sz="4" w:space="0" w:color="auto"/>
              <w:bottom w:val="single" w:sz="4" w:space="0" w:color="auto"/>
              <w:right w:val="single" w:sz="4" w:space="0" w:color="auto"/>
            </w:tcBorders>
          </w:tcPr>
          <w:p w14:paraId="63530F57" w14:textId="06562AB1" w:rsidR="00464DD4" w:rsidRPr="00E6364C" w:rsidRDefault="0070538A" w:rsidP="00381793">
            <w:pPr>
              <w:autoSpaceDE w:val="0"/>
              <w:autoSpaceDN w:val="0"/>
              <w:adjustRightInd w:val="0"/>
              <w:ind w:right="45"/>
              <w:rPr>
                <w:rFonts w:asciiTheme="minorHAnsi" w:hAnsiTheme="minorHAnsi" w:cstheme="minorHAnsi"/>
                <w:i/>
                <w:iCs/>
                <w:color w:val="000000"/>
                <w:sz w:val="18"/>
                <w:shd w:val="clear" w:color="auto" w:fill="FFFFFF"/>
              </w:rPr>
            </w:pPr>
            <w:r>
              <w:rPr>
                <w:rFonts w:ascii="Courier New" w:hAnsi="Courier New" w:cs="Courier New"/>
                <w:sz w:val="18"/>
              </w:rPr>
              <w:t xml:space="preserve">Deployed Jobs </w:t>
            </w:r>
            <w:r w:rsidRPr="00E6364C">
              <w:rPr>
                <w:rFonts w:asciiTheme="minorHAnsi" w:hAnsiTheme="minorHAnsi" w:cstheme="minorHAnsi"/>
                <w:i/>
                <w:iCs/>
                <w:sz w:val="18"/>
              </w:rPr>
              <w:t xml:space="preserve">(set up step </w:t>
            </w:r>
            <w:r>
              <w:rPr>
                <w:rFonts w:asciiTheme="minorHAnsi" w:hAnsiTheme="minorHAnsi" w:cstheme="minorHAnsi"/>
                <w:i/>
                <w:iCs/>
                <w:sz w:val="18"/>
              </w:rPr>
              <w:t>1</w:t>
            </w:r>
            <w:r w:rsidRPr="00E6364C">
              <w:rPr>
                <w:rFonts w:asciiTheme="minorHAnsi" w:hAnsiTheme="minorHAnsi" w:cstheme="minorHAnsi"/>
                <w:i/>
                <w:iCs/>
                <w:sz w:val="18"/>
              </w:rPr>
              <w:t>)</w:t>
            </w:r>
          </w:p>
        </w:tc>
      </w:tr>
      <w:tr w:rsidR="00C4728A" w:rsidRPr="008A5C14" w14:paraId="0AC36E20" w14:textId="77777777" w:rsidTr="006343E0">
        <w:tc>
          <w:tcPr>
            <w:tcW w:w="2290" w:type="dxa"/>
            <w:tcBorders>
              <w:top w:val="single" w:sz="4" w:space="0" w:color="auto"/>
              <w:left w:val="single" w:sz="4" w:space="0" w:color="auto"/>
              <w:bottom w:val="single" w:sz="4" w:space="0" w:color="auto"/>
              <w:right w:val="single" w:sz="4" w:space="0" w:color="auto"/>
            </w:tcBorders>
            <w:hideMark/>
          </w:tcPr>
          <w:p w14:paraId="55DF5A85" w14:textId="485FCF80" w:rsidR="00C4728A" w:rsidRPr="006965FC" w:rsidRDefault="00A8365C" w:rsidP="00381793">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JOB</w:t>
            </w:r>
            <w:r w:rsidR="006343E0">
              <w:rPr>
                <w:rFonts w:asciiTheme="minorHAnsi" w:hAnsiTheme="minorHAnsi" w:cstheme="minorHAnsi"/>
                <w:color w:val="000000"/>
                <w:sz w:val="20"/>
                <w:szCs w:val="16"/>
              </w:rPr>
              <w:t>_FOLDER</w:t>
            </w:r>
          </w:p>
        </w:tc>
        <w:tc>
          <w:tcPr>
            <w:tcW w:w="3780" w:type="dxa"/>
            <w:tcBorders>
              <w:top w:val="single" w:sz="4" w:space="0" w:color="auto"/>
              <w:left w:val="single" w:sz="4" w:space="0" w:color="auto"/>
              <w:bottom w:val="single" w:sz="4" w:space="0" w:color="auto"/>
              <w:right w:val="single" w:sz="4" w:space="0" w:color="auto"/>
            </w:tcBorders>
          </w:tcPr>
          <w:p w14:paraId="74A07FD9" w14:textId="644FB253" w:rsidR="00C4728A" w:rsidRPr="006965FC" w:rsidRDefault="006343E0" w:rsidP="00381793">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 xml:space="preserve">Full path of the </w:t>
            </w:r>
            <w:r w:rsidR="00551476">
              <w:rPr>
                <w:rFonts w:asciiTheme="minorHAnsi" w:hAnsiTheme="minorHAnsi" w:cstheme="minorHAnsi"/>
                <w:color w:val="000000"/>
                <w:sz w:val="20"/>
                <w:szCs w:val="16"/>
              </w:rPr>
              <w:t>CI360Jobs/</w:t>
            </w:r>
            <w:r w:rsidR="00D36640">
              <w:rPr>
                <w:rFonts w:asciiTheme="minorHAnsi" w:hAnsiTheme="minorHAnsi" w:cstheme="minorHAnsi"/>
                <w:color w:val="000000"/>
                <w:sz w:val="20"/>
                <w:szCs w:val="16"/>
              </w:rPr>
              <w:t>J</w:t>
            </w:r>
            <w:r w:rsidR="00551476">
              <w:rPr>
                <w:rFonts w:asciiTheme="minorHAnsi" w:hAnsiTheme="minorHAnsi" w:cstheme="minorHAnsi"/>
                <w:color w:val="000000"/>
                <w:sz w:val="20"/>
                <w:szCs w:val="16"/>
              </w:rPr>
              <w:t xml:space="preserve">obs </w:t>
            </w:r>
            <w:r>
              <w:rPr>
                <w:rFonts w:asciiTheme="minorHAnsi" w:hAnsiTheme="minorHAnsi" w:cstheme="minorHAnsi"/>
                <w:color w:val="000000"/>
                <w:sz w:val="20"/>
                <w:szCs w:val="16"/>
              </w:rPr>
              <w:t>folder</w:t>
            </w:r>
            <w:r w:rsidR="00FC5A10">
              <w:rPr>
                <w:rFonts w:asciiTheme="minorHAnsi" w:hAnsiTheme="minorHAnsi" w:cstheme="minorHAnsi"/>
                <w:color w:val="000000"/>
                <w:sz w:val="20"/>
                <w:szCs w:val="16"/>
              </w:rPr>
              <w:t xml:space="preserve"> </w:t>
            </w:r>
            <w:proofErr w:type="gramStart"/>
            <w:r w:rsidR="00FC5A10">
              <w:rPr>
                <w:rFonts w:asciiTheme="minorHAnsi" w:hAnsiTheme="minorHAnsi" w:cstheme="minorHAnsi"/>
                <w:color w:val="000000"/>
                <w:sz w:val="20"/>
                <w:szCs w:val="16"/>
              </w:rPr>
              <w:t xml:space="preserve">for </w:t>
            </w:r>
            <w:r w:rsidR="00551476">
              <w:rPr>
                <w:rFonts w:asciiTheme="minorHAnsi" w:hAnsiTheme="minorHAnsi" w:cstheme="minorHAnsi"/>
                <w:color w:val="000000"/>
                <w:sz w:val="20"/>
                <w:szCs w:val="16"/>
              </w:rPr>
              <w:t>.sas</w:t>
            </w:r>
            <w:proofErr w:type="gramEnd"/>
            <w:r w:rsidR="00551476">
              <w:rPr>
                <w:rFonts w:asciiTheme="minorHAnsi" w:hAnsiTheme="minorHAnsi" w:cstheme="minorHAnsi"/>
                <w:color w:val="000000"/>
                <w:sz w:val="20"/>
                <w:szCs w:val="16"/>
              </w:rPr>
              <w:t xml:space="preserve"> jobs created by the stored process</w:t>
            </w:r>
          </w:p>
        </w:tc>
        <w:tc>
          <w:tcPr>
            <w:tcW w:w="3690" w:type="dxa"/>
            <w:tcBorders>
              <w:top w:val="single" w:sz="4" w:space="0" w:color="auto"/>
              <w:left w:val="single" w:sz="4" w:space="0" w:color="auto"/>
              <w:bottom w:val="single" w:sz="4" w:space="0" w:color="auto"/>
              <w:right w:val="single" w:sz="4" w:space="0" w:color="auto"/>
            </w:tcBorders>
          </w:tcPr>
          <w:p w14:paraId="4C559860" w14:textId="6D1A057E" w:rsidR="00C4728A" w:rsidRPr="00692F7E" w:rsidRDefault="00E6364C" w:rsidP="00381793">
            <w:pPr>
              <w:autoSpaceDE w:val="0"/>
              <w:autoSpaceDN w:val="0"/>
              <w:adjustRightInd w:val="0"/>
              <w:ind w:right="45"/>
              <w:rPr>
                <w:rFonts w:ascii="Courier New" w:hAnsi="Courier New" w:cs="Courier New"/>
                <w:color w:val="000000"/>
                <w:sz w:val="18"/>
              </w:rPr>
            </w:pPr>
            <w:r w:rsidRPr="00E6364C">
              <w:rPr>
                <w:rFonts w:asciiTheme="minorHAnsi" w:hAnsiTheme="minorHAnsi" w:cstheme="minorHAnsi"/>
                <w:i/>
                <w:iCs/>
                <w:color w:val="000000"/>
                <w:sz w:val="18"/>
                <w:shd w:val="clear" w:color="auto" w:fill="FFFFFF"/>
              </w:rPr>
              <w:t>(</w:t>
            </w:r>
            <w:r w:rsidR="00D36640">
              <w:rPr>
                <w:rFonts w:asciiTheme="minorHAnsi" w:hAnsiTheme="minorHAnsi" w:cstheme="minorHAnsi"/>
                <w:i/>
                <w:iCs/>
                <w:color w:val="000000"/>
                <w:sz w:val="18"/>
                <w:shd w:val="clear" w:color="auto" w:fill="FFFFFF"/>
              </w:rPr>
              <w:t>Inherited</w:t>
            </w:r>
            <w:r w:rsidRPr="00E6364C">
              <w:rPr>
                <w:rFonts w:asciiTheme="minorHAnsi" w:hAnsiTheme="minorHAnsi" w:cstheme="minorHAnsi"/>
                <w:i/>
                <w:iCs/>
                <w:color w:val="000000"/>
                <w:sz w:val="18"/>
                <w:shd w:val="clear" w:color="auto" w:fill="FFFFFF"/>
              </w:rPr>
              <w:t>)</w:t>
            </w:r>
          </w:p>
        </w:tc>
      </w:tr>
      <w:tr w:rsidR="00D36640" w:rsidRPr="008A5C14" w14:paraId="3088917A" w14:textId="77777777" w:rsidTr="006343E0">
        <w:tc>
          <w:tcPr>
            <w:tcW w:w="2290" w:type="dxa"/>
            <w:tcBorders>
              <w:top w:val="single" w:sz="4" w:space="0" w:color="auto"/>
              <w:left w:val="single" w:sz="4" w:space="0" w:color="auto"/>
              <w:bottom w:val="single" w:sz="4" w:space="0" w:color="auto"/>
              <w:right w:val="single" w:sz="4" w:space="0" w:color="auto"/>
            </w:tcBorders>
          </w:tcPr>
          <w:p w14:paraId="6A7B3A47" w14:textId="09C2301F" w:rsidR="00D36640" w:rsidRDefault="00D36640" w:rsidP="00D36640">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DEPLOY_JOB_FOLDER</w:t>
            </w:r>
          </w:p>
        </w:tc>
        <w:tc>
          <w:tcPr>
            <w:tcW w:w="3780" w:type="dxa"/>
            <w:tcBorders>
              <w:top w:val="single" w:sz="4" w:space="0" w:color="auto"/>
              <w:left w:val="single" w:sz="4" w:space="0" w:color="auto"/>
              <w:bottom w:val="single" w:sz="4" w:space="0" w:color="auto"/>
              <w:right w:val="single" w:sz="4" w:space="0" w:color="auto"/>
            </w:tcBorders>
          </w:tcPr>
          <w:p w14:paraId="1477B075" w14:textId="723D4732" w:rsidR="00D36640" w:rsidRDefault="00D36640" w:rsidP="00D36640">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 xml:space="preserve">Full path of the CI360Jobs/DeployedJobs folder </w:t>
            </w:r>
            <w:proofErr w:type="gramStart"/>
            <w:r>
              <w:rPr>
                <w:rFonts w:asciiTheme="minorHAnsi" w:hAnsiTheme="minorHAnsi" w:cstheme="minorHAnsi"/>
                <w:color w:val="000000"/>
                <w:sz w:val="20"/>
                <w:szCs w:val="16"/>
              </w:rPr>
              <w:t>for .sas</w:t>
            </w:r>
            <w:proofErr w:type="gramEnd"/>
            <w:r>
              <w:rPr>
                <w:rFonts w:asciiTheme="minorHAnsi" w:hAnsiTheme="minorHAnsi" w:cstheme="minorHAnsi"/>
                <w:color w:val="000000"/>
                <w:sz w:val="20"/>
                <w:szCs w:val="16"/>
              </w:rPr>
              <w:t xml:space="preserve"> jobs created by the stored process</w:t>
            </w:r>
          </w:p>
        </w:tc>
        <w:tc>
          <w:tcPr>
            <w:tcW w:w="3690" w:type="dxa"/>
            <w:tcBorders>
              <w:top w:val="single" w:sz="4" w:space="0" w:color="auto"/>
              <w:left w:val="single" w:sz="4" w:space="0" w:color="auto"/>
              <w:bottom w:val="single" w:sz="4" w:space="0" w:color="auto"/>
              <w:right w:val="single" w:sz="4" w:space="0" w:color="auto"/>
            </w:tcBorders>
          </w:tcPr>
          <w:p w14:paraId="4EB929E2" w14:textId="5E778B11" w:rsidR="00D36640" w:rsidRPr="00E6364C" w:rsidRDefault="00D36640" w:rsidP="00D36640">
            <w:pPr>
              <w:autoSpaceDE w:val="0"/>
              <w:autoSpaceDN w:val="0"/>
              <w:adjustRightInd w:val="0"/>
              <w:ind w:right="45"/>
              <w:rPr>
                <w:rFonts w:asciiTheme="minorHAnsi" w:hAnsiTheme="minorHAnsi" w:cstheme="minorHAnsi"/>
                <w:i/>
                <w:iCs/>
                <w:color w:val="000000"/>
                <w:sz w:val="18"/>
                <w:shd w:val="clear" w:color="auto" w:fill="FFFFFF"/>
              </w:rPr>
            </w:pPr>
            <w:r w:rsidRPr="00E6364C">
              <w:rPr>
                <w:rFonts w:asciiTheme="minorHAnsi" w:hAnsiTheme="minorHAnsi" w:cstheme="minorHAnsi"/>
                <w:i/>
                <w:iCs/>
                <w:color w:val="000000"/>
                <w:sz w:val="18"/>
                <w:shd w:val="clear" w:color="auto" w:fill="FFFFFF"/>
              </w:rPr>
              <w:t>(</w:t>
            </w:r>
            <w:r>
              <w:rPr>
                <w:rFonts w:asciiTheme="minorHAnsi" w:hAnsiTheme="minorHAnsi" w:cstheme="minorHAnsi"/>
                <w:i/>
                <w:iCs/>
                <w:color w:val="000000"/>
                <w:sz w:val="18"/>
                <w:shd w:val="clear" w:color="auto" w:fill="FFFFFF"/>
              </w:rPr>
              <w:t>Inherited</w:t>
            </w:r>
            <w:r w:rsidRPr="00E6364C">
              <w:rPr>
                <w:rFonts w:asciiTheme="minorHAnsi" w:hAnsiTheme="minorHAnsi" w:cstheme="minorHAnsi"/>
                <w:i/>
                <w:iCs/>
                <w:color w:val="000000"/>
                <w:sz w:val="18"/>
                <w:shd w:val="clear" w:color="auto" w:fill="FFFFFF"/>
              </w:rPr>
              <w:t>)</w:t>
            </w:r>
          </w:p>
        </w:tc>
      </w:tr>
      <w:tr w:rsidR="00E6364C" w:rsidRPr="008A5C14" w14:paraId="4EEBFFC3" w14:textId="77777777" w:rsidTr="006343E0">
        <w:tc>
          <w:tcPr>
            <w:tcW w:w="2290" w:type="dxa"/>
            <w:tcBorders>
              <w:top w:val="single" w:sz="4" w:space="0" w:color="auto"/>
              <w:left w:val="single" w:sz="4" w:space="0" w:color="auto"/>
              <w:bottom w:val="single" w:sz="4" w:space="0" w:color="auto"/>
              <w:right w:val="single" w:sz="4" w:space="0" w:color="auto"/>
            </w:tcBorders>
          </w:tcPr>
          <w:p w14:paraId="35895AE0" w14:textId="5354DA95" w:rsidR="00E6364C" w:rsidRDefault="00E6364C" w:rsidP="00E6364C">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MACRO_FOLDER</w:t>
            </w:r>
          </w:p>
        </w:tc>
        <w:tc>
          <w:tcPr>
            <w:tcW w:w="3780" w:type="dxa"/>
            <w:tcBorders>
              <w:top w:val="single" w:sz="4" w:space="0" w:color="auto"/>
              <w:left w:val="single" w:sz="4" w:space="0" w:color="auto"/>
              <w:bottom w:val="single" w:sz="4" w:space="0" w:color="auto"/>
              <w:right w:val="single" w:sz="4" w:space="0" w:color="auto"/>
            </w:tcBorders>
          </w:tcPr>
          <w:p w14:paraId="717008E8" w14:textId="1E1DBC2C" w:rsidR="00E6364C" w:rsidRDefault="00E6364C" w:rsidP="00E6364C">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Full path of the CI360Jobs/macros folder</w:t>
            </w:r>
          </w:p>
        </w:tc>
        <w:tc>
          <w:tcPr>
            <w:tcW w:w="3690" w:type="dxa"/>
            <w:tcBorders>
              <w:top w:val="single" w:sz="4" w:space="0" w:color="auto"/>
              <w:left w:val="single" w:sz="4" w:space="0" w:color="auto"/>
              <w:bottom w:val="single" w:sz="4" w:space="0" w:color="auto"/>
              <w:right w:val="single" w:sz="4" w:space="0" w:color="auto"/>
            </w:tcBorders>
          </w:tcPr>
          <w:p w14:paraId="72129BB2" w14:textId="14E84BF5" w:rsidR="00E6364C" w:rsidRPr="00692F7E" w:rsidRDefault="00E6364C" w:rsidP="00E6364C">
            <w:pPr>
              <w:autoSpaceDE w:val="0"/>
              <w:autoSpaceDN w:val="0"/>
              <w:adjustRightInd w:val="0"/>
              <w:ind w:right="45"/>
              <w:rPr>
                <w:rFonts w:ascii="Courier New" w:hAnsi="Courier New" w:cs="Courier New"/>
                <w:color w:val="000000"/>
                <w:sz w:val="20"/>
                <w:szCs w:val="16"/>
              </w:rPr>
            </w:pPr>
            <w:r w:rsidRPr="00E6364C">
              <w:rPr>
                <w:rFonts w:asciiTheme="minorHAnsi" w:hAnsiTheme="minorHAnsi" w:cstheme="minorHAnsi"/>
                <w:i/>
                <w:iCs/>
                <w:color w:val="000000"/>
                <w:sz w:val="18"/>
                <w:shd w:val="clear" w:color="auto" w:fill="FFFFFF"/>
              </w:rPr>
              <w:t>(</w:t>
            </w:r>
            <w:r w:rsidR="00D36640">
              <w:rPr>
                <w:rFonts w:asciiTheme="minorHAnsi" w:hAnsiTheme="minorHAnsi" w:cstheme="minorHAnsi"/>
                <w:i/>
                <w:iCs/>
                <w:color w:val="000000"/>
                <w:sz w:val="18"/>
                <w:shd w:val="clear" w:color="auto" w:fill="FFFFFF"/>
              </w:rPr>
              <w:t>Inherited</w:t>
            </w:r>
            <w:r w:rsidRPr="00E6364C">
              <w:rPr>
                <w:rFonts w:asciiTheme="minorHAnsi" w:hAnsiTheme="minorHAnsi" w:cstheme="minorHAnsi"/>
                <w:i/>
                <w:iCs/>
                <w:color w:val="000000"/>
                <w:sz w:val="18"/>
                <w:shd w:val="clear" w:color="auto" w:fill="FFFFFF"/>
              </w:rPr>
              <w:t>)</w:t>
            </w:r>
          </w:p>
        </w:tc>
      </w:tr>
      <w:tr w:rsidR="004808B0" w:rsidRPr="008A5C14" w14:paraId="09E3C2A3" w14:textId="77777777" w:rsidTr="006343E0">
        <w:tc>
          <w:tcPr>
            <w:tcW w:w="2290" w:type="dxa"/>
            <w:tcBorders>
              <w:top w:val="single" w:sz="4" w:space="0" w:color="auto"/>
              <w:left w:val="single" w:sz="4" w:space="0" w:color="auto"/>
              <w:bottom w:val="single" w:sz="4" w:space="0" w:color="auto"/>
              <w:right w:val="single" w:sz="4" w:space="0" w:color="auto"/>
            </w:tcBorders>
          </w:tcPr>
          <w:p w14:paraId="30764F8F" w14:textId="6574749E" w:rsidR="004808B0" w:rsidRDefault="004808B0" w:rsidP="004808B0">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AUTOEXEC</w:t>
            </w:r>
          </w:p>
        </w:tc>
        <w:tc>
          <w:tcPr>
            <w:tcW w:w="3780" w:type="dxa"/>
            <w:tcBorders>
              <w:top w:val="single" w:sz="4" w:space="0" w:color="auto"/>
              <w:left w:val="single" w:sz="4" w:space="0" w:color="auto"/>
              <w:bottom w:val="single" w:sz="4" w:space="0" w:color="auto"/>
              <w:right w:val="single" w:sz="4" w:space="0" w:color="auto"/>
            </w:tcBorders>
          </w:tcPr>
          <w:p w14:paraId="45D6DBD8" w14:textId="26F52A76" w:rsidR="004808B0" w:rsidRDefault="004808B0" w:rsidP="004808B0">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Full path of the CI360Jobs/Config/autoexec.sas file</w:t>
            </w:r>
          </w:p>
        </w:tc>
        <w:tc>
          <w:tcPr>
            <w:tcW w:w="3690" w:type="dxa"/>
            <w:tcBorders>
              <w:top w:val="single" w:sz="4" w:space="0" w:color="auto"/>
              <w:left w:val="single" w:sz="4" w:space="0" w:color="auto"/>
              <w:bottom w:val="single" w:sz="4" w:space="0" w:color="auto"/>
              <w:right w:val="single" w:sz="4" w:space="0" w:color="auto"/>
            </w:tcBorders>
          </w:tcPr>
          <w:p w14:paraId="5EBCBE77" w14:textId="5BEE42EA" w:rsidR="004808B0" w:rsidRPr="00E6364C" w:rsidRDefault="004808B0" w:rsidP="004808B0">
            <w:pPr>
              <w:autoSpaceDE w:val="0"/>
              <w:autoSpaceDN w:val="0"/>
              <w:adjustRightInd w:val="0"/>
              <w:ind w:right="45"/>
              <w:rPr>
                <w:rFonts w:asciiTheme="minorHAnsi" w:hAnsiTheme="minorHAnsi" w:cstheme="minorHAnsi"/>
                <w:i/>
                <w:iCs/>
                <w:color w:val="000000"/>
                <w:sz w:val="18"/>
                <w:shd w:val="clear" w:color="auto" w:fill="FFFFFF"/>
              </w:rPr>
            </w:pPr>
            <w:r w:rsidRPr="00E6364C">
              <w:rPr>
                <w:rFonts w:asciiTheme="minorHAnsi" w:hAnsiTheme="minorHAnsi" w:cstheme="minorHAnsi"/>
                <w:i/>
                <w:iCs/>
                <w:color w:val="000000"/>
                <w:sz w:val="18"/>
                <w:shd w:val="clear" w:color="auto" w:fill="FFFFFF"/>
              </w:rPr>
              <w:t>(</w:t>
            </w:r>
            <w:r>
              <w:rPr>
                <w:rFonts w:asciiTheme="minorHAnsi" w:hAnsiTheme="minorHAnsi" w:cstheme="minorHAnsi"/>
                <w:i/>
                <w:iCs/>
                <w:color w:val="000000"/>
                <w:sz w:val="18"/>
                <w:shd w:val="clear" w:color="auto" w:fill="FFFFFF"/>
              </w:rPr>
              <w:t>Inherited</w:t>
            </w:r>
            <w:r w:rsidRPr="00E6364C">
              <w:rPr>
                <w:rFonts w:asciiTheme="minorHAnsi" w:hAnsiTheme="minorHAnsi" w:cstheme="minorHAnsi"/>
                <w:i/>
                <w:iCs/>
                <w:color w:val="000000"/>
                <w:sz w:val="18"/>
                <w:shd w:val="clear" w:color="auto" w:fill="FFFFFF"/>
              </w:rPr>
              <w:t>)</w:t>
            </w:r>
          </w:p>
        </w:tc>
      </w:tr>
      <w:tr w:rsidR="004808B0" w:rsidRPr="008A5C14" w14:paraId="60180736" w14:textId="77777777" w:rsidTr="006343E0">
        <w:tc>
          <w:tcPr>
            <w:tcW w:w="2290" w:type="dxa"/>
            <w:tcBorders>
              <w:top w:val="single" w:sz="4" w:space="0" w:color="auto"/>
              <w:left w:val="single" w:sz="4" w:space="0" w:color="auto"/>
              <w:bottom w:val="single" w:sz="4" w:space="0" w:color="auto"/>
              <w:right w:val="single" w:sz="4" w:space="0" w:color="auto"/>
            </w:tcBorders>
          </w:tcPr>
          <w:p w14:paraId="5C0DBD2F" w14:textId="5A66CCB5" w:rsidR="004808B0" w:rsidRDefault="004808B0" w:rsidP="004808B0">
            <w:pPr>
              <w:autoSpaceDE w:val="0"/>
              <w:autoSpaceDN w:val="0"/>
              <w:adjustRightInd w:val="0"/>
              <w:ind w:right="45"/>
              <w:rPr>
                <w:rFonts w:asciiTheme="minorHAnsi" w:hAnsiTheme="minorHAnsi" w:cstheme="minorHAnsi"/>
                <w:color w:val="000000"/>
                <w:sz w:val="20"/>
                <w:szCs w:val="16"/>
              </w:rPr>
            </w:pPr>
            <w:r>
              <w:rPr>
                <w:rFonts w:asciiTheme="minorHAnsi" w:hAnsiTheme="minorHAnsi" w:cstheme="minorHAnsi"/>
                <w:color w:val="000000"/>
                <w:sz w:val="20"/>
                <w:szCs w:val="16"/>
              </w:rPr>
              <w:t>SAS_LOG_REDIRECT</w:t>
            </w:r>
          </w:p>
        </w:tc>
        <w:tc>
          <w:tcPr>
            <w:tcW w:w="3780" w:type="dxa"/>
            <w:tcBorders>
              <w:top w:val="single" w:sz="4" w:space="0" w:color="auto"/>
              <w:left w:val="single" w:sz="4" w:space="0" w:color="auto"/>
              <w:bottom w:val="single" w:sz="4" w:space="0" w:color="auto"/>
              <w:right w:val="single" w:sz="4" w:space="0" w:color="auto"/>
            </w:tcBorders>
          </w:tcPr>
          <w:p w14:paraId="161F9509" w14:textId="7B3352E3" w:rsidR="004808B0" w:rsidRDefault="000F275B" w:rsidP="004808B0">
            <w:pPr>
              <w:autoSpaceDE w:val="0"/>
              <w:autoSpaceDN w:val="0"/>
              <w:adjustRightInd w:val="0"/>
              <w:ind w:right="45"/>
              <w:rPr>
                <w:rFonts w:asciiTheme="minorHAnsi" w:hAnsiTheme="minorHAnsi" w:cstheme="minorHAnsi"/>
                <w:color w:val="000000"/>
                <w:sz w:val="20"/>
                <w:szCs w:val="16"/>
              </w:rPr>
            </w:pPr>
            <w:r w:rsidRPr="000F275B">
              <w:rPr>
                <w:rFonts w:asciiTheme="minorHAnsi" w:hAnsiTheme="minorHAnsi" w:cstheme="minorHAnsi"/>
                <w:color w:val="000000"/>
                <w:sz w:val="20"/>
                <w:szCs w:val="16"/>
              </w:rPr>
              <w:t>Indicate Y to redirect the log to &amp;CI360_FOLDER.Logs</w:t>
            </w:r>
          </w:p>
        </w:tc>
        <w:tc>
          <w:tcPr>
            <w:tcW w:w="3690" w:type="dxa"/>
            <w:tcBorders>
              <w:top w:val="single" w:sz="4" w:space="0" w:color="auto"/>
              <w:left w:val="single" w:sz="4" w:space="0" w:color="auto"/>
              <w:bottom w:val="single" w:sz="4" w:space="0" w:color="auto"/>
              <w:right w:val="single" w:sz="4" w:space="0" w:color="auto"/>
            </w:tcBorders>
          </w:tcPr>
          <w:p w14:paraId="54A52F65" w14:textId="63BB95A9" w:rsidR="004808B0" w:rsidRPr="00E6364C" w:rsidRDefault="000F275B" w:rsidP="004808B0">
            <w:pPr>
              <w:autoSpaceDE w:val="0"/>
              <w:autoSpaceDN w:val="0"/>
              <w:adjustRightInd w:val="0"/>
              <w:ind w:right="45"/>
              <w:rPr>
                <w:rFonts w:asciiTheme="minorHAnsi" w:hAnsiTheme="minorHAnsi" w:cstheme="minorHAnsi"/>
                <w:i/>
                <w:iCs/>
                <w:color w:val="000000"/>
                <w:sz w:val="18"/>
                <w:shd w:val="clear" w:color="auto" w:fill="FFFFFF"/>
              </w:rPr>
            </w:pPr>
            <w:r>
              <w:rPr>
                <w:rFonts w:ascii="Courier New" w:hAnsi="Courier New" w:cs="Courier New"/>
                <w:color w:val="000000"/>
                <w:sz w:val="18"/>
                <w:shd w:val="clear" w:color="auto" w:fill="FFFFFF"/>
              </w:rPr>
              <w:t>Y</w:t>
            </w:r>
          </w:p>
        </w:tc>
      </w:tr>
    </w:tbl>
    <w:p w14:paraId="070553CA" w14:textId="16E8C596" w:rsidR="0019133C" w:rsidRPr="0019133C" w:rsidRDefault="0019133C" w:rsidP="004A16ED">
      <w:pPr>
        <w:pStyle w:val="ListParagraph"/>
        <w:keepNext/>
        <w:keepLines/>
        <w:numPr>
          <w:ilvl w:val="0"/>
          <w:numId w:val="25"/>
        </w:numPr>
        <w:tabs>
          <w:tab w:val="left" w:pos="1260"/>
        </w:tabs>
        <w:spacing w:before="40" w:after="0"/>
        <w:ind w:left="1080"/>
        <w:contextualSpacing w:val="0"/>
        <w:outlineLvl w:val="1"/>
        <w:rPr>
          <w:rFonts w:ascii="Calibri" w:eastAsia="Times New Roman" w:hAnsi="Calibri" w:cs="Times New Roman"/>
          <w:b/>
          <w:vanish/>
          <w:sz w:val="24"/>
        </w:rPr>
      </w:pPr>
    </w:p>
    <w:p w14:paraId="24F72AC1" w14:textId="34EAC432" w:rsidR="00AC3531" w:rsidRDefault="00AC3531">
      <w:pPr>
        <w:spacing w:after="0" w:line="240" w:lineRule="auto"/>
      </w:pPr>
      <w:r>
        <w:br w:type="page"/>
      </w:r>
    </w:p>
    <w:p w14:paraId="7C624E5A" w14:textId="0B85BED8" w:rsidR="00076086" w:rsidRPr="009F345F" w:rsidRDefault="00174910" w:rsidP="00AC3531">
      <w:pPr>
        <w:pStyle w:val="PSDHeader3"/>
        <w:numPr>
          <w:ilvl w:val="0"/>
          <w:numId w:val="36"/>
        </w:numPr>
      </w:pPr>
      <w:r>
        <w:rPr>
          <w:noProof/>
        </w:rPr>
        <w:lastRenderedPageBreak/>
        <w:drawing>
          <wp:anchor distT="0" distB="0" distL="114300" distR="114300" simplePos="0" relativeHeight="251658240" behindDoc="0" locked="0" layoutInCell="1" allowOverlap="1" wp14:anchorId="11889B7F" wp14:editId="5B733CC4">
            <wp:simplePos x="0" y="0"/>
            <wp:positionH relativeFrom="column">
              <wp:posOffset>3875405</wp:posOffset>
            </wp:positionH>
            <wp:positionV relativeFrom="paragraph">
              <wp:posOffset>-19050</wp:posOffset>
            </wp:positionV>
            <wp:extent cx="1650554" cy="1304925"/>
            <wp:effectExtent l="0" t="0" r="698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650554" cy="1304925"/>
                    </a:xfrm>
                    <a:prstGeom prst="rect">
                      <a:avLst/>
                    </a:prstGeom>
                  </pic:spPr>
                </pic:pic>
              </a:graphicData>
            </a:graphic>
            <wp14:sizeRelH relativeFrom="page">
              <wp14:pctWidth>0</wp14:pctWidth>
            </wp14:sizeRelH>
            <wp14:sizeRelV relativeFrom="page">
              <wp14:pctHeight>0</wp14:pctHeight>
            </wp14:sizeRelV>
          </wp:anchor>
        </w:drawing>
      </w:r>
      <w:r w:rsidR="00076086" w:rsidRPr="009F345F">
        <w:t>Deploy the Stored Process as a Web Service</w:t>
      </w:r>
    </w:p>
    <w:p w14:paraId="5C1D0C94" w14:textId="0A05E6CD" w:rsidR="00430C80" w:rsidRDefault="00076086" w:rsidP="009F345F">
      <w:pPr>
        <w:pStyle w:val="BodyText"/>
        <w:ind w:right="2070"/>
      </w:pPr>
      <w:r w:rsidRPr="009F345F">
        <w:t>Within SAS Management Console, navigate to the</w:t>
      </w:r>
      <w:r w:rsidR="009F345F">
        <w:t xml:space="preserve"> </w:t>
      </w:r>
      <w:r w:rsidRPr="009F345F">
        <w:t>folder where</w:t>
      </w:r>
      <w:r w:rsidR="00430C80">
        <w:br/>
      </w:r>
      <w:r w:rsidR="009F345F">
        <w:t>t</w:t>
      </w:r>
      <w:r w:rsidRPr="009F345F">
        <w:t>he metadata</w:t>
      </w:r>
      <w:r w:rsidR="00430C80">
        <w:t xml:space="preserve"> </w:t>
      </w:r>
      <w:r w:rsidRPr="009F345F">
        <w:t>for the stored process</w:t>
      </w:r>
      <w:r w:rsidR="009F345F">
        <w:t xml:space="preserve"> </w:t>
      </w:r>
      <w:r w:rsidRPr="009F345F">
        <w:t>lives.</w:t>
      </w:r>
      <w:r w:rsidR="009F345F">
        <w:t xml:space="preserve"> </w:t>
      </w:r>
    </w:p>
    <w:p w14:paraId="52EF728E" w14:textId="68E008D1" w:rsidR="00076086" w:rsidRPr="009F345F" w:rsidRDefault="003F58CF" w:rsidP="009F345F">
      <w:pPr>
        <w:pStyle w:val="BodyText"/>
        <w:ind w:right="2070"/>
        <w:rPr>
          <w:b/>
          <w:bCs/>
        </w:rPr>
      </w:pPr>
      <w:r w:rsidRPr="009F345F">
        <w:t>Right-click</w:t>
      </w:r>
      <w:r w:rsidR="003C0987">
        <w:t xml:space="preserve"> on </w:t>
      </w:r>
      <w:r w:rsidR="003C0987" w:rsidRPr="003C0987">
        <w:rPr>
          <w:b/>
          <w:bCs/>
        </w:rPr>
        <w:t>createJob</w:t>
      </w:r>
      <w:r w:rsidRPr="009F345F">
        <w:t xml:space="preserve"> and select </w:t>
      </w:r>
      <w:r w:rsidRPr="009F345F">
        <w:rPr>
          <w:b/>
          <w:bCs/>
        </w:rPr>
        <w:t>Deploy as a Web Service</w:t>
      </w:r>
    </w:p>
    <w:p w14:paraId="00035F6F" w14:textId="1BAFF04C" w:rsidR="00430C80" w:rsidRDefault="00430C80" w:rsidP="009F345F">
      <w:pPr>
        <w:pStyle w:val="BodyText"/>
        <w:ind w:right="2070"/>
      </w:pPr>
    </w:p>
    <w:p w14:paraId="741E2BA9" w14:textId="302A2AFD" w:rsidR="00430C80" w:rsidRDefault="00430C80" w:rsidP="009F345F">
      <w:pPr>
        <w:pStyle w:val="BodyText"/>
        <w:ind w:right="2070"/>
      </w:pPr>
      <w:r>
        <w:rPr>
          <w:noProof/>
        </w:rPr>
        <w:drawing>
          <wp:anchor distT="0" distB="0" distL="114300" distR="114300" simplePos="0" relativeHeight="251658246" behindDoc="0" locked="0" layoutInCell="1" allowOverlap="1" wp14:anchorId="273A81CF" wp14:editId="6EEF23C3">
            <wp:simplePos x="0" y="0"/>
            <wp:positionH relativeFrom="column">
              <wp:posOffset>2682875</wp:posOffset>
            </wp:positionH>
            <wp:positionV relativeFrom="paragraph">
              <wp:posOffset>396875</wp:posOffset>
            </wp:positionV>
            <wp:extent cx="3733800" cy="2047875"/>
            <wp:effectExtent l="0" t="0" r="0" b="952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33800" cy="2047875"/>
                    </a:xfrm>
                    <a:prstGeom prst="rect">
                      <a:avLst/>
                    </a:prstGeom>
                  </pic:spPr>
                </pic:pic>
              </a:graphicData>
            </a:graphic>
            <wp14:sizeRelH relativeFrom="page">
              <wp14:pctWidth>0</wp14:pctWidth>
            </wp14:sizeRelH>
            <wp14:sizeRelV relativeFrom="page">
              <wp14:pctHeight>0</wp14:pctHeight>
            </wp14:sizeRelV>
          </wp:anchor>
        </w:drawing>
      </w:r>
      <w:r>
        <w:br/>
      </w:r>
    </w:p>
    <w:p w14:paraId="354A499D" w14:textId="5C0C763F" w:rsidR="00653723" w:rsidRDefault="009F345F" w:rsidP="009F345F">
      <w:pPr>
        <w:pStyle w:val="BodyText"/>
        <w:ind w:right="2070"/>
      </w:pPr>
      <w:r w:rsidRPr="009F345F">
        <w:t>Select the Web Service Maker URL that has</w:t>
      </w:r>
      <w:r w:rsidR="00430C80">
        <w:br/>
      </w:r>
      <w:r w:rsidRPr="009F345F">
        <w:t>been configured for the environment</w:t>
      </w:r>
      <w:r>
        <w:t xml:space="preserve">. </w:t>
      </w:r>
      <w:r w:rsidR="00430C80">
        <w:br/>
      </w:r>
      <w:r>
        <w:t>Check with your SAS Administrator if no</w:t>
      </w:r>
      <w:r w:rsidR="00430C80">
        <w:br/>
      </w:r>
      <w:r>
        <w:t xml:space="preserve">values are </w:t>
      </w:r>
      <w:r w:rsidR="00BD6255">
        <w:t>available,</w:t>
      </w:r>
      <w:r>
        <w:t xml:space="preserve"> or you are unsure</w:t>
      </w:r>
      <w:r w:rsidR="003676B3">
        <w:t xml:space="preserve"> </w:t>
      </w:r>
      <w:r>
        <w:t>which</w:t>
      </w:r>
      <w:r w:rsidR="00430C80">
        <w:br/>
      </w:r>
      <w:r>
        <w:t>to select when one or more present.</w:t>
      </w:r>
    </w:p>
    <w:p w14:paraId="65EE602E" w14:textId="5B92B157" w:rsidR="006C48E7" w:rsidRPr="009F345F" w:rsidRDefault="009F345F" w:rsidP="009F345F">
      <w:pPr>
        <w:pStyle w:val="BodyText"/>
        <w:ind w:right="2070"/>
      </w:pPr>
      <w:r>
        <w:t>Provide a name for the Web Service:</w:t>
      </w:r>
      <w:r w:rsidR="00653723">
        <w:br/>
      </w:r>
      <w:r w:rsidRPr="009F345F">
        <w:rPr>
          <w:b/>
          <w:bCs/>
        </w:rPr>
        <w:t>create360Job</w:t>
      </w:r>
    </w:p>
    <w:p w14:paraId="2E49F683" w14:textId="4AF2EAB6" w:rsidR="002E6919" w:rsidRPr="00653723" w:rsidRDefault="00653723" w:rsidP="00076086">
      <w:pPr>
        <w:pStyle w:val="BodyText"/>
      </w:pPr>
      <w:r w:rsidRPr="00653723">
        <w:t xml:space="preserve">Leave the default </w:t>
      </w:r>
      <w:r w:rsidRPr="00653723">
        <w:rPr>
          <w:b/>
          <w:bCs/>
        </w:rPr>
        <w:t xml:space="preserve">Use my current </w:t>
      </w:r>
      <w:r>
        <w:rPr>
          <w:b/>
          <w:bCs/>
        </w:rPr>
        <w:br/>
      </w:r>
      <w:r w:rsidRPr="00653723">
        <w:rPr>
          <w:b/>
          <w:bCs/>
        </w:rPr>
        <w:t>credentials</w:t>
      </w:r>
      <w:r>
        <w:rPr>
          <w:b/>
          <w:bCs/>
        </w:rPr>
        <w:t xml:space="preserve"> </w:t>
      </w:r>
      <w:r w:rsidRPr="00653723">
        <w:rPr>
          <w:b/>
          <w:bCs/>
        </w:rPr>
        <w:t>to deploy</w:t>
      </w:r>
      <w:r w:rsidRPr="00653723">
        <w:t xml:space="preserve"> checked.</w:t>
      </w:r>
    </w:p>
    <w:p w14:paraId="25D69621" w14:textId="0C797181" w:rsidR="00766A5F" w:rsidRDefault="00653723" w:rsidP="00076086">
      <w:pPr>
        <w:pStyle w:val="BodyText"/>
      </w:pPr>
      <w:r w:rsidRPr="00653723">
        <w:t xml:space="preserve">Click </w:t>
      </w:r>
      <w:r w:rsidRPr="00653723">
        <w:rPr>
          <w:b/>
          <w:bCs/>
        </w:rPr>
        <w:t>Next</w:t>
      </w:r>
      <w:r w:rsidRPr="00653723">
        <w:t>.</w:t>
      </w:r>
    </w:p>
    <w:p w14:paraId="034EF602" w14:textId="77777777" w:rsidR="002D5C1E" w:rsidRDefault="002D5C1E" w:rsidP="00076086">
      <w:pPr>
        <w:pStyle w:val="BodyText"/>
      </w:pPr>
    </w:p>
    <w:p w14:paraId="4B66B7E2" w14:textId="4E912927" w:rsidR="002D5C1E" w:rsidRDefault="002D5C1E" w:rsidP="00076086">
      <w:pPr>
        <w:pStyle w:val="BodyText"/>
      </w:pPr>
      <w:r>
        <w:rPr>
          <w:noProof/>
        </w:rPr>
        <w:drawing>
          <wp:anchor distT="0" distB="0" distL="114300" distR="114300" simplePos="0" relativeHeight="251658247" behindDoc="0" locked="0" layoutInCell="1" allowOverlap="1" wp14:anchorId="16DDF483" wp14:editId="673BD3A4">
            <wp:simplePos x="0" y="0"/>
            <wp:positionH relativeFrom="column">
              <wp:posOffset>2510965</wp:posOffset>
            </wp:positionH>
            <wp:positionV relativeFrom="paragraph">
              <wp:posOffset>126271</wp:posOffset>
            </wp:positionV>
            <wp:extent cx="3771900" cy="1361872"/>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b="34413"/>
                    <a:stretch/>
                  </pic:blipFill>
                  <pic:spPr bwMode="auto">
                    <a:xfrm>
                      <a:off x="0" y="0"/>
                      <a:ext cx="3771900" cy="13618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649599" w14:textId="1F33A61B" w:rsidR="002D5C1E" w:rsidRPr="00653723" w:rsidRDefault="002D5C1E" w:rsidP="00076086">
      <w:pPr>
        <w:pStyle w:val="BodyText"/>
      </w:pPr>
      <w:r>
        <w:t>Note the Namespace</w:t>
      </w:r>
      <w:r w:rsidR="00C64AA1">
        <w:t xml:space="preserve">. Click </w:t>
      </w:r>
      <w:r w:rsidR="00C64AA1" w:rsidRPr="00C64AA1">
        <w:rPr>
          <w:b/>
          <w:bCs/>
        </w:rPr>
        <w:t>Next</w:t>
      </w:r>
      <w:r w:rsidR="00C64AA1">
        <w:t>.</w:t>
      </w:r>
    </w:p>
    <w:p w14:paraId="1CC0A394" w14:textId="7244A232" w:rsidR="00766A5F" w:rsidRDefault="00766A5F" w:rsidP="00076086">
      <w:pPr>
        <w:pStyle w:val="BodyText"/>
      </w:pPr>
    </w:p>
    <w:p w14:paraId="0EBA0FC5" w14:textId="7A0BB6D5" w:rsidR="006168E8" w:rsidRDefault="006168E8" w:rsidP="00076086">
      <w:pPr>
        <w:pStyle w:val="BodyText"/>
        <w:rPr>
          <w:highlight w:val="green"/>
        </w:rPr>
      </w:pPr>
    </w:p>
    <w:p w14:paraId="1B247F67" w14:textId="408F2527" w:rsidR="00F26B22" w:rsidRDefault="00F26B22" w:rsidP="00076086">
      <w:pPr>
        <w:pStyle w:val="BodyText"/>
        <w:rPr>
          <w:highlight w:val="green"/>
        </w:rPr>
      </w:pPr>
    </w:p>
    <w:p w14:paraId="6824BED1" w14:textId="491367B6" w:rsidR="00370823" w:rsidRDefault="00370823" w:rsidP="00076086">
      <w:pPr>
        <w:pStyle w:val="BodyText"/>
        <w:rPr>
          <w:highlight w:val="green"/>
        </w:rPr>
      </w:pPr>
    </w:p>
    <w:p w14:paraId="60553C50" w14:textId="77777777" w:rsidR="003676B3" w:rsidRDefault="003676B3" w:rsidP="00A22916">
      <w:pPr>
        <w:pStyle w:val="BodyText"/>
        <w:ind w:right="-450"/>
      </w:pPr>
    </w:p>
    <w:p w14:paraId="2B2F9A0C" w14:textId="528F5797" w:rsidR="00076086" w:rsidRPr="00917DB9" w:rsidRDefault="00A22916" w:rsidP="00A22916">
      <w:pPr>
        <w:pStyle w:val="BodyText"/>
        <w:ind w:right="-450"/>
      </w:pPr>
      <w:r w:rsidRPr="00917DB9">
        <w:rPr>
          <w:noProof/>
        </w:rPr>
        <w:drawing>
          <wp:anchor distT="0" distB="0" distL="114300" distR="114300" simplePos="0" relativeHeight="251658249" behindDoc="0" locked="0" layoutInCell="1" allowOverlap="1" wp14:anchorId="38502836" wp14:editId="7D3338AE">
            <wp:simplePos x="0" y="0"/>
            <wp:positionH relativeFrom="column">
              <wp:posOffset>-165370</wp:posOffset>
            </wp:positionH>
            <wp:positionV relativeFrom="paragraph">
              <wp:posOffset>291831</wp:posOffset>
            </wp:positionV>
            <wp:extent cx="3472774" cy="1963252"/>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81769" cy="1968337"/>
                    </a:xfrm>
                    <a:prstGeom prst="rect">
                      <a:avLst/>
                    </a:prstGeom>
                  </pic:spPr>
                </pic:pic>
              </a:graphicData>
            </a:graphic>
            <wp14:sizeRelH relativeFrom="page">
              <wp14:pctWidth>0</wp14:pctWidth>
            </wp14:sizeRelH>
            <wp14:sizeRelV relativeFrom="page">
              <wp14:pctHeight>0</wp14:pctHeight>
            </wp14:sizeRelV>
          </wp:anchor>
        </w:drawing>
      </w:r>
      <w:r w:rsidRPr="00917DB9">
        <w:rPr>
          <w:noProof/>
        </w:rPr>
        <w:drawing>
          <wp:anchor distT="0" distB="0" distL="114300" distR="114300" simplePos="0" relativeHeight="251658248" behindDoc="0" locked="0" layoutInCell="1" allowOverlap="1" wp14:anchorId="73A4FB5C" wp14:editId="31125FF3">
            <wp:simplePos x="0" y="0"/>
            <wp:positionH relativeFrom="column">
              <wp:posOffset>3812648</wp:posOffset>
            </wp:positionH>
            <wp:positionV relativeFrom="paragraph">
              <wp:posOffset>388809</wp:posOffset>
            </wp:positionV>
            <wp:extent cx="2609850" cy="17526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09850" cy="1752600"/>
                    </a:xfrm>
                    <a:prstGeom prst="rect">
                      <a:avLst/>
                    </a:prstGeom>
                  </pic:spPr>
                </pic:pic>
              </a:graphicData>
            </a:graphic>
            <wp14:sizeRelH relativeFrom="page">
              <wp14:pctWidth>0</wp14:pctWidth>
            </wp14:sizeRelH>
            <wp14:sizeRelV relativeFrom="page">
              <wp14:pctHeight>0</wp14:pctHeight>
            </wp14:sizeRelV>
          </wp:anchor>
        </w:drawing>
      </w:r>
      <w:r w:rsidR="007E78A2" w:rsidRPr="00917DB9">
        <w:t xml:space="preserve">Review the values for </w:t>
      </w:r>
      <w:r w:rsidR="00917DB9" w:rsidRPr="00917DB9">
        <w:t>the deployment</w:t>
      </w:r>
      <w:r w:rsidR="007E78A2" w:rsidRPr="00917DB9">
        <w:t xml:space="preserve">.                                                  </w:t>
      </w:r>
      <w:r w:rsidR="00917DB9">
        <w:t xml:space="preserve">       </w:t>
      </w:r>
      <w:r w:rsidR="007E78A2" w:rsidRPr="00917DB9">
        <w:t xml:space="preserve">Click </w:t>
      </w:r>
      <w:r w:rsidR="006B7414">
        <w:rPr>
          <w:b/>
          <w:bCs/>
        </w:rPr>
        <w:t>Finish</w:t>
      </w:r>
      <w:r w:rsidR="007E78A2" w:rsidRPr="00917DB9">
        <w:t xml:space="preserve"> and review the</w:t>
      </w:r>
      <w:r w:rsidR="00917DB9">
        <w:t xml:space="preserve"> location</w:t>
      </w:r>
      <w:r w:rsidR="007E78A2" w:rsidRPr="00917DB9">
        <w:t xml:space="preserve"> </w:t>
      </w:r>
      <w:r w:rsidR="00917DB9">
        <w:t xml:space="preserve"> </w:t>
      </w:r>
      <w:r w:rsidR="00917DB9">
        <w:br/>
        <w:t xml:space="preserve">                                                                                                                               of</w:t>
      </w:r>
      <w:r w:rsidR="00917DB9" w:rsidRPr="00917DB9">
        <w:t xml:space="preserve"> your new web service.</w:t>
      </w:r>
      <w:r w:rsidR="00917DB9">
        <w:t xml:space="preserve">  Click OK</w:t>
      </w:r>
      <w:r>
        <w:t>.</w:t>
      </w:r>
      <w:r w:rsidR="00917DB9">
        <w:t xml:space="preserve">                                                        </w:t>
      </w:r>
    </w:p>
    <w:p w14:paraId="61662688" w14:textId="61B6521E" w:rsidR="007E78A2" w:rsidRPr="00917DB9" w:rsidRDefault="007E78A2" w:rsidP="00257F8C">
      <w:pPr>
        <w:pStyle w:val="BodyText"/>
      </w:pPr>
    </w:p>
    <w:p w14:paraId="78536190" w14:textId="53CB8458" w:rsidR="007E78A2" w:rsidRPr="00917DB9" w:rsidRDefault="007E78A2" w:rsidP="00257F8C">
      <w:pPr>
        <w:pStyle w:val="BodyText"/>
      </w:pPr>
    </w:p>
    <w:p w14:paraId="353A4840" w14:textId="5924919E" w:rsidR="007E78A2" w:rsidRPr="00917DB9" w:rsidRDefault="007E78A2" w:rsidP="00257F8C">
      <w:pPr>
        <w:pStyle w:val="BodyText"/>
      </w:pPr>
    </w:p>
    <w:p w14:paraId="4F2D2CF1" w14:textId="77777777" w:rsidR="007E78A2" w:rsidRPr="00917DB9" w:rsidRDefault="007E78A2" w:rsidP="00257F8C">
      <w:pPr>
        <w:pStyle w:val="BodyText"/>
      </w:pPr>
    </w:p>
    <w:p w14:paraId="1B90F1D3" w14:textId="77777777" w:rsidR="007E78A2" w:rsidRPr="00917DB9" w:rsidRDefault="007E78A2" w:rsidP="00257F8C">
      <w:pPr>
        <w:pStyle w:val="BodyText"/>
      </w:pPr>
    </w:p>
    <w:p w14:paraId="087E53B6" w14:textId="77777777" w:rsidR="007E78A2" w:rsidRPr="00917DB9" w:rsidRDefault="007E78A2" w:rsidP="00257F8C">
      <w:pPr>
        <w:pStyle w:val="BodyText"/>
      </w:pPr>
    </w:p>
    <w:p w14:paraId="4126CF23" w14:textId="77777777" w:rsidR="007E78A2" w:rsidRPr="00917DB9" w:rsidRDefault="007E78A2" w:rsidP="00257F8C">
      <w:pPr>
        <w:pStyle w:val="BodyText"/>
      </w:pPr>
    </w:p>
    <w:p w14:paraId="5C827B6F" w14:textId="77777777" w:rsidR="007E78A2" w:rsidRPr="00917DB9" w:rsidRDefault="007E78A2" w:rsidP="00257F8C">
      <w:pPr>
        <w:pStyle w:val="BodyText"/>
      </w:pPr>
    </w:p>
    <w:p w14:paraId="0B905712" w14:textId="7FD38E38" w:rsidR="00076086" w:rsidRPr="00917DB9" w:rsidRDefault="00076086" w:rsidP="00257F8C">
      <w:pPr>
        <w:pStyle w:val="BodyText"/>
      </w:pPr>
    </w:p>
    <w:p w14:paraId="079F6467" w14:textId="2C5732DA" w:rsidR="00906757" w:rsidRDefault="00906757" w:rsidP="00127C16">
      <w:pPr>
        <w:pStyle w:val="Heading1"/>
      </w:pPr>
      <w:r w:rsidRPr="009F688F">
        <w:lastRenderedPageBreak/>
        <w:t>Connector Implementation Tasks</w:t>
      </w:r>
    </w:p>
    <w:p w14:paraId="4BFFD17F" w14:textId="6CA4EA45" w:rsidR="00B2064D" w:rsidRDefault="00B2064D" w:rsidP="00AC3531">
      <w:pPr>
        <w:pStyle w:val="PSDHeader3"/>
        <w:numPr>
          <w:ilvl w:val="0"/>
          <w:numId w:val="36"/>
        </w:numPr>
      </w:pPr>
      <w:r>
        <w:t xml:space="preserve">Download </w:t>
      </w:r>
      <w:r w:rsidR="003E2FB0">
        <w:t xml:space="preserve">Agent </w:t>
      </w:r>
      <w:r>
        <w:t xml:space="preserve">Framework </w:t>
      </w:r>
    </w:p>
    <w:p w14:paraId="3014D57F" w14:textId="77777777" w:rsidR="00B2064D" w:rsidRDefault="00B2064D" w:rsidP="00B2064D">
      <w:r>
        <w:t>Download the general framework for the general access point found within General Settings-&gt;External Access-&gt;Access Points&gt;Download Framework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5570"/>
      </w:tblGrid>
      <w:tr w:rsidR="00ED5D1C" w14:paraId="4FE8B484" w14:textId="77777777" w:rsidTr="009036B4">
        <w:tc>
          <w:tcPr>
            <w:tcW w:w="3780" w:type="dxa"/>
          </w:tcPr>
          <w:p w14:paraId="2100AE7A" w14:textId="2133A945" w:rsidR="00ED5D1C" w:rsidRDefault="00ED5D1C" w:rsidP="00B2064D">
            <w:r>
              <w:t>It is recommended to save unzip and save the framework in a location accessible for common use, preferably near the Direct Agent.</w:t>
            </w:r>
          </w:p>
        </w:tc>
        <w:tc>
          <w:tcPr>
            <w:tcW w:w="5570" w:type="dxa"/>
          </w:tcPr>
          <w:p w14:paraId="4A7BEFAF" w14:textId="77777777" w:rsidR="00ED5D1C" w:rsidRPr="009036B4" w:rsidRDefault="00ED5D1C" w:rsidP="009036B4">
            <w:pPr>
              <w:spacing w:after="0"/>
              <w:rPr>
                <w:u w:val="single"/>
              </w:rPr>
            </w:pPr>
            <w:r w:rsidRPr="009036B4">
              <w:rPr>
                <w:u w:val="single"/>
              </w:rPr>
              <w:t xml:space="preserve">Example </w:t>
            </w:r>
          </w:p>
          <w:p w14:paraId="323254B7" w14:textId="5FE2B8A4" w:rsidR="00ED5D1C" w:rsidRPr="00277451" w:rsidRDefault="00ED5D1C" w:rsidP="004311F2">
            <w:pPr>
              <w:ind w:right="-568"/>
              <w:rPr>
                <w:rFonts w:ascii="Courier New" w:hAnsi="Courier New" w:cs="Courier New"/>
                <w:sz w:val="18"/>
              </w:rPr>
            </w:pPr>
            <w:proofErr w:type="gramStart"/>
            <w:r w:rsidRPr="00277451">
              <w:rPr>
                <w:rFonts w:ascii="Courier New" w:hAnsi="Courier New" w:cs="Courier New"/>
                <w:sz w:val="18"/>
              </w:rPr>
              <w:t xml:space="preserve">D:\SAS\Software\CI360DirectAgent </w:t>
            </w:r>
            <w:r w:rsidR="004311F2">
              <w:rPr>
                <w:rFonts w:ascii="Courier New" w:hAnsi="Courier New" w:cs="Courier New"/>
                <w:sz w:val="18"/>
              </w:rPr>
              <w:t xml:space="preserve"> </w:t>
            </w:r>
            <w:r w:rsidRPr="00277451">
              <w:rPr>
                <w:rFonts w:ascii="Courier New" w:hAnsi="Courier New" w:cs="Courier New"/>
                <w:sz w:val="18"/>
              </w:rPr>
              <w:t>&lt;</w:t>
            </w:r>
            <w:proofErr w:type="gramEnd"/>
            <w:r w:rsidRPr="00277451">
              <w:rPr>
                <w:rFonts w:ascii="Courier New" w:hAnsi="Courier New" w:cs="Courier New"/>
                <w:sz w:val="18"/>
              </w:rPr>
              <w:t>-</w:t>
            </w:r>
            <w:r w:rsidRPr="009036B4">
              <w:rPr>
                <w:rFonts w:asciiTheme="minorHAnsi" w:hAnsiTheme="minorHAnsi" w:cs="Courier New"/>
                <w:sz w:val="18"/>
              </w:rPr>
              <w:t>Direct Agent</w:t>
            </w:r>
            <w:r w:rsidRPr="00277451">
              <w:rPr>
                <w:rFonts w:ascii="Courier New" w:hAnsi="Courier New" w:cs="Courier New"/>
                <w:sz w:val="18"/>
              </w:rPr>
              <w:br/>
            </w:r>
            <w:r w:rsidR="00277451" w:rsidRPr="00277451">
              <w:rPr>
                <w:rFonts w:ascii="Courier New" w:hAnsi="Courier New" w:cs="Courier New"/>
                <w:sz w:val="18"/>
              </w:rPr>
              <w:t>D</w:t>
            </w:r>
            <w:r w:rsidRPr="00277451">
              <w:rPr>
                <w:rFonts w:ascii="Courier New" w:hAnsi="Courier New" w:cs="Courier New"/>
                <w:sz w:val="18"/>
              </w:rPr>
              <w:t>:\SAS\Software\CI360</w:t>
            </w:r>
            <w:r w:rsidR="001037CD">
              <w:rPr>
                <w:rFonts w:ascii="Courier New" w:hAnsi="Courier New" w:cs="Courier New"/>
                <w:sz w:val="18"/>
              </w:rPr>
              <w:t>GeneralAgent</w:t>
            </w:r>
            <w:r w:rsidRPr="00277451">
              <w:rPr>
                <w:rFonts w:ascii="Courier New" w:hAnsi="Courier New" w:cs="Courier New"/>
                <w:sz w:val="18"/>
              </w:rPr>
              <w:t xml:space="preserve"> &lt;-</w:t>
            </w:r>
            <w:r w:rsidR="009036B4" w:rsidRPr="009036B4">
              <w:rPr>
                <w:rFonts w:asciiTheme="minorHAnsi" w:hAnsiTheme="minorHAnsi" w:cs="Courier New"/>
                <w:sz w:val="18"/>
              </w:rPr>
              <w:t>New General</w:t>
            </w:r>
            <w:r w:rsidRPr="009036B4">
              <w:rPr>
                <w:rFonts w:asciiTheme="minorHAnsi" w:hAnsiTheme="minorHAnsi" w:cs="Courier New"/>
                <w:sz w:val="18"/>
              </w:rPr>
              <w:t xml:space="preserve"> Agen</w:t>
            </w:r>
            <w:r w:rsidR="004311F2">
              <w:rPr>
                <w:rFonts w:asciiTheme="minorHAnsi" w:hAnsiTheme="minorHAnsi" w:cs="Courier New"/>
                <w:sz w:val="18"/>
              </w:rPr>
              <w:t>t</w:t>
            </w:r>
          </w:p>
        </w:tc>
      </w:tr>
    </w:tbl>
    <w:p w14:paraId="1B7AFBC0" w14:textId="77777777" w:rsidR="00B2064D" w:rsidRDefault="00B2064D" w:rsidP="00AC3531">
      <w:pPr>
        <w:pStyle w:val="PSDHeader3"/>
        <w:numPr>
          <w:ilvl w:val="0"/>
          <w:numId w:val="36"/>
        </w:numPr>
      </w:pPr>
      <w:r>
        <w:t xml:space="preserve">Configure Agent </w:t>
      </w:r>
    </w:p>
    <w:p w14:paraId="5818AFA4" w14:textId="77777777" w:rsidR="00B2064D" w:rsidRDefault="00B2064D" w:rsidP="00B2064D">
      <w:r>
        <w:t xml:space="preserve">Follow the instructions contained within the zip file </w:t>
      </w:r>
      <w:r w:rsidRPr="002C7D91">
        <w:rPr>
          <w:i/>
          <w:iCs/>
        </w:rPr>
        <w:t>On Premise Agent Installation Guide.docx</w:t>
      </w:r>
      <w:r>
        <w:t>.</w:t>
      </w:r>
    </w:p>
    <w:p w14:paraId="46171DF0" w14:textId="390C337D" w:rsidR="00B2064D" w:rsidRDefault="007B5F28" w:rsidP="000130DA">
      <w:pPr>
        <w:pStyle w:val="PSDHeader3"/>
        <w:numPr>
          <w:ilvl w:val="0"/>
          <w:numId w:val="0"/>
        </w:numPr>
        <w:ind w:left="720"/>
      </w:pPr>
      <w:r>
        <w:t xml:space="preserve">10.1 </w:t>
      </w:r>
      <w:r w:rsidR="00B2064D">
        <w:t>Configuring Agent Endpoint</w:t>
      </w:r>
    </w:p>
    <w:p w14:paraId="7FE46796" w14:textId="77777777" w:rsidR="00B2064D" w:rsidRDefault="00B2064D" w:rsidP="00B2064D">
      <w:pPr>
        <w:widowControl w:val="0"/>
      </w:pPr>
      <w:r>
        <w:t>For the on-premises agent to process events from SAS Customer Intelligence 360 an endpoint must be configured. When the on-premises agent starts up it will use this endpoint to connect to the SAS Customer Intelligence 360 marketing gateway.</w:t>
      </w:r>
    </w:p>
    <w:p w14:paraId="7866D8CE" w14:textId="393FC504" w:rsidR="00B2064D" w:rsidRPr="00E7302C" w:rsidRDefault="00B2064D" w:rsidP="00B2064D">
      <w:pPr>
        <w:widowControl w:val="0"/>
        <w:spacing w:after="0" w:line="240" w:lineRule="auto"/>
        <w:rPr>
          <w:rFonts w:ascii="Courier New" w:hAnsi="Courier New" w:cs="Courier New"/>
          <w:sz w:val="18"/>
        </w:rPr>
      </w:pPr>
      <w:r>
        <w:t xml:space="preserve">Edit the </w:t>
      </w:r>
      <w:r w:rsidR="00171CAE">
        <w:t>..\config\</w:t>
      </w:r>
      <w:r w:rsidRPr="00EC6FB9">
        <w:rPr>
          <w:b/>
          <w:bCs/>
        </w:rPr>
        <w:t>agent-endpoints.properties</w:t>
      </w:r>
      <w:r>
        <w:t xml:space="preserve"> file and set the following property with the external gateway address gathered in step </w:t>
      </w:r>
      <w:r w:rsidR="00E3029D">
        <w:t>2</w:t>
      </w:r>
      <w:r>
        <w:t>:</w:t>
      </w:r>
      <w:r w:rsidR="00E3029D">
        <w:br/>
      </w:r>
      <w:r>
        <w:br/>
      </w:r>
      <w:proofErr w:type="gramStart"/>
      <w:r w:rsidRPr="00E7302C">
        <w:rPr>
          <w:rFonts w:ascii="Courier New" w:hAnsi="Courier New" w:cs="Courier New"/>
          <w:sz w:val="18"/>
        </w:rPr>
        <w:t>event.streaming</w:t>
      </w:r>
      <w:proofErr w:type="gramEnd"/>
      <w:r w:rsidRPr="00E7302C">
        <w:rPr>
          <w:rFonts w:ascii="Courier New" w:hAnsi="Courier New" w:cs="Courier New"/>
          <w:sz w:val="18"/>
        </w:rPr>
        <w:t>.endPointNodeName=</w:t>
      </w:r>
      <w:r w:rsidRPr="00E7302C">
        <w:rPr>
          <w:rFonts w:ascii="Courier New" w:hAnsi="Courier New" w:cs="Courier New"/>
          <w:sz w:val="20"/>
          <w:szCs w:val="20"/>
          <w:highlight w:val="yellow"/>
        </w:rPr>
        <w:t xml:space="preserve"> </w:t>
      </w:r>
      <w:r w:rsidRPr="00E7302C">
        <w:rPr>
          <w:rFonts w:ascii="Courier New" w:hAnsi="Courier New" w:cs="Courier New"/>
          <w:sz w:val="18"/>
          <w:highlight w:val="yellow"/>
        </w:rPr>
        <w:t>extapigwservice-training.ci360.sas.</w:t>
      </w:r>
      <w:r w:rsidR="00755EAF" w:rsidRPr="00755EAF">
        <w:rPr>
          <w:rFonts w:ascii="Courier New" w:hAnsi="Courier New" w:cs="Courier New"/>
          <w:sz w:val="18"/>
          <w:highlight w:val="yellow"/>
        </w:rPr>
        <w:t>com</w:t>
      </w:r>
      <w:r w:rsidRPr="00E7302C">
        <w:rPr>
          <w:rFonts w:ascii="Courier New" w:hAnsi="Courier New" w:cs="Courier New"/>
          <w:sz w:val="18"/>
        </w:rPr>
        <w:t>:443</w:t>
      </w:r>
    </w:p>
    <w:p w14:paraId="1C9845A8" w14:textId="77777777" w:rsidR="00B2064D" w:rsidRDefault="00B2064D" w:rsidP="00B2064D">
      <w:pPr>
        <w:widowControl w:val="0"/>
        <w:spacing w:after="0" w:line="240" w:lineRule="auto"/>
        <w:rPr>
          <w:sz w:val="20"/>
          <w:szCs w:val="20"/>
        </w:rPr>
      </w:pPr>
    </w:p>
    <w:p w14:paraId="18B50A63" w14:textId="77777777" w:rsidR="00B2064D" w:rsidRDefault="00B2064D" w:rsidP="00B2064D">
      <w:pPr>
        <w:widowControl w:val="0"/>
      </w:pPr>
      <w:r w:rsidRPr="00CB3B37">
        <w:t>The port number should always be 443.</w:t>
      </w:r>
    </w:p>
    <w:p w14:paraId="745C2EF6" w14:textId="6DD60671" w:rsidR="00B2064D" w:rsidRDefault="007B5F28" w:rsidP="000130DA">
      <w:pPr>
        <w:pStyle w:val="PSDHeader3"/>
        <w:numPr>
          <w:ilvl w:val="0"/>
          <w:numId w:val="0"/>
        </w:numPr>
        <w:ind w:left="720"/>
      </w:pPr>
      <w:r>
        <w:t xml:space="preserve">10.2 </w:t>
      </w:r>
      <w:r w:rsidR="00B2064D">
        <w:t>Configuring Event Streaming</w:t>
      </w:r>
    </w:p>
    <w:p w14:paraId="0F8279A6" w14:textId="08E33DD9" w:rsidR="00B2064D" w:rsidRDefault="00FA1CEB" w:rsidP="00B2064D">
      <w:r>
        <w:t>F</w:t>
      </w:r>
      <w:r w:rsidR="00B2064D">
        <w:t xml:space="preserve">or the on-premises agent to authenticate with the endpoint, the tenant ID and client secret must be added to the agent configuration. Edit the </w:t>
      </w:r>
      <w:r w:rsidR="00171CAE">
        <w:t>..\config\</w:t>
      </w:r>
      <w:r w:rsidR="00B2064D" w:rsidRPr="00EC6FB9">
        <w:rPr>
          <w:b/>
          <w:bCs/>
        </w:rPr>
        <w:t>event-streaming-configuration.properties</w:t>
      </w:r>
      <w:r w:rsidR="00B2064D">
        <w:t xml:space="preserve"> file within the on-premises agent config folder and set the following properties with the TenantID and Secret gathered in step </w:t>
      </w:r>
      <w:r w:rsidR="00E3029D">
        <w:t>2</w:t>
      </w:r>
      <w:r w:rsidR="00B2064D">
        <w:t>:</w:t>
      </w:r>
    </w:p>
    <w:p w14:paraId="1B818689" w14:textId="5F162D86" w:rsidR="00B2064D" w:rsidRDefault="00B2064D" w:rsidP="00B2064D">
      <w:pPr>
        <w:rPr>
          <w:rFonts w:ascii="Courier New" w:hAnsi="Courier New" w:cs="Courier New"/>
          <w:sz w:val="18"/>
        </w:rPr>
      </w:pPr>
      <w:proofErr w:type="gramStart"/>
      <w:r w:rsidRPr="00E7302C">
        <w:rPr>
          <w:rFonts w:ascii="Courier New" w:hAnsi="Courier New" w:cs="Courier New"/>
          <w:sz w:val="18"/>
        </w:rPr>
        <w:t>event.streaming</w:t>
      </w:r>
      <w:proofErr w:type="gramEnd"/>
      <w:r w:rsidRPr="00E7302C">
        <w:rPr>
          <w:rFonts w:ascii="Courier New" w:hAnsi="Courier New" w:cs="Courier New"/>
          <w:sz w:val="18"/>
        </w:rPr>
        <w:t>.tenantID=</w:t>
      </w:r>
      <w:r>
        <w:rPr>
          <w:rFonts w:ascii="Courier New" w:hAnsi="Courier New" w:cs="Courier New"/>
          <w:sz w:val="18"/>
          <w:highlight w:val="yellow"/>
        </w:rPr>
        <w:t>&lt;&lt;your tenant id&gt;&gt;</w:t>
      </w:r>
      <w:r w:rsidRPr="00E7302C">
        <w:rPr>
          <w:rFonts w:ascii="Courier New" w:hAnsi="Courier New" w:cs="Courier New"/>
          <w:sz w:val="18"/>
          <w:highlight w:val="yellow"/>
        </w:rPr>
        <w:t xml:space="preserve"> </w:t>
      </w:r>
      <w:r w:rsidRPr="00E7302C">
        <w:rPr>
          <w:rFonts w:ascii="Courier New" w:hAnsi="Courier New" w:cs="Courier New"/>
          <w:sz w:val="18"/>
        </w:rPr>
        <w:br/>
        <w:t>event.streaming.clientSecret=</w:t>
      </w:r>
      <w:r>
        <w:rPr>
          <w:rFonts w:ascii="Courier New" w:hAnsi="Courier New" w:cs="Courier New"/>
          <w:sz w:val="18"/>
          <w:highlight w:val="yellow"/>
        </w:rPr>
        <w:t>&lt;&lt;your secret&gt;&gt;</w:t>
      </w:r>
      <w:r w:rsidR="00AE7FA6">
        <w:rPr>
          <w:rFonts w:ascii="Courier New" w:hAnsi="Courier New" w:cs="Courier New"/>
          <w:sz w:val="18"/>
        </w:rPr>
        <w:br/>
      </w:r>
    </w:p>
    <w:p w14:paraId="50183618" w14:textId="1F11099F" w:rsidR="007A1EE4" w:rsidRDefault="007A1EE4" w:rsidP="004A16ED">
      <w:pPr>
        <w:pStyle w:val="Heading2"/>
        <w:keepLines/>
        <w:numPr>
          <w:ilvl w:val="0"/>
          <w:numId w:val="26"/>
        </w:numPr>
        <w:tabs>
          <w:tab w:val="clear" w:pos="720"/>
        </w:tabs>
        <w:spacing w:before="40" w:after="0" w:line="259" w:lineRule="auto"/>
        <w:ind w:left="360"/>
      </w:pPr>
      <w:r>
        <w:t xml:space="preserve">Agent Start Up </w:t>
      </w:r>
    </w:p>
    <w:p w14:paraId="4BE01CD8" w14:textId="77777777" w:rsidR="007A1EE4" w:rsidRPr="00240E41" w:rsidRDefault="007A1EE4" w:rsidP="007A1EE4">
      <w:pPr>
        <w:rPr>
          <w:rFonts w:asciiTheme="minorHAnsi" w:hAnsiTheme="minorHAnsi"/>
        </w:rPr>
      </w:pPr>
      <w:r w:rsidRPr="00240E41">
        <w:rPr>
          <w:rFonts w:asciiTheme="minorHAnsi" w:hAnsiTheme="minorHAnsi"/>
        </w:rPr>
        <w:t>From a command line navigate to the bin folder and run the respective script for Windows or UNIX. For Windows, the mkt-agent-sdk.bat file would be executed. This will start the agent shell.</w:t>
      </w:r>
    </w:p>
    <w:p w14:paraId="2A270346" w14:textId="1B7FBF6B" w:rsidR="00236825" w:rsidRDefault="007A1EE4" w:rsidP="007A1EE4">
      <w:pPr>
        <w:rPr>
          <w:rFonts w:asciiTheme="minorHAnsi" w:hAnsiTheme="minorHAnsi"/>
        </w:rPr>
      </w:pPr>
      <w:r w:rsidRPr="00240E41">
        <w:rPr>
          <w:rFonts w:asciiTheme="minorHAnsi" w:hAnsiTheme="minorHAnsi"/>
        </w:rPr>
        <w:t>Meanwhile, in the background the on-premises agent will have automatically connected to the SAS Customer Intelligence 360 endpoint configured earlier and will start sending those events to any enabled plug-in that needs to process it.</w:t>
      </w:r>
    </w:p>
    <w:p w14:paraId="553DA7B9" w14:textId="35B56A4C" w:rsidR="007A1EE4" w:rsidRPr="00240E41" w:rsidRDefault="007A1EE4" w:rsidP="007A1EE4">
      <w:pPr>
        <w:rPr>
          <w:rFonts w:asciiTheme="minorHAnsi" w:hAnsiTheme="minorHAnsi"/>
        </w:rPr>
      </w:pPr>
      <w:r w:rsidRPr="00240E41">
        <w:rPr>
          <w:rFonts w:asciiTheme="minorHAnsi" w:hAnsiTheme="minorHAnsi"/>
        </w:rPr>
        <w:t>Type “help” from the on-premises agent console for assistance and type “agent stop” to stop the agent.</w:t>
      </w:r>
    </w:p>
    <w:p w14:paraId="5A98997D" w14:textId="7B082D68" w:rsidR="005F1AD6" w:rsidRPr="00240E41" w:rsidRDefault="00B14A8B" w:rsidP="007A1EE4">
      <w:pPr>
        <w:rPr>
          <w:rFonts w:asciiTheme="minorHAnsi" w:hAnsiTheme="minorHAnsi"/>
        </w:rPr>
      </w:pPr>
      <w:r w:rsidRPr="00240E41">
        <w:rPr>
          <w:rFonts w:asciiTheme="minorHAnsi" w:hAnsiTheme="minorHAnsi"/>
        </w:rPr>
        <w:t xml:space="preserve">Additional information about running the agent as a service is available in the </w:t>
      </w:r>
      <w:proofErr w:type="gramStart"/>
      <w:r w:rsidR="00B94B15" w:rsidRPr="00D81BD2">
        <w:rPr>
          <w:rFonts w:asciiTheme="minorHAnsi" w:hAnsiTheme="minorHAnsi"/>
          <w:i/>
          <w:iCs/>
        </w:rPr>
        <w:t>On Premise</w:t>
      </w:r>
      <w:proofErr w:type="gramEnd"/>
      <w:r w:rsidR="00B94B15" w:rsidRPr="00D81BD2">
        <w:rPr>
          <w:rFonts w:asciiTheme="minorHAnsi" w:hAnsiTheme="minorHAnsi"/>
          <w:i/>
          <w:iCs/>
        </w:rPr>
        <w:t xml:space="preserve"> Agent Installation Guide.doc</w:t>
      </w:r>
      <w:r w:rsidR="00D81BD2">
        <w:rPr>
          <w:rFonts w:asciiTheme="minorHAnsi" w:hAnsiTheme="minorHAnsi"/>
          <w:i/>
          <w:iCs/>
        </w:rPr>
        <w:t>x</w:t>
      </w:r>
      <w:r w:rsidR="00B94B15" w:rsidRPr="00240E41">
        <w:rPr>
          <w:rFonts w:asciiTheme="minorHAnsi" w:hAnsiTheme="minorHAnsi"/>
        </w:rPr>
        <w:t xml:space="preserve"> found within the downloaded agent framework.</w:t>
      </w:r>
    </w:p>
    <w:p w14:paraId="44E2A671" w14:textId="4F94BE2F" w:rsidR="00B71E31" w:rsidRDefault="003135DF" w:rsidP="004A16ED">
      <w:pPr>
        <w:pStyle w:val="Heading2"/>
        <w:keepLines/>
        <w:numPr>
          <w:ilvl w:val="0"/>
          <w:numId w:val="26"/>
        </w:numPr>
        <w:tabs>
          <w:tab w:val="clear" w:pos="720"/>
          <w:tab w:val="left" w:pos="900"/>
        </w:tabs>
        <w:spacing w:before="40" w:after="0" w:line="259" w:lineRule="auto"/>
        <w:ind w:left="540" w:hanging="540"/>
      </w:pPr>
      <w:r>
        <w:rPr>
          <w:noProof/>
        </w:rPr>
        <w:drawing>
          <wp:anchor distT="0" distB="0" distL="114300" distR="114300" simplePos="0" relativeHeight="251658252" behindDoc="0" locked="0" layoutInCell="1" allowOverlap="1" wp14:anchorId="095107DA" wp14:editId="449E9B92">
            <wp:simplePos x="0" y="0"/>
            <wp:positionH relativeFrom="column">
              <wp:posOffset>4508500</wp:posOffset>
            </wp:positionH>
            <wp:positionV relativeFrom="paragraph">
              <wp:posOffset>182831</wp:posOffset>
            </wp:positionV>
            <wp:extent cx="254000" cy="24130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254000" cy="241300"/>
                    </a:xfrm>
                    <a:prstGeom prst="rect">
                      <a:avLst/>
                    </a:prstGeom>
                  </pic:spPr>
                </pic:pic>
              </a:graphicData>
            </a:graphic>
            <wp14:sizeRelH relativeFrom="page">
              <wp14:pctWidth>0</wp14:pctWidth>
            </wp14:sizeRelH>
            <wp14:sizeRelV relativeFrom="page">
              <wp14:pctHeight>0</wp14:pctHeight>
            </wp14:sizeRelV>
          </wp:anchor>
        </w:drawing>
      </w:r>
      <w:r w:rsidR="00B71E31">
        <w:t>Configure Connector</w:t>
      </w:r>
    </w:p>
    <w:p w14:paraId="574F7138" w14:textId="35AEF9E5" w:rsidR="00B7245C" w:rsidRDefault="00B7245C" w:rsidP="0062485F">
      <w:pPr>
        <w:pStyle w:val="BodyText"/>
      </w:pPr>
      <w:r>
        <w:t>In the 360 UI, navigate to General Settings-&gt;External Access-&gt;Connectors.</w:t>
      </w:r>
      <w:r w:rsidR="00E4545B">
        <w:t xml:space="preserve"> </w:t>
      </w:r>
      <w:r>
        <w:t xml:space="preserve">Click </w:t>
      </w:r>
      <w:r w:rsidR="003135DF">
        <w:t xml:space="preserve">         </w:t>
      </w:r>
      <w:r>
        <w:t>to create a new Connector.</w:t>
      </w:r>
    </w:p>
    <w:p w14:paraId="1DB743EB" w14:textId="596C3146" w:rsidR="00B7245C" w:rsidRDefault="00D06DE2" w:rsidP="0043314D">
      <w:pPr>
        <w:pStyle w:val="BodyText"/>
      </w:pPr>
      <w:r>
        <w:rPr>
          <w:noProof/>
        </w:rPr>
        <w:lastRenderedPageBreak/>
        <w:drawing>
          <wp:anchor distT="0" distB="0" distL="114300" distR="114300" simplePos="0" relativeHeight="251658253" behindDoc="0" locked="0" layoutInCell="1" allowOverlap="1" wp14:anchorId="227445E3" wp14:editId="1C894FF0">
            <wp:simplePos x="0" y="0"/>
            <wp:positionH relativeFrom="column">
              <wp:posOffset>-6350</wp:posOffset>
            </wp:positionH>
            <wp:positionV relativeFrom="paragraph">
              <wp:posOffset>190501</wp:posOffset>
            </wp:positionV>
            <wp:extent cx="5943462" cy="1727200"/>
            <wp:effectExtent l="19050" t="19050" r="19685" b="2540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b="6286"/>
                    <a:stretch/>
                  </pic:blipFill>
                  <pic:spPr bwMode="auto">
                    <a:xfrm>
                      <a:off x="0" y="0"/>
                      <a:ext cx="5973495" cy="1735928"/>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314D">
        <w:t>Enter a name and description in the Details Section.</w:t>
      </w:r>
      <w:r w:rsidR="00665B2E">
        <w:t xml:space="preserve"> </w:t>
      </w:r>
      <w:r w:rsidR="00064DEB">
        <w:t>Enter your solution Admin for support contact.</w:t>
      </w:r>
    </w:p>
    <w:p w14:paraId="16488195" w14:textId="10077C4F" w:rsidR="00D06DE2" w:rsidRDefault="00D06DE2" w:rsidP="0043314D">
      <w:pPr>
        <w:pStyle w:val="BodyText"/>
      </w:pPr>
    </w:p>
    <w:p w14:paraId="72EBD39E" w14:textId="007CA6EE" w:rsidR="00D06DE2" w:rsidRDefault="00D06DE2" w:rsidP="0043314D">
      <w:pPr>
        <w:pStyle w:val="BodyText"/>
      </w:pPr>
    </w:p>
    <w:p w14:paraId="2CE92020" w14:textId="06822792" w:rsidR="00D06DE2" w:rsidRDefault="00D06DE2" w:rsidP="0043314D">
      <w:pPr>
        <w:pStyle w:val="BodyText"/>
      </w:pPr>
    </w:p>
    <w:p w14:paraId="4A34CB81" w14:textId="52F07D18" w:rsidR="00D06DE2" w:rsidRDefault="00D06DE2" w:rsidP="0043314D">
      <w:pPr>
        <w:pStyle w:val="BodyText"/>
      </w:pPr>
    </w:p>
    <w:p w14:paraId="6E218E05" w14:textId="261CE424" w:rsidR="00D06DE2" w:rsidRDefault="00D06DE2" w:rsidP="0043314D">
      <w:pPr>
        <w:pStyle w:val="BodyText"/>
      </w:pPr>
    </w:p>
    <w:p w14:paraId="25796081" w14:textId="13162924" w:rsidR="00D06DE2" w:rsidRDefault="00064DEB" w:rsidP="0043314D">
      <w:pPr>
        <w:pStyle w:val="BodyText"/>
      </w:pPr>
      <w:r>
        <w:rPr>
          <w:noProof/>
        </w:rPr>
        <mc:AlternateContent>
          <mc:Choice Requires="wps">
            <w:drawing>
              <wp:anchor distT="0" distB="0" distL="114300" distR="114300" simplePos="0" relativeHeight="251658256" behindDoc="0" locked="0" layoutInCell="1" allowOverlap="1" wp14:anchorId="5435026C" wp14:editId="3C4D8F30">
                <wp:simplePos x="0" y="0"/>
                <wp:positionH relativeFrom="column">
                  <wp:posOffset>1877568</wp:posOffset>
                </wp:positionH>
                <wp:positionV relativeFrom="paragraph">
                  <wp:posOffset>197358</wp:posOffset>
                </wp:positionV>
                <wp:extent cx="1267968" cy="182880"/>
                <wp:effectExtent l="0" t="0" r="8890" b="7620"/>
                <wp:wrapNone/>
                <wp:docPr id="5" name="Rectangle 5"/>
                <wp:cNvGraphicFramePr/>
                <a:graphic xmlns:a="http://schemas.openxmlformats.org/drawingml/2006/main">
                  <a:graphicData uri="http://schemas.microsoft.com/office/word/2010/wordprocessingShape">
                    <wps:wsp>
                      <wps:cNvSpPr/>
                      <wps:spPr>
                        <a:xfrm>
                          <a:off x="0" y="0"/>
                          <a:ext cx="1267968" cy="182880"/>
                        </a:xfrm>
                        <a:prstGeom prst="rect">
                          <a:avLst/>
                        </a:prstGeom>
                        <a:solidFill>
                          <a:srgbClr val="FFFF00">
                            <a:alpha val="42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C1D709" id="Rectangle 5" o:spid="_x0000_s1026" style="position:absolute;margin-left:147.85pt;margin-top:15.55pt;width:99.85pt;height:14.4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" fillcolor="yellow" stroked="f" strokeweight="2pt">
                <v:fill opacity="27499f"/>
              </v:rect>
            </w:pict>
          </mc:Fallback>
        </mc:AlternateContent>
      </w:r>
    </w:p>
    <w:p w14:paraId="632114D9" w14:textId="721284C0" w:rsidR="00D06DE2" w:rsidRDefault="00D06DE2" w:rsidP="0043314D">
      <w:pPr>
        <w:pStyle w:val="BodyText"/>
      </w:pPr>
    </w:p>
    <w:p w14:paraId="390270D6" w14:textId="77777777" w:rsidR="00AF6B4A" w:rsidRDefault="00ED658A" w:rsidP="00AF6B4A">
      <w:pPr>
        <w:pStyle w:val="BodyText"/>
      </w:pPr>
      <w:r>
        <w:t xml:space="preserve">Click </w:t>
      </w:r>
      <w:r w:rsidRPr="00ED658A">
        <w:rPr>
          <w:b/>
          <w:bCs/>
        </w:rPr>
        <w:t>New End</w:t>
      </w:r>
      <w:r w:rsidR="00894504">
        <w:rPr>
          <w:b/>
          <w:bCs/>
        </w:rPr>
        <w:t>p</w:t>
      </w:r>
      <w:r w:rsidRPr="00ED658A">
        <w:rPr>
          <w:b/>
          <w:bCs/>
        </w:rPr>
        <w:t>oint</w:t>
      </w:r>
      <w:r w:rsidR="00894504">
        <w:rPr>
          <w:b/>
          <w:bCs/>
        </w:rPr>
        <w:t xml:space="preserve"> </w:t>
      </w:r>
      <w:r w:rsidR="00894504" w:rsidRPr="00894504">
        <w:t>and enter the details</w:t>
      </w:r>
      <w:r w:rsidR="00894504">
        <w:t xml:space="preserve"> of the on-premises web service.</w:t>
      </w:r>
      <w:r w:rsidR="00AF6B4A">
        <w:t xml:space="preserve"> </w:t>
      </w:r>
    </w:p>
    <w:p w14:paraId="646D31FB" w14:textId="73DA0310" w:rsidR="00FB3412" w:rsidRDefault="00FB3412" w:rsidP="00FB3412">
      <w:pPr>
        <w:pStyle w:val="BodyText"/>
        <w:ind w:right="-900"/>
      </w:pPr>
      <w:r>
        <w:t xml:space="preserve">The URL should be </w:t>
      </w:r>
      <w:r w:rsidR="004F26D8">
        <w:t>as shown below</w:t>
      </w:r>
      <w:r>
        <w:t xml:space="preserve">: </w:t>
      </w:r>
      <w:r>
        <w:br/>
      </w:r>
      <w:hyperlink w:history="1">
        <w:r w:rsidR="008B7128" w:rsidRPr="00A809E1">
          <w:rPr>
            <w:rStyle w:val="Hyperlink"/>
          </w:rPr>
          <w:t>http://</w:t>
        </w:r>
        <w:r w:rsidR="008B7128" w:rsidRPr="008B7128">
          <w:rPr>
            <w:rStyle w:val="Hyperlink"/>
            <w:color w:val="FF0000"/>
          </w:rPr>
          <w:t>##</w:t>
        </w:r>
        <w:r w:rsidR="008B7128" w:rsidRPr="00A809E1">
          <w:rPr>
            <w:rStyle w:val="Hyperlink"/>
          </w:rPr>
          <w:t>/SASStoredProcess/do1?_username=</w:t>
        </w:r>
        <w:r w:rsidR="008B7128" w:rsidRPr="008B7128">
          <w:rPr>
            <w:rStyle w:val="Hyperlink"/>
            <w:color w:val="FF0000"/>
          </w:rPr>
          <w:t>**</w:t>
        </w:r>
        <w:r w:rsidR="008B7128" w:rsidRPr="00A809E1">
          <w:rPr>
            <w:rStyle w:val="Hyperlink"/>
          </w:rPr>
          <w:t>&amp;_password=</w:t>
        </w:r>
        <w:r w:rsidR="008B7128" w:rsidRPr="008B7128">
          <w:rPr>
            <w:rStyle w:val="Hyperlink"/>
            <w:color w:val="FF0000"/>
          </w:rPr>
          <w:t>^^</w:t>
        </w:r>
        <w:r w:rsidR="008B7128" w:rsidRPr="00A809E1">
          <w:rPr>
            <w:rStyle w:val="Hyperlink"/>
          </w:rPr>
          <w:t>&amp;_program=/Shared+Data/Customer+Intelligence/CI360Jobs/Stored+Processes/createJob&amp;OBJECT_TYPE=DMTask&amp;Description=&amp;OBJECT_ID={{$objectid}}&amp;OBJECT_NAME={{$objectname}}</w:t>
        </w:r>
      </w:hyperlink>
      <w:r w:rsidR="006147E3">
        <w:t xml:space="preserve"> </w:t>
      </w:r>
    </w:p>
    <w:p w14:paraId="0DB469C3" w14:textId="47CAADFB" w:rsidR="008B7128" w:rsidRDefault="008B7128" w:rsidP="00FB3412">
      <w:pPr>
        <w:pStyle w:val="BodyText"/>
        <w:ind w:right="-900"/>
      </w:pPr>
      <w:r>
        <w:t>## SAS Server where the STP is hosted</w:t>
      </w:r>
    </w:p>
    <w:p w14:paraId="618A03B3" w14:textId="08459705" w:rsidR="0053373C" w:rsidRDefault="0053373C" w:rsidP="00FB3412">
      <w:pPr>
        <w:pStyle w:val="BodyText"/>
        <w:ind w:right="-900"/>
      </w:pPr>
      <w:r>
        <w:t>** SAS MA Username</w:t>
      </w:r>
    </w:p>
    <w:p w14:paraId="49D82ABF" w14:textId="1CAAAF36" w:rsidR="0053373C" w:rsidRDefault="0053373C" w:rsidP="00FB3412">
      <w:pPr>
        <w:pStyle w:val="BodyText"/>
        <w:ind w:right="-900"/>
      </w:pPr>
      <w:r>
        <w:t>^^ SAS MA User password</w:t>
      </w:r>
    </w:p>
    <w:p w14:paraId="5B105B8B" w14:textId="432AA250" w:rsidR="004F26D8" w:rsidRDefault="008B7128" w:rsidP="00FB3412">
      <w:pPr>
        <w:pStyle w:val="BodyText"/>
        <w:ind w:right="-900"/>
      </w:pPr>
      <w:r>
        <w:t xml:space="preserve">For example: </w:t>
      </w:r>
      <w:hyperlink r:id="rId48" w:history="1">
        <w:r w:rsidRPr="00A809E1">
          <w:rPr>
            <w:rStyle w:val="Hyperlink"/>
          </w:rPr>
          <w:t>http://sasbap.demo.sas.com/SASStoredProcess/do1?_username=sasdemo&amp;_password=12345&amp;_program=/Shared+Data/Customer+Intelligence/CI360Jobs/Stored+Processes/createJob&amp;OBJECT_TYPE=DMTask&amp;Description=&amp;OBJECT_ID={{$objectid}}&amp;OBJECT_NAME={{$objectname}}</w:t>
        </w:r>
      </w:hyperlink>
      <w:r>
        <w:t xml:space="preserve"> </w:t>
      </w:r>
    </w:p>
    <w:p w14:paraId="7140F83B" w14:textId="14F34A30" w:rsidR="00331E71" w:rsidRDefault="00331E71" w:rsidP="00C21CAB">
      <w:pPr>
        <w:pStyle w:val="BodyText"/>
        <w:ind w:right="-900"/>
      </w:pPr>
      <w:r>
        <w:rPr>
          <w:noProof/>
        </w:rPr>
        <w:drawing>
          <wp:inline distT="0" distB="0" distL="0" distR="0" wp14:anchorId="0217A56A" wp14:editId="7F7EA540">
            <wp:extent cx="5933440" cy="2682875"/>
            <wp:effectExtent l="19050" t="19050" r="10160" b="222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3440" cy="2682875"/>
                    </a:xfrm>
                    <a:prstGeom prst="rect">
                      <a:avLst/>
                    </a:prstGeom>
                    <a:ln>
                      <a:solidFill>
                        <a:schemeClr val="bg1">
                          <a:lumMod val="65000"/>
                        </a:schemeClr>
                      </a:solidFill>
                    </a:ln>
                  </pic:spPr>
                </pic:pic>
              </a:graphicData>
            </a:graphic>
          </wp:inline>
        </w:drawing>
      </w:r>
    </w:p>
    <w:p w14:paraId="574FC2F0" w14:textId="686C7D9C" w:rsidR="008B7128" w:rsidRDefault="008B7128" w:rsidP="00C21CAB">
      <w:pPr>
        <w:pStyle w:val="BodyText"/>
        <w:ind w:right="-900"/>
      </w:pPr>
      <w:r>
        <w:t>Once done, click on the ‘Define variable’ link on the upper right corner in the same window. Key in details as shown in the following screenshot:</w:t>
      </w:r>
    </w:p>
    <w:p w14:paraId="4AA2B499" w14:textId="297A619A" w:rsidR="00045A91" w:rsidRDefault="00045A91" w:rsidP="00BD4D83">
      <w:pPr>
        <w:pStyle w:val="BodyText"/>
      </w:pPr>
    </w:p>
    <w:p w14:paraId="56FF1B33" w14:textId="15F17E72" w:rsidR="006147E3" w:rsidRDefault="006147E3" w:rsidP="00BD4D83">
      <w:pPr>
        <w:pStyle w:val="BodyText"/>
      </w:pPr>
      <w:r>
        <w:rPr>
          <w:noProof/>
        </w:rPr>
        <w:lastRenderedPageBreak/>
        <w:drawing>
          <wp:inline distT="0" distB="0" distL="0" distR="0" wp14:anchorId="7A91CFE3" wp14:editId="27E0F774">
            <wp:extent cx="4318000" cy="2521527"/>
            <wp:effectExtent l="19050" t="19050" r="25400" b="1270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43179" cy="2536230"/>
                    </a:xfrm>
                    <a:prstGeom prst="rect">
                      <a:avLst/>
                    </a:prstGeom>
                    <a:ln>
                      <a:solidFill>
                        <a:schemeClr val="bg1">
                          <a:lumMod val="65000"/>
                        </a:schemeClr>
                      </a:solidFill>
                    </a:ln>
                  </pic:spPr>
                </pic:pic>
              </a:graphicData>
            </a:graphic>
          </wp:inline>
        </w:drawing>
      </w:r>
    </w:p>
    <w:p w14:paraId="32553E1C" w14:textId="77777777" w:rsidR="00821655" w:rsidRDefault="00821655" w:rsidP="00821655">
      <w:pPr>
        <w:pStyle w:val="BodyText"/>
      </w:pPr>
      <w:r>
        <w:t>Leave the Authorization, Headers and Parameters sections unchanged.</w:t>
      </w:r>
    </w:p>
    <w:p w14:paraId="0B3C7B89" w14:textId="77777777" w:rsidR="00821655" w:rsidRDefault="00821655" w:rsidP="00821655">
      <w:pPr>
        <w:pStyle w:val="BodyText"/>
      </w:pPr>
      <w:r>
        <w:t xml:space="preserve">Save the configuration by hitting the ‘Save’ button and you will come back to the Connector info screen. </w:t>
      </w:r>
    </w:p>
    <w:p w14:paraId="2A5BF590" w14:textId="77777777" w:rsidR="00821655" w:rsidRDefault="00821655" w:rsidP="00821655">
      <w:pPr>
        <w:pStyle w:val="BodyText"/>
      </w:pPr>
      <w:r>
        <w:t>Observe the Endpoints section and you will see the endpoint you just created. Note the ‘ID’ here. This will be required to configure Custom Properties later.</w:t>
      </w:r>
    </w:p>
    <w:p w14:paraId="24E85108" w14:textId="3B1310F4" w:rsidR="00821655" w:rsidRDefault="00821655" w:rsidP="00821655">
      <w:pPr>
        <w:pStyle w:val="BodyText"/>
        <w:jc w:val="center"/>
      </w:pPr>
      <w:r>
        <w:rPr>
          <w:noProof/>
        </w:rPr>
        <mc:AlternateContent>
          <mc:Choice Requires="wps">
            <w:drawing>
              <wp:anchor distT="0" distB="0" distL="114300" distR="114300" simplePos="0" relativeHeight="251658262" behindDoc="0" locked="0" layoutInCell="1" allowOverlap="1" wp14:anchorId="68DCEDEC" wp14:editId="25AB40DB">
                <wp:simplePos x="0" y="0"/>
                <wp:positionH relativeFrom="column">
                  <wp:posOffset>3665220</wp:posOffset>
                </wp:positionH>
                <wp:positionV relativeFrom="paragraph">
                  <wp:posOffset>735330</wp:posOffset>
                </wp:positionV>
                <wp:extent cx="513708" cy="215757"/>
                <wp:effectExtent l="0" t="0" r="20320" b="13335"/>
                <wp:wrapNone/>
                <wp:docPr id="14" name="Rectangle: Rounded Corners 14"/>
                <wp:cNvGraphicFramePr/>
                <a:graphic xmlns:a="http://schemas.openxmlformats.org/drawingml/2006/main">
                  <a:graphicData uri="http://schemas.microsoft.com/office/word/2010/wordprocessingShape">
                    <wps:wsp>
                      <wps:cNvSpPr/>
                      <wps:spPr>
                        <a:xfrm>
                          <a:off x="0" y="0"/>
                          <a:ext cx="513708" cy="215757"/>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8F3C1C" id="Rectangle: Rounded Corners 14" o:spid="_x0000_s1026" style="position:absolute;margin-left:288.6pt;margin-top:57.9pt;width:40.45pt;height:17pt;z-index:25165826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" filled="f" strokecolor="#c00000" strokeweight="2pt"/>
            </w:pict>
          </mc:Fallback>
        </mc:AlternateContent>
      </w:r>
      <w:r w:rsidR="006147E3">
        <w:rPr>
          <w:noProof/>
        </w:rPr>
        <w:drawing>
          <wp:inline distT="0" distB="0" distL="0" distR="0" wp14:anchorId="6233FD0C" wp14:editId="4BC81342">
            <wp:extent cx="5943600" cy="946150"/>
            <wp:effectExtent l="19050" t="19050" r="19050" b="2540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946150"/>
                    </a:xfrm>
                    <a:prstGeom prst="rect">
                      <a:avLst/>
                    </a:prstGeom>
                    <a:ln>
                      <a:solidFill>
                        <a:schemeClr val="bg1">
                          <a:lumMod val="65000"/>
                        </a:schemeClr>
                      </a:solidFill>
                    </a:ln>
                  </pic:spPr>
                </pic:pic>
              </a:graphicData>
            </a:graphic>
          </wp:inline>
        </w:drawing>
      </w:r>
    </w:p>
    <w:p w14:paraId="20B61D72" w14:textId="545B0325" w:rsidR="0048206B" w:rsidRDefault="00821655" w:rsidP="00C37874">
      <w:pPr>
        <w:pStyle w:val="BodyText"/>
        <w:rPr>
          <w:noProof/>
        </w:rPr>
      </w:pPr>
      <w:r>
        <w:t>Click on ‘Apply’ to save your changes to this Connector.</w:t>
      </w:r>
      <w:r w:rsidRPr="00E643F6">
        <w:rPr>
          <w:noProof/>
        </w:rPr>
        <w:t xml:space="preserve"> </w:t>
      </w:r>
    </w:p>
    <w:p w14:paraId="157E7E35" w14:textId="5BDA35DD" w:rsidR="005875D6" w:rsidRDefault="005875D6" w:rsidP="005875D6">
      <w:pPr>
        <w:pStyle w:val="BodyText"/>
        <w:jc w:val="both"/>
        <w:rPr>
          <w:noProof/>
        </w:rPr>
      </w:pPr>
      <w:r w:rsidRPr="008179D9">
        <w:rPr>
          <w:b/>
          <w:bCs/>
          <w:noProof/>
        </w:rPr>
        <w:t>Important:</w:t>
      </w:r>
      <w:r>
        <w:rPr>
          <w:b/>
          <w:bCs/>
          <w:noProof/>
        </w:rPr>
        <w:t xml:space="preserve"> </w:t>
      </w:r>
      <w:r w:rsidRPr="00EB6ABA">
        <w:rPr>
          <w:noProof/>
        </w:rPr>
        <w:t>Once you are on the Connector List page, you may need to associate the Access Point you created in Step 9 with this Connector. To do so, scroll right on the Connector List until you see the ‘Access Point’ column. Click on the ‘Add’ link and select the apt Access Point from the dropdown list. Click Save and validate on the Connector list if the Access Point has been associated with your Connector.</w:t>
      </w:r>
      <w:r>
        <w:rPr>
          <w:noProof/>
        </w:rPr>
        <w:t xml:space="preserve"> You will see a ‘View’ instead of ‘Add’ under the ‘Access Point’ column now.</w:t>
      </w:r>
    </w:p>
    <w:p w14:paraId="5D5149C2" w14:textId="6CD07B2F" w:rsidR="00BF6FBC" w:rsidRDefault="00BF6FBC" w:rsidP="005875D6">
      <w:pPr>
        <w:pStyle w:val="BodyText"/>
        <w:jc w:val="both"/>
      </w:pPr>
      <w:r>
        <w:rPr>
          <w:noProof/>
        </w:rPr>
        <w:drawing>
          <wp:inline distT="0" distB="0" distL="0" distR="0" wp14:anchorId="1512B110" wp14:editId="4959F885">
            <wp:extent cx="5943600" cy="37465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pic:nvPicPr>
                  <pic:blipFill>
                    <a:blip r:embed="rId52">
                      <a:extLst>
                        <a:ext uri="{28A0092B-C50C-407E-A947-70E740481C1C}">
                          <a14:useLocalDpi xmlns:a14="http://schemas.microsoft.com/office/drawing/2010/main" val="0"/>
                        </a:ext>
                      </a:extLst>
                    </a:blip>
                    <a:stretch>
                      <a:fillRect/>
                    </a:stretch>
                  </pic:blipFill>
                  <pic:spPr>
                    <a:xfrm>
                      <a:off x="0" y="0"/>
                      <a:ext cx="5943600" cy="374650"/>
                    </a:xfrm>
                    <a:prstGeom prst="rect">
                      <a:avLst/>
                    </a:prstGeom>
                  </pic:spPr>
                </pic:pic>
              </a:graphicData>
            </a:graphic>
          </wp:inline>
        </w:drawing>
      </w:r>
    </w:p>
    <w:p w14:paraId="30BC6E07" w14:textId="6D660B49" w:rsidR="005875D6" w:rsidRDefault="005875D6" w:rsidP="005875D6">
      <w:pPr>
        <w:pStyle w:val="BodyText"/>
        <w:jc w:val="center"/>
      </w:pPr>
      <w:r>
        <w:rPr>
          <w:noProof/>
        </w:rPr>
        <w:lastRenderedPageBreak/>
        <w:drawing>
          <wp:inline distT="0" distB="0" distL="0" distR="0" wp14:anchorId="47D5D3EA" wp14:editId="22A18BE0">
            <wp:extent cx="5937250" cy="20193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53">
                      <a:extLst>
                        <a:ext uri="{28A0092B-C50C-407E-A947-70E740481C1C}">
                          <a14:useLocalDpi xmlns:a14="http://schemas.microsoft.com/office/drawing/2010/main" val="0"/>
                        </a:ext>
                      </a:extLst>
                    </a:blip>
                    <a:stretch>
                      <a:fillRect/>
                    </a:stretch>
                  </pic:blipFill>
                  <pic:spPr>
                    <a:xfrm>
                      <a:off x="0" y="0"/>
                      <a:ext cx="5937250" cy="2019300"/>
                    </a:xfrm>
                    <a:prstGeom prst="rect">
                      <a:avLst/>
                    </a:prstGeom>
                  </pic:spPr>
                </pic:pic>
              </a:graphicData>
            </a:graphic>
          </wp:inline>
        </w:drawing>
      </w:r>
    </w:p>
    <w:p w14:paraId="26F18BB2" w14:textId="291D8E42" w:rsidR="00045A91" w:rsidRPr="009B699E" w:rsidRDefault="00045A91" w:rsidP="00B87097">
      <w:pPr>
        <w:pStyle w:val="BodyText"/>
      </w:pPr>
    </w:p>
    <w:p w14:paraId="08DB7194" w14:textId="75AFD745" w:rsidR="00906757" w:rsidRDefault="00B71E31" w:rsidP="004A16ED">
      <w:pPr>
        <w:pStyle w:val="Heading2"/>
        <w:keepLines/>
        <w:numPr>
          <w:ilvl w:val="0"/>
          <w:numId w:val="26"/>
        </w:numPr>
        <w:tabs>
          <w:tab w:val="clear" w:pos="720"/>
        </w:tabs>
        <w:spacing w:before="40" w:after="0" w:line="259" w:lineRule="auto"/>
        <w:ind w:left="540" w:hanging="540"/>
      </w:pPr>
      <w:r>
        <w:t xml:space="preserve">Configure </w:t>
      </w:r>
      <w:r w:rsidR="00906757">
        <w:t xml:space="preserve">Custom </w:t>
      </w:r>
      <w:r>
        <w:t>Properties</w:t>
      </w:r>
    </w:p>
    <w:p w14:paraId="0D6167D9" w14:textId="795F2ADE" w:rsidR="00D104AD" w:rsidRDefault="00D104AD" w:rsidP="007A31AB">
      <w:pPr>
        <w:pStyle w:val="BodyText"/>
      </w:pPr>
    </w:p>
    <w:p w14:paraId="565FCE16" w14:textId="0CD61370" w:rsidR="00D104AD" w:rsidRDefault="00D104AD" w:rsidP="000130DA">
      <w:pPr>
        <w:pStyle w:val="PSDHeader3"/>
        <w:numPr>
          <w:ilvl w:val="0"/>
          <w:numId w:val="0"/>
        </w:numPr>
        <w:ind w:left="720"/>
      </w:pPr>
      <w:r>
        <w:t xml:space="preserve">13.1 Edit </w:t>
      </w:r>
      <w:r w:rsidR="006A5C1B">
        <w:t>CreateJobCustomProperties.xls</w:t>
      </w:r>
    </w:p>
    <w:p w14:paraId="07826B18" w14:textId="2363C0A2" w:rsidR="007A31AB" w:rsidRDefault="008D462D" w:rsidP="00D104AD">
      <w:pPr>
        <w:pStyle w:val="BodyText"/>
      </w:pPr>
      <w:r>
        <w:rPr>
          <w:noProof/>
        </w:rPr>
        <mc:AlternateContent>
          <mc:Choice Requires="wps">
            <w:drawing>
              <wp:anchor distT="0" distB="0" distL="114300" distR="114300" simplePos="0" relativeHeight="251658257" behindDoc="0" locked="0" layoutInCell="1" allowOverlap="1" wp14:anchorId="50707398" wp14:editId="601E5E53">
                <wp:simplePos x="0" y="0"/>
                <wp:positionH relativeFrom="column">
                  <wp:posOffset>4831644</wp:posOffset>
                </wp:positionH>
                <wp:positionV relativeFrom="paragraph">
                  <wp:posOffset>1073998</wp:posOffset>
                </wp:positionV>
                <wp:extent cx="428978" cy="846666"/>
                <wp:effectExtent l="0" t="0" r="47625" b="48895"/>
                <wp:wrapNone/>
                <wp:docPr id="50" name="Straight Arrow Connector 50"/>
                <wp:cNvGraphicFramePr/>
                <a:graphic xmlns:a="http://schemas.openxmlformats.org/drawingml/2006/main">
                  <a:graphicData uri="http://schemas.microsoft.com/office/word/2010/wordprocessingShape">
                    <wps:wsp>
                      <wps:cNvCnPr/>
                      <wps:spPr>
                        <a:xfrm>
                          <a:off x="0" y="0"/>
                          <a:ext cx="428978" cy="846666"/>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376DD9" id="_x0000_t32" coordsize="21600,21600" o:spt="32" o:oned="t" path="m,l21600,21600e" filled="f">
                <v:path arrowok="t" fillok="f" o:connecttype="none"/>
                <o:lock v:ext="edit" shapetype="t"/>
              </v:shapetype>
              <v:shape id="Straight Arrow Connector 50" o:spid="_x0000_s1026" type="#_x0000_t32" style="position:absolute;margin-left:380.45pt;margin-top:84.55pt;width:33.8pt;height:66.6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" strokecolor="#c00000">
                <v:stroke endarrow="block"/>
              </v:shape>
            </w:pict>
          </mc:Fallback>
        </mc:AlternateContent>
      </w:r>
      <w:r w:rsidR="00D104AD">
        <w:t xml:space="preserve">For the on-premises agent to process events from SAS Customer Intelligence 360 an endpoint must be configured. When the on-premises agent starts up it will use this endpoint to connect to the SAS Customer Intelligence </w:t>
      </w:r>
      <w:r w:rsidR="007A31AB">
        <w:t xml:space="preserve">Upload </w:t>
      </w:r>
      <w:r w:rsidR="008B31E8">
        <w:t xml:space="preserve">Custom Properties Template: </w:t>
      </w:r>
      <w:r w:rsidR="007A31AB" w:rsidRPr="007A31AB">
        <w:t>CustomProperties</w:t>
      </w:r>
      <w:r w:rsidR="007A31AB">
        <w:t>.xlsx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7"/>
        <w:gridCol w:w="4763"/>
      </w:tblGrid>
      <w:tr w:rsidR="008D462D" w14:paraId="26CF6BA1" w14:textId="77777777" w:rsidTr="008D462D">
        <w:tc>
          <w:tcPr>
            <w:tcW w:w="4675" w:type="dxa"/>
          </w:tcPr>
          <w:p w14:paraId="5A856341" w14:textId="05297799" w:rsidR="008D462D" w:rsidRDefault="008D462D" w:rsidP="008D462D">
            <w:pPr>
              <w:pStyle w:val="BodyText"/>
            </w:pPr>
            <w:r>
              <w:t>Update Column Q-Data Values Source values in the Properties Tab to be the Connector ID for your implementation from Step 12.</w:t>
            </w:r>
          </w:p>
          <w:p w14:paraId="376B3705" w14:textId="77777777" w:rsidR="008D462D" w:rsidRDefault="008D462D" w:rsidP="00D104AD">
            <w:pPr>
              <w:pStyle w:val="BodyText"/>
            </w:pPr>
          </w:p>
        </w:tc>
        <w:tc>
          <w:tcPr>
            <w:tcW w:w="4675" w:type="dxa"/>
          </w:tcPr>
          <w:p w14:paraId="272A8F7D" w14:textId="3860EBB2" w:rsidR="008D462D" w:rsidRDefault="008D462D" w:rsidP="00D104AD">
            <w:pPr>
              <w:pStyle w:val="BodyText"/>
            </w:pPr>
            <w:r>
              <w:rPr>
                <w:noProof/>
              </w:rPr>
              <w:drawing>
                <wp:inline distT="0" distB="0" distL="0" distR="0" wp14:anchorId="793EE965" wp14:editId="73702AE3">
                  <wp:extent cx="2887901" cy="474133"/>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54">
                            <a:extLst>
                              <a:ext uri="{28A0092B-C50C-407E-A947-70E740481C1C}">
                                <a14:useLocalDpi xmlns:a14="http://schemas.microsoft.com/office/drawing/2010/main" val="0"/>
                              </a:ext>
                            </a:extLst>
                          </a:blip>
                          <a:stretch>
                            <a:fillRect/>
                          </a:stretch>
                        </pic:blipFill>
                        <pic:spPr>
                          <a:xfrm>
                            <a:off x="0" y="0"/>
                            <a:ext cx="2887901" cy="474133"/>
                          </a:xfrm>
                          <a:prstGeom prst="rect">
                            <a:avLst/>
                          </a:prstGeom>
                        </pic:spPr>
                      </pic:pic>
                    </a:graphicData>
                  </a:graphic>
                </wp:inline>
              </w:drawing>
            </w:r>
          </w:p>
        </w:tc>
      </w:tr>
    </w:tbl>
    <w:p w14:paraId="6C4B1BEF" w14:textId="28BE30D2" w:rsidR="008D462D" w:rsidRDefault="008D462D" w:rsidP="00D104AD">
      <w:pPr>
        <w:pStyle w:val="BodyText"/>
      </w:pPr>
    </w:p>
    <w:p w14:paraId="69264392" w14:textId="74065034" w:rsidR="006A5C1B" w:rsidRDefault="00D57AB0" w:rsidP="00D104AD">
      <w:pPr>
        <w:pStyle w:val="BodyText"/>
      </w:pPr>
      <w:r>
        <w:rPr>
          <w:noProof/>
        </w:rPr>
        <mc:AlternateContent>
          <mc:Choice Requires="wps">
            <w:drawing>
              <wp:anchor distT="0" distB="0" distL="114300" distR="114300" simplePos="0" relativeHeight="251675136" behindDoc="0" locked="0" layoutInCell="1" allowOverlap="1" wp14:anchorId="313FD39A" wp14:editId="5EFB0034">
                <wp:simplePos x="0" y="0"/>
                <wp:positionH relativeFrom="column">
                  <wp:posOffset>4972692</wp:posOffset>
                </wp:positionH>
                <wp:positionV relativeFrom="paragraph">
                  <wp:posOffset>308403</wp:posOffset>
                </wp:positionV>
                <wp:extent cx="734517" cy="796247"/>
                <wp:effectExtent l="0" t="0" r="8890" b="4445"/>
                <wp:wrapNone/>
                <wp:docPr id="43" name="Rectangle 43"/>
                <wp:cNvGraphicFramePr/>
                <a:graphic xmlns:a="http://schemas.openxmlformats.org/drawingml/2006/main">
                  <a:graphicData uri="http://schemas.microsoft.com/office/word/2010/wordprocessingShape">
                    <wps:wsp>
                      <wps:cNvSpPr/>
                      <wps:spPr>
                        <a:xfrm>
                          <a:off x="0" y="0"/>
                          <a:ext cx="734517" cy="796247"/>
                        </a:xfrm>
                        <a:prstGeom prst="rect">
                          <a:avLst/>
                        </a:prstGeom>
                        <a:solidFill>
                          <a:srgbClr val="FFFF00">
                            <a:alpha val="63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5C7B19" id="Rectangle 43" o:spid="_x0000_s1026" style="position:absolute;margin-left:391.55pt;margin-top:24.3pt;width:57.85pt;height:62.7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" fillcolor="yellow" stroked="f" strokeweight="2pt">
                <v:fill opacity="41377f"/>
              </v:rect>
            </w:pict>
          </mc:Fallback>
        </mc:AlternateContent>
      </w:r>
      <w:r w:rsidR="00E643F6">
        <w:rPr>
          <w:noProof/>
        </w:rPr>
        <mc:AlternateContent>
          <mc:Choice Requires="wps">
            <w:drawing>
              <wp:anchor distT="0" distB="0" distL="114300" distR="114300" simplePos="0" relativeHeight="251658254" behindDoc="0" locked="0" layoutInCell="1" allowOverlap="1" wp14:anchorId="5EF6BFFB" wp14:editId="397BF4B0">
                <wp:simplePos x="0" y="0"/>
                <wp:positionH relativeFrom="column">
                  <wp:posOffset>4907915</wp:posOffset>
                </wp:positionH>
                <wp:positionV relativeFrom="paragraph">
                  <wp:posOffset>242988</wp:posOffset>
                </wp:positionV>
                <wp:extent cx="935930" cy="909151"/>
                <wp:effectExtent l="0" t="0" r="17145" b="24765"/>
                <wp:wrapNone/>
                <wp:docPr id="49" name="Rectangle: Rounded Corners 49"/>
                <wp:cNvGraphicFramePr/>
                <a:graphic xmlns:a="http://schemas.openxmlformats.org/drawingml/2006/main">
                  <a:graphicData uri="http://schemas.microsoft.com/office/word/2010/wordprocessingShape">
                    <wps:wsp>
                      <wps:cNvSpPr/>
                      <wps:spPr>
                        <a:xfrm>
                          <a:off x="0" y="0"/>
                          <a:ext cx="935930" cy="909151"/>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22F119" id="Rectangle: Rounded Corners 49" o:spid="_x0000_s1026" style="position:absolute;margin-left:386.45pt;margin-top:19.15pt;width:73.7pt;height:71.6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" filled="f" strokecolor="#c00000" strokeweight="2pt"/>
            </w:pict>
          </mc:Fallback>
        </mc:AlternateContent>
      </w:r>
      <w:r w:rsidR="00E643F6" w:rsidRPr="00E643F6">
        <w:rPr>
          <w:noProof/>
        </w:rPr>
        <w:drawing>
          <wp:inline distT="0" distB="0" distL="0" distR="0" wp14:anchorId="5F16E109" wp14:editId="6366D515">
            <wp:extent cx="5943600" cy="11518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1151890"/>
                    </a:xfrm>
                    <a:prstGeom prst="rect">
                      <a:avLst/>
                    </a:prstGeom>
                    <a:noFill/>
                    <a:ln>
                      <a:noFill/>
                    </a:ln>
                  </pic:spPr>
                </pic:pic>
              </a:graphicData>
            </a:graphic>
          </wp:inline>
        </w:drawing>
      </w:r>
    </w:p>
    <w:p w14:paraId="6E36A4E0" w14:textId="4D51CA2C" w:rsidR="006A5C1B" w:rsidRDefault="003E49AB" w:rsidP="00D104AD">
      <w:pPr>
        <w:pStyle w:val="BodyText"/>
      </w:pPr>
      <w:r>
        <w:t>Once updated, the custom properties update can be applied to the Tenant.</w:t>
      </w:r>
    </w:p>
    <w:p w14:paraId="457FBB5B" w14:textId="20FE7C47" w:rsidR="00C13086" w:rsidRDefault="00C13086">
      <w:pPr>
        <w:spacing w:after="0" w:line="240" w:lineRule="auto"/>
        <w:rPr>
          <w:b/>
          <w:sz w:val="24"/>
          <w:szCs w:val="22"/>
        </w:rPr>
      </w:pPr>
      <w:r>
        <w:br w:type="page"/>
      </w:r>
    </w:p>
    <w:p w14:paraId="6C2ECED6" w14:textId="01A6FDB1" w:rsidR="006A5C1B" w:rsidRDefault="000F371F" w:rsidP="000130DA">
      <w:pPr>
        <w:pStyle w:val="PSDHeader3"/>
        <w:numPr>
          <w:ilvl w:val="0"/>
          <w:numId w:val="0"/>
        </w:numPr>
        <w:ind w:left="720"/>
      </w:pPr>
      <w:r w:rsidRPr="00C32924">
        <w:rPr>
          <w:rFonts w:cs="Arial"/>
          <w:noProof/>
        </w:rPr>
        <w:lastRenderedPageBreak/>
        <w:drawing>
          <wp:anchor distT="0" distB="0" distL="114300" distR="114300" simplePos="0" relativeHeight="251658241" behindDoc="0" locked="0" layoutInCell="1" allowOverlap="1" wp14:anchorId="32376CA6" wp14:editId="7B097BF7">
            <wp:simplePos x="0" y="0"/>
            <wp:positionH relativeFrom="margin">
              <wp:posOffset>5115448</wp:posOffset>
            </wp:positionH>
            <wp:positionV relativeFrom="paragraph">
              <wp:posOffset>102235</wp:posOffset>
            </wp:positionV>
            <wp:extent cx="944880" cy="321945"/>
            <wp:effectExtent l="38100" t="38100" r="102870" b="9715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944880" cy="32194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A5C1B">
        <w:t>13.2 Upload CreateJobCustomProperties.xls</w:t>
      </w:r>
    </w:p>
    <w:p w14:paraId="79DE5EA1" w14:textId="38BEB9E8" w:rsidR="00E4241A" w:rsidRDefault="009D447D" w:rsidP="00C43747">
      <w:pPr>
        <w:rPr>
          <w:rFonts w:cstheme="minorHAnsi"/>
          <w:noProof/>
        </w:rPr>
      </w:pPr>
      <w:r w:rsidRPr="00D016C5">
        <w:rPr>
          <w:rFonts w:cstheme="minorHAnsi"/>
          <w:kern w:val="16"/>
        </w:rPr>
        <w:t xml:space="preserve">Go to </w:t>
      </w:r>
      <w:r w:rsidRPr="00D016C5">
        <w:rPr>
          <w:rFonts w:cstheme="minorHAnsi"/>
          <w:b/>
          <w:bCs/>
          <w:kern w:val="16"/>
        </w:rPr>
        <w:t>General Settings &gt; Data Sources</w:t>
      </w:r>
      <w:r w:rsidRPr="00D016C5">
        <w:rPr>
          <w:rFonts w:cstheme="minorHAnsi"/>
          <w:kern w:val="16"/>
        </w:rPr>
        <w:t xml:space="preserve"> and click on </w:t>
      </w:r>
      <w:r w:rsidR="000F371F">
        <w:rPr>
          <w:rFonts w:cstheme="minorHAnsi"/>
          <w:kern w:val="16"/>
        </w:rPr>
        <w:t xml:space="preserve">Upload </w:t>
      </w:r>
      <w:r w:rsidR="00C43747">
        <w:rPr>
          <w:rFonts w:cstheme="minorHAnsi"/>
          <w:kern w:val="16"/>
        </w:rPr>
        <w:t>in the top right</w:t>
      </w:r>
      <w:r w:rsidR="00E4241A">
        <w:rPr>
          <w:rFonts w:cstheme="minorHAnsi"/>
          <w:kern w:val="16"/>
        </w:rPr>
        <w:t xml:space="preserve"> of the screen.</w:t>
      </w:r>
      <w:r w:rsidR="000F371F">
        <w:rPr>
          <w:rFonts w:cstheme="minorHAnsi"/>
          <w:kern w:val="16"/>
        </w:rPr>
        <w:br/>
      </w:r>
    </w:p>
    <w:p w14:paraId="1E13BAB5" w14:textId="651B8925" w:rsidR="003543E8" w:rsidRDefault="000F371F" w:rsidP="00C43747">
      <w:pPr>
        <w:rPr>
          <w:rFonts w:cstheme="minorHAnsi"/>
          <w:noProof/>
        </w:rPr>
      </w:pPr>
      <w:r>
        <w:rPr>
          <w:rFonts w:cstheme="minorHAnsi"/>
          <w:noProof/>
        </w:rPr>
        <w:t xml:space="preserve">Select type </w:t>
      </w:r>
      <w:r w:rsidRPr="000F371F">
        <w:rPr>
          <w:rFonts w:cstheme="minorHAnsi"/>
          <w:b/>
          <w:bCs/>
          <w:noProof/>
        </w:rPr>
        <w:t>Custom Properties</w:t>
      </w:r>
    </w:p>
    <w:p w14:paraId="5A88223C" w14:textId="57E8C214" w:rsidR="003543E8" w:rsidRDefault="000F371F" w:rsidP="00D016C5">
      <w:pPr>
        <w:spacing w:after="0" w:line="240" w:lineRule="auto"/>
        <w:rPr>
          <w:rFonts w:cstheme="minorHAnsi"/>
          <w:noProof/>
        </w:rPr>
      </w:pPr>
      <w:r>
        <w:rPr>
          <w:noProof/>
        </w:rPr>
        <mc:AlternateContent>
          <mc:Choice Requires="wps">
            <w:drawing>
              <wp:anchor distT="0" distB="0" distL="114300" distR="114300" simplePos="0" relativeHeight="251658258" behindDoc="0" locked="0" layoutInCell="1" allowOverlap="1" wp14:anchorId="6D5728F2" wp14:editId="35E59DCE">
                <wp:simplePos x="0" y="0"/>
                <wp:positionH relativeFrom="column">
                  <wp:posOffset>3969572</wp:posOffset>
                </wp:positionH>
                <wp:positionV relativeFrom="paragraph">
                  <wp:posOffset>364341</wp:posOffset>
                </wp:positionV>
                <wp:extent cx="1974028" cy="553085"/>
                <wp:effectExtent l="0" t="0" r="26670" b="18415"/>
                <wp:wrapNone/>
                <wp:docPr id="52" name="Rectangle: Rounded Corners 52"/>
                <wp:cNvGraphicFramePr/>
                <a:graphic xmlns:a="http://schemas.openxmlformats.org/drawingml/2006/main">
                  <a:graphicData uri="http://schemas.microsoft.com/office/word/2010/wordprocessingShape">
                    <wps:wsp>
                      <wps:cNvSpPr/>
                      <wps:spPr>
                        <a:xfrm>
                          <a:off x="0" y="0"/>
                          <a:ext cx="1974028" cy="553085"/>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2665FF" id="Rectangle: Rounded Corners 52" o:spid="_x0000_s1026" style="position:absolute;margin-left:312.55pt;margin-top:28.7pt;width:155.45pt;height:43.5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" filled="f" strokecolor="#c00000" strokeweight="2pt"/>
            </w:pict>
          </mc:Fallback>
        </mc:AlternateContent>
      </w:r>
      <w:r>
        <w:rPr>
          <w:noProof/>
        </w:rPr>
        <w:drawing>
          <wp:inline distT="0" distB="0" distL="0" distR="0" wp14:anchorId="1492CD6D" wp14:editId="44E3B10A">
            <wp:extent cx="5943600" cy="91884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918845"/>
                    </a:xfrm>
                    <a:prstGeom prst="rect">
                      <a:avLst/>
                    </a:prstGeom>
                  </pic:spPr>
                </pic:pic>
              </a:graphicData>
            </a:graphic>
          </wp:inline>
        </w:drawing>
      </w:r>
    </w:p>
    <w:p w14:paraId="01153DBE" w14:textId="0A0F2327" w:rsidR="0027724A" w:rsidRDefault="0027724A" w:rsidP="00D016C5">
      <w:pPr>
        <w:spacing w:after="0" w:line="240" w:lineRule="auto"/>
        <w:rPr>
          <w:rFonts w:cstheme="minorHAnsi"/>
          <w:noProof/>
        </w:rPr>
      </w:pPr>
    </w:p>
    <w:p w14:paraId="200B0469" w14:textId="0343FF5E" w:rsidR="0027724A" w:rsidRPr="00E4241A" w:rsidRDefault="002F6ADD" w:rsidP="00D016C5">
      <w:pPr>
        <w:spacing w:after="0" w:line="240" w:lineRule="auto"/>
        <w:rPr>
          <w:rFonts w:cstheme="minorHAnsi"/>
          <w:b/>
          <w:bCs/>
          <w:noProof/>
          <w:sz w:val="4"/>
          <w:szCs w:val="2"/>
        </w:rPr>
      </w:pPr>
      <w:r>
        <w:rPr>
          <w:noProof/>
        </w:rPr>
        <mc:AlternateContent>
          <mc:Choice Requires="wps">
            <w:drawing>
              <wp:anchor distT="0" distB="0" distL="114300" distR="114300" simplePos="0" relativeHeight="251658259" behindDoc="0" locked="0" layoutInCell="1" allowOverlap="1" wp14:anchorId="73045BB7" wp14:editId="6E0BB83A">
                <wp:simplePos x="0" y="0"/>
                <wp:positionH relativeFrom="column">
                  <wp:posOffset>5006041</wp:posOffset>
                </wp:positionH>
                <wp:positionV relativeFrom="paragraph">
                  <wp:posOffset>188392</wp:posOffset>
                </wp:positionV>
                <wp:extent cx="602316" cy="204059"/>
                <wp:effectExtent l="0" t="0" r="26670" b="24765"/>
                <wp:wrapNone/>
                <wp:docPr id="54" name="Rectangle: Rounded Corners 54"/>
                <wp:cNvGraphicFramePr/>
                <a:graphic xmlns:a="http://schemas.openxmlformats.org/drawingml/2006/main">
                  <a:graphicData uri="http://schemas.microsoft.com/office/word/2010/wordprocessingShape">
                    <wps:wsp>
                      <wps:cNvSpPr/>
                      <wps:spPr>
                        <a:xfrm>
                          <a:off x="0" y="0"/>
                          <a:ext cx="602316" cy="204059"/>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ED9F4D" id="Rectangle: Rounded Corners 54" o:spid="_x0000_s1026" style="position:absolute;margin-left:394.2pt;margin-top:14.85pt;width:47.45pt;height:16.0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" filled="f" strokecolor="#c00000" strokeweight="2pt"/>
            </w:pict>
          </mc:Fallback>
        </mc:AlternateContent>
      </w:r>
      <w:r w:rsidR="0027724A">
        <w:rPr>
          <w:rFonts w:cstheme="minorHAnsi"/>
          <w:noProof/>
        </w:rPr>
        <w:t xml:space="preserve">Choose the updated </w:t>
      </w:r>
      <w:r w:rsidR="0027724A" w:rsidRPr="0027724A">
        <w:rPr>
          <w:rFonts w:cstheme="minorHAnsi"/>
          <w:b/>
          <w:bCs/>
          <w:i/>
          <w:iCs/>
          <w:noProof/>
        </w:rPr>
        <w:t>CreateJobCustomProperties.xls</w:t>
      </w:r>
      <w:r w:rsidR="0027724A">
        <w:rPr>
          <w:rFonts w:cstheme="minorHAnsi"/>
          <w:b/>
          <w:bCs/>
          <w:noProof/>
        </w:rPr>
        <w:t xml:space="preserve"> </w:t>
      </w:r>
      <w:r w:rsidR="0027724A">
        <w:rPr>
          <w:rFonts w:cstheme="minorHAnsi"/>
          <w:noProof/>
        </w:rPr>
        <w:t xml:space="preserve">and select </w:t>
      </w:r>
      <w:r w:rsidR="0027724A" w:rsidRPr="0027724A">
        <w:rPr>
          <w:rFonts w:cstheme="minorHAnsi"/>
          <w:b/>
          <w:bCs/>
          <w:noProof/>
        </w:rPr>
        <w:t>Upload Data.</w:t>
      </w:r>
      <w:r w:rsidR="00E4241A">
        <w:rPr>
          <w:rFonts w:cstheme="minorHAnsi"/>
          <w:b/>
          <w:bCs/>
          <w:noProof/>
        </w:rPr>
        <w:br/>
      </w:r>
    </w:p>
    <w:p w14:paraId="08D9D745" w14:textId="3B172DC7" w:rsidR="0027724A" w:rsidRDefault="0010673B" w:rsidP="00D016C5">
      <w:pPr>
        <w:spacing w:after="0" w:line="240" w:lineRule="auto"/>
        <w:rPr>
          <w:rFonts w:cstheme="minorHAnsi"/>
          <w:b/>
          <w:bCs/>
          <w:noProof/>
        </w:rPr>
      </w:pPr>
      <w:r>
        <w:rPr>
          <w:noProof/>
        </w:rPr>
        <w:drawing>
          <wp:inline distT="0" distB="0" distL="0" distR="0" wp14:anchorId="3BADC130" wp14:editId="52A782FA">
            <wp:extent cx="5943600" cy="1043492"/>
            <wp:effectExtent l="0" t="0" r="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b="7732"/>
                    <a:stretch/>
                  </pic:blipFill>
                  <pic:spPr bwMode="auto">
                    <a:xfrm>
                      <a:off x="0" y="0"/>
                      <a:ext cx="5943600" cy="1043492"/>
                    </a:xfrm>
                    <a:prstGeom prst="rect">
                      <a:avLst/>
                    </a:prstGeom>
                    <a:ln>
                      <a:noFill/>
                    </a:ln>
                    <a:extLst>
                      <a:ext uri="{53640926-AAD7-44D8-BBD7-CCE9431645EC}">
                        <a14:shadowObscured xmlns:a14="http://schemas.microsoft.com/office/drawing/2010/main"/>
                      </a:ext>
                    </a:extLst>
                  </pic:spPr>
                </pic:pic>
              </a:graphicData>
            </a:graphic>
          </wp:inline>
        </w:drawing>
      </w:r>
    </w:p>
    <w:p w14:paraId="4B03B63F" w14:textId="17BFA1BD" w:rsidR="0027724A" w:rsidRPr="0027724A" w:rsidRDefault="0027724A" w:rsidP="00D016C5">
      <w:pPr>
        <w:spacing w:after="0" w:line="240" w:lineRule="auto"/>
        <w:rPr>
          <w:rFonts w:cstheme="minorHAnsi"/>
          <w:b/>
          <w:bCs/>
          <w:noProof/>
        </w:rPr>
      </w:pPr>
    </w:p>
    <w:p w14:paraId="637ACB47" w14:textId="2D84ECC6" w:rsidR="00756FFD" w:rsidRDefault="008A77C3" w:rsidP="00D016C5">
      <w:pPr>
        <w:spacing w:after="0" w:line="240" w:lineRule="auto"/>
        <w:rPr>
          <w:noProof/>
        </w:rPr>
      </w:pPr>
      <w:r>
        <w:rPr>
          <w:rFonts w:cstheme="minorHAnsi"/>
          <w:noProof/>
        </w:rPr>
        <w:t xml:space="preserve">Check the job status </w:t>
      </w:r>
      <w:r w:rsidR="0021492D">
        <w:rPr>
          <w:rFonts w:cstheme="minorHAnsi"/>
          <w:noProof/>
        </w:rPr>
        <w:t>and confirm that the Custom Properties were updated successfully.</w:t>
      </w:r>
    </w:p>
    <w:p w14:paraId="2952AFB4" w14:textId="7EFB839A" w:rsidR="00756FFD" w:rsidRPr="00E4241A" w:rsidRDefault="00E4241A" w:rsidP="00D016C5">
      <w:pPr>
        <w:spacing w:after="0" w:line="240" w:lineRule="auto"/>
        <w:rPr>
          <w:noProof/>
          <w:sz w:val="8"/>
          <w:szCs w:val="4"/>
        </w:rPr>
      </w:pPr>
      <w:r w:rsidRPr="00E4241A">
        <w:rPr>
          <w:noProof/>
          <w:sz w:val="8"/>
          <w:szCs w:val="4"/>
        </w:rPr>
        <mc:AlternateContent>
          <mc:Choice Requires="wps">
            <w:drawing>
              <wp:anchor distT="0" distB="0" distL="114300" distR="114300" simplePos="0" relativeHeight="251658260" behindDoc="0" locked="0" layoutInCell="1" allowOverlap="1" wp14:anchorId="0FC41FD0" wp14:editId="7F589F09">
                <wp:simplePos x="0" y="0"/>
                <wp:positionH relativeFrom="column">
                  <wp:posOffset>5044440</wp:posOffset>
                </wp:positionH>
                <wp:positionV relativeFrom="paragraph">
                  <wp:posOffset>63874</wp:posOffset>
                </wp:positionV>
                <wp:extent cx="215152" cy="192666"/>
                <wp:effectExtent l="0" t="0" r="13970" b="17145"/>
                <wp:wrapNone/>
                <wp:docPr id="56" name="Rectangle: Rounded Corners 56"/>
                <wp:cNvGraphicFramePr/>
                <a:graphic xmlns:a="http://schemas.openxmlformats.org/drawingml/2006/main">
                  <a:graphicData uri="http://schemas.microsoft.com/office/word/2010/wordprocessingShape">
                    <wps:wsp>
                      <wps:cNvSpPr/>
                      <wps:spPr>
                        <a:xfrm>
                          <a:off x="0" y="0"/>
                          <a:ext cx="215152" cy="192666"/>
                        </a:xfrm>
                        <a:prstGeom prst="round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2E526D" id="Rectangle: Rounded Corners 56" o:spid="_x0000_s1026" style="position:absolute;margin-left:397.2pt;margin-top:5.05pt;width:16.95pt;height:15.1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" filled="f" strokecolor="#c00000" strokeweight="2pt"/>
            </w:pict>
          </mc:Fallback>
        </mc:AlternateContent>
      </w:r>
    </w:p>
    <w:p w14:paraId="70A8A93C" w14:textId="306A9E35" w:rsidR="009F238F" w:rsidRDefault="00756FFD" w:rsidP="009F238F">
      <w:pPr>
        <w:spacing w:after="0" w:line="240" w:lineRule="auto"/>
        <w:jc w:val="center"/>
        <w:rPr>
          <w:rFonts w:cstheme="minorHAnsi"/>
          <w:noProof/>
        </w:rPr>
      </w:pPr>
      <w:r>
        <w:rPr>
          <w:noProof/>
        </w:rPr>
        <w:drawing>
          <wp:inline distT="0" distB="0" distL="0" distR="0" wp14:anchorId="0CBB1E41" wp14:editId="05DA23E5">
            <wp:extent cx="5229097" cy="663090"/>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47154"/>
                    <a:stretch/>
                  </pic:blipFill>
                  <pic:spPr bwMode="auto">
                    <a:xfrm>
                      <a:off x="0" y="0"/>
                      <a:ext cx="5277026" cy="669168"/>
                    </a:xfrm>
                    <a:prstGeom prst="rect">
                      <a:avLst/>
                    </a:prstGeom>
                    <a:ln>
                      <a:noFill/>
                    </a:ln>
                    <a:extLst>
                      <a:ext uri="{53640926-AAD7-44D8-BBD7-CCE9431645EC}">
                        <a14:shadowObscured xmlns:a14="http://schemas.microsoft.com/office/drawing/2010/main"/>
                      </a:ext>
                    </a:extLst>
                  </pic:spPr>
                </pic:pic>
              </a:graphicData>
            </a:graphic>
          </wp:inline>
        </w:drawing>
      </w:r>
      <w:r w:rsidR="009D447D" w:rsidRPr="00D016C5">
        <w:rPr>
          <w:rFonts w:cstheme="minorHAnsi"/>
          <w:noProof/>
        </w:rPr>
        <w:br/>
      </w:r>
      <w:r w:rsidR="009D447D" w:rsidRPr="00E4241A">
        <w:rPr>
          <w:rFonts w:cstheme="minorHAnsi"/>
          <w:noProof/>
          <w:sz w:val="10"/>
          <w:szCs w:val="6"/>
        </w:rPr>
        <w:br/>
      </w:r>
      <w:r w:rsidR="009F238F">
        <w:rPr>
          <w:noProof/>
        </w:rPr>
        <w:drawing>
          <wp:inline distT="0" distB="0" distL="0" distR="0" wp14:anchorId="0E8F20FD" wp14:editId="1C9FB2FA">
            <wp:extent cx="4889351" cy="767356"/>
            <wp:effectExtent l="0" t="0" r="698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941159" cy="775487"/>
                    </a:xfrm>
                    <a:prstGeom prst="rect">
                      <a:avLst/>
                    </a:prstGeom>
                  </pic:spPr>
                </pic:pic>
              </a:graphicData>
            </a:graphic>
          </wp:inline>
        </w:drawing>
      </w:r>
      <w:r w:rsidR="009D447D" w:rsidRPr="00D016C5">
        <w:rPr>
          <w:rFonts w:cstheme="minorHAnsi"/>
          <w:noProof/>
        </w:rPr>
        <w:br/>
      </w:r>
    </w:p>
    <w:p w14:paraId="3CA801BA" w14:textId="6042FB63" w:rsidR="00E259BF" w:rsidRDefault="009F238F" w:rsidP="009F238F">
      <w:pPr>
        <w:spacing w:after="0" w:line="240" w:lineRule="auto"/>
        <w:rPr>
          <w:rFonts w:cstheme="minorHAnsi"/>
          <w:noProof/>
        </w:rPr>
      </w:pPr>
      <w:r>
        <w:rPr>
          <w:rFonts w:cstheme="minorHAnsi"/>
          <w:noProof/>
        </w:rPr>
        <w:t>Open a new</w:t>
      </w:r>
      <w:r w:rsidR="00E259BF">
        <w:rPr>
          <w:rFonts w:cstheme="minorHAnsi"/>
          <w:noProof/>
        </w:rPr>
        <w:t xml:space="preserve"> Direct Marketing Task or Segment Map to confirm the new Create On-Prem Job Custom Properties are present.</w:t>
      </w:r>
      <w:r w:rsidR="00E4241A" w:rsidRPr="00E4241A">
        <w:rPr>
          <w:noProof/>
        </w:rPr>
        <w:t xml:space="preserve"> </w:t>
      </w:r>
    </w:p>
    <w:p w14:paraId="1F2D4B2E" w14:textId="5F22A2BE" w:rsidR="009D447D" w:rsidRPr="00D016C5" w:rsidRDefault="00E739AF" w:rsidP="009F238F">
      <w:pPr>
        <w:spacing w:after="0" w:line="240" w:lineRule="auto"/>
        <w:rPr>
          <w:rFonts w:cstheme="minorHAnsi"/>
          <w:kern w:val="16"/>
        </w:rPr>
      </w:pPr>
      <w:r>
        <w:rPr>
          <w:rFonts w:cstheme="minorHAnsi"/>
          <w:noProof/>
        </w:rPr>
        <mc:AlternateContent>
          <mc:Choice Requires="wpg">
            <w:drawing>
              <wp:anchor distT="0" distB="0" distL="114300" distR="114300" simplePos="0" relativeHeight="251658261" behindDoc="0" locked="0" layoutInCell="1" allowOverlap="1" wp14:anchorId="4ECA3FE5" wp14:editId="35A1EFCC">
                <wp:simplePos x="0" y="0"/>
                <wp:positionH relativeFrom="column">
                  <wp:posOffset>882127</wp:posOffset>
                </wp:positionH>
                <wp:positionV relativeFrom="paragraph">
                  <wp:posOffset>126066</wp:posOffset>
                </wp:positionV>
                <wp:extent cx="4107815" cy="2479040"/>
                <wp:effectExtent l="0" t="0" r="6985" b="0"/>
                <wp:wrapNone/>
                <wp:docPr id="60" name="Group 60"/>
                <wp:cNvGraphicFramePr/>
                <a:graphic xmlns:a="http://schemas.openxmlformats.org/drawingml/2006/main">
                  <a:graphicData uri="http://schemas.microsoft.com/office/word/2010/wordprocessingGroup">
                    <wpg:wgp>
                      <wpg:cNvGrpSpPr/>
                      <wpg:grpSpPr>
                        <a:xfrm>
                          <a:off x="0" y="0"/>
                          <a:ext cx="4107815" cy="2479040"/>
                          <a:chOff x="0" y="0"/>
                          <a:chExt cx="4107815" cy="2479040"/>
                        </a:xfrm>
                      </wpg:grpSpPr>
                      <pic:pic xmlns:pic="http://schemas.openxmlformats.org/drawingml/2006/picture">
                        <pic:nvPicPr>
                          <pic:cNvPr id="58" name="Picture 58"/>
                          <pic:cNvPicPr>
                            <a:picLocks noChangeAspect="1"/>
                          </pic:cNvPicPr>
                        </pic:nvPicPr>
                        <pic:blipFill>
                          <a:blip r:embed="rId61"/>
                          <a:stretch>
                            <a:fillRect/>
                          </a:stretch>
                        </pic:blipFill>
                        <pic:spPr>
                          <a:xfrm>
                            <a:off x="0" y="0"/>
                            <a:ext cx="4107815" cy="2479040"/>
                          </a:xfrm>
                          <a:prstGeom prst="rect">
                            <a:avLst/>
                          </a:prstGeom>
                        </pic:spPr>
                      </pic:pic>
                      <wps:wsp>
                        <wps:cNvPr id="59" name="Rectangle 59"/>
                        <wps:cNvSpPr/>
                        <wps:spPr>
                          <a:xfrm>
                            <a:off x="290457" y="398033"/>
                            <a:ext cx="645458" cy="11833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DCCAC2A" id="Group 60" o:spid="_x0000_s1026" style="position:absolute;margin-left:69.45pt;margin-top:9.95pt;width:323.45pt;height:195.2pt;z-index:251658261" coordsize="41078,24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">
                <v:shape id="Picture 58" o:spid="_x0000_s1027" type="#_x0000_t75" style="position:absolute;width:41078;height:24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">
                  <v:imagedata r:id="rId63" o:title=""/>
                </v:shape>
                <v:rect id="Rectangle 59" o:spid="_x0000_s1028" style="position:absolute;left:2904;top:3980;width:6455;height:1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" fillcolor="white [3212]" stroked="f" strokeweight="2pt"/>
              </v:group>
            </w:pict>
          </mc:Fallback>
        </mc:AlternateContent>
      </w:r>
      <w:r w:rsidR="009D447D" w:rsidRPr="00D016C5">
        <w:rPr>
          <w:rFonts w:cstheme="minorHAnsi"/>
          <w:noProof/>
        </w:rPr>
        <w:br/>
      </w:r>
      <w:r w:rsidR="009D447D" w:rsidRPr="00D016C5">
        <w:rPr>
          <w:rFonts w:cstheme="minorHAnsi"/>
          <w:noProof/>
        </w:rPr>
        <w:br/>
      </w:r>
      <w:r w:rsidR="009D447D" w:rsidRPr="00D016C5">
        <w:rPr>
          <w:rFonts w:cstheme="minorHAnsi"/>
          <w:noProof/>
        </w:rPr>
        <w:br/>
      </w:r>
    </w:p>
    <w:p w14:paraId="27A9E6A0" w14:textId="77777777" w:rsidR="009D447D" w:rsidRPr="00733539" w:rsidRDefault="009D447D" w:rsidP="009D447D">
      <w:pPr>
        <w:pStyle w:val="ListParagraph"/>
        <w:rPr>
          <w:rFonts w:cstheme="minorHAnsi"/>
          <w:kern w:val="16"/>
        </w:rPr>
      </w:pPr>
    </w:p>
    <w:p w14:paraId="3C014378" w14:textId="77777777" w:rsidR="009D447D" w:rsidRPr="00733539" w:rsidRDefault="009D447D" w:rsidP="009D447D">
      <w:pPr>
        <w:pStyle w:val="ListParagraph"/>
        <w:rPr>
          <w:rFonts w:cstheme="minorHAnsi"/>
          <w:kern w:val="16"/>
        </w:rPr>
      </w:pPr>
    </w:p>
    <w:p w14:paraId="2AFE9AE6" w14:textId="77777777" w:rsidR="009D447D" w:rsidRPr="00733539" w:rsidRDefault="009D447D" w:rsidP="009D447D">
      <w:pPr>
        <w:pStyle w:val="ListParagraph"/>
        <w:rPr>
          <w:rFonts w:cstheme="minorHAnsi"/>
          <w:kern w:val="16"/>
        </w:rPr>
      </w:pPr>
    </w:p>
    <w:p w14:paraId="4CCA7C6B" w14:textId="77777777" w:rsidR="00E4241A" w:rsidRDefault="00E4241A">
      <w:pPr>
        <w:spacing w:after="0" w:line="240" w:lineRule="auto"/>
        <w:rPr>
          <w:rFonts w:cs="Arial"/>
          <w:b/>
          <w:bCs/>
          <w:kern w:val="28"/>
          <w:sz w:val="36"/>
          <w:szCs w:val="28"/>
        </w:rPr>
      </w:pPr>
      <w:r>
        <w:br w:type="page"/>
      </w:r>
    </w:p>
    <w:bookmarkEnd w:id="0"/>
    <w:p w14:paraId="1877C345" w14:textId="5BC9663C" w:rsidR="00906757" w:rsidRDefault="006E6BDD" w:rsidP="00127C16">
      <w:pPr>
        <w:pStyle w:val="Heading1"/>
      </w:pPr>
      <w:r>
        <w:lastRenderedPageBreak/>
        <w:t>Validation</w:t>
      </w:r>
    </w:p>
    <w:p w14:paraId="4D0F0289" w14:textId="26924A5E" w:rsidR="00BA1220" w:rsidRDefault="00BA1220" w:rsidP="004A16ED">
      <w:pPr>
        <w:pStyle w:val="BodyText"/>
        <w:numPr>
          <w:ilvl w:val="0"/>
          <w:numId w:val="30"/>
        </w:numPr>
      </w:pPr>
      <w:r>
        <w:t>Create a new Direct Marketing Task or Segment Map in 360.</w:t>
      </w:r>
    </w:p>
    <w:p w14:paraId="53E11FF4" w14:textId="0DDC89CD" w:rsidR="00BA1220" w:rsidRDefault="00BA1220" w:rsidP="004A16ED">
      <w:pPr>
        <w:pStyle w:val="BodyText"/>
        <w:numPr>
          <w:ilvl w:val="0"/>
          <w:numId w:val="30"/>
        </w:numPr>
      </w:pPr>
      <w:r>
        <w:t>Configure and save the DM</w:t>
      </w:r>
      <w:r w:rsidR="00CE5C76">
        <w:t xml:space="preserve"> </w:t>
      </w:r>
      <w:r>
        <w:t>Task</w:t>
      </w:r>
      <w:r w:rsidR="00CE5C76">
        <w:t xml:space="preserve"> and/or </w:t>
      </w:r>
      <w:r>
        <w:t>Seg</w:t>
      </w:r>
      <w:r w:rsidR="00CE5C76">
        <w:t xml:space="preserve">ment </w:t>
      </w:r>
      <w:r>
        <w:t>Map as per your requirements.</w:t>
      </w:r>
    </w:p>
    <w:p w14:paraId="7E93B9D7" w14:textId="26924A5E" w:rsidR="00BA1220" w:rsidRDefault="00BA1220" w:rsidP="004A16ED">
      <w:pPr>
        <w:pStyle w:val="BodyText"/>
        <w:numPr>
          <w:ilvl w:val="0"/>
          <w:numId w:val="30"/>
        </w:numPr>
      </w:pPr>
      <w:r>
        <w:t xml:space="preserve">On the Properties tab, locate the ‘Create On-Prem Job’ custom property. </w:t>
      </w:r>
    </w:p>
    <w:p w14:paraId="044D6405" w14:textId="26924A5E" w:rsidR="00BA1220" w:rsidRDefault="00BA1220" w:rsidP="004A16ED">
      <w:pPr>
        <w:pStyle w:val="BodyText"/>
        <w:numPr>
          <w:ilvl w:val="0"/>
          <w:numId w:val="30"/>
        </w:numPr>
      </w:pPr>
      <w:r>
        <w:t>Click on the ‘Create Job’ button.</w:t>
      </w:r>
    </w:p>
    <w:p w14:paraId="0F2B4855" w14:textId="251BC59B" w:rsidR="00BA1220" w:rsidRDefault="00BA1220" w:rsidP="004A16ED">
      <w:pPr>
        <w:pStyle w:val="BodyText"/>
        <w:numPr>
          <w:ilvl w:val="0"/>
          <w:numId w:val="30"/>
        </w:numPr>
      </w:pPr>
      <w:r>
        <w:t>Observe the Agent console window for logs.</w:t>
      </w:r>
    </w:p>
    <w:p w14:paraId="0A82A6E5" w14:textId="26924A5E" w:rsidR="00BA1220" w:rsidRDefault="00BA1220" w:rsidP="004A16ED">
      <w:pPr>
        <w:pStyle w:val="BodyText"/>
        <w:numPr>
          <w:ilvl w:val="0"/>
          <w:numId w:val="30"/>
        </w:numPr>
      </w:pPr>
      <w:r>
        <w:t>If the Integration is correctly setup, you will see a return response populates the custom property fields on the 360 UI as shown above.</w:t>
      </w:r>
    </w:p>
    <w:p w14:paraId="514953A4" w14:textId="26924A5E" w:rsidR="00BA1220" w:rsidRDefault="00BA1220" w:rsidP="004A16ED">
      <w:pPr>
        <w:pStyle w:val="BodyText"/>
        <w:numPr>
          <w:ilvl w:val="0"/>
          <w:numId w:val="30"/>
        </w:numPr>
      </w:pPr>
      <w:r>
        <w:t>If not, revisit and affirm all steps in this document and perform this test use case again.</w:t>
      </w:r>
    </w:p>
    <w:p w14:paraId="5C181C41" w14:textId="26924A5E" w:rsidR="00BA1220" w:rsidRPr="00BA1220" w:rsidRDefault="00BA1220" w:rsidP="00BA1220">
      <w:pPr>
        <w:pStyle w:val="BodyText"/>
      </w:pPr>
    </w:p>
    <w:p w14:paraId="6F3F8342" w14:textId="77777777" w:rsidR="00E739AF" w:rsidRDefault="00E739AF" w:rsidP="00127C16">
      <w:pPr>
        <w:pStyle w:val="Heading1"/>
      </w:pPr>
      <w:r>
        <w:t>Troubleshooting</w:t>
      </w:r>
    </w:p>
    <w:p w14:paraId="2F656CA5" w14:textId="7C1A592F" w:rsidR="00030D6C" w:rsidRDefault="00030D6C" w:rsidP="00E739AF">
      <w:pPr>
        <w:pStyle w:val="BodyText"/>
        <w:numPr>
          <w:ilvl w:val="0"/>
          <w:numId w:val="29"/>
        </w:numPr>
      </w:pPr>
      <w:r>
        <w:t xml:space="preserve">Confirm that the stored process was deployed </w:t>
      </w:r>
      <w:r w:rsidR="00C54047">
        <w:t xml:space="preserve">correctly </w:t>
      </w:r>
      <w:r>
        <w:t xml:space="preserve">and </w:t>
      </w:r>
      <w:r w:rsidR="00F20E73">
        <w:t xml:space="preserve">that </w:t>
      </w:r>
      <w:r>
        <w:t xml:space="preserve">the web services are running by navigating to </w:t>
      </w:r>
      <w:r w:rsidRPr="00030D6C">
        <w:rPr>
          <w:highlight w:val="yellow"/>
        </w:rPr>
        <w:t>http://sasbap.demo.sas.com</w:t>
      </w:r>
      <w:r w:rsidRPr="00030D6C">
        <w:t>/SASStoredProcess/do1 in your SAS 9.4</w:t>
      </w:r>
      <w:r>
        <w:t xml:space="preserve"> environment</w:t>
      </w:r>
      <w:r w:rsidR="00F20E73">
        <w:t>.</w:t>
      </w:r>
    </w:p>
    <w:p w14:paraId="00DE4024" w14:textId="77777777" w:rsidR="00326728" w:rsidRDefault="00F23A99" w:rsidP="00326728">
      <w:pPr>
        <w:pStyle w:val="ListParagraph"/>
        <w:numPr>
          <w:ilvl w:val="0"/>
          <w:numId w:val="29"/>
        </w:numPr>
        <w:spacing w:after="0"/>
      </w:pPr>
      <w:r w:rsidRPr="00F23A99">
        <w:t>If the agent fails to start, review the ..\logs\sas.mkt.apigw.sdk.log file.</w:t>
      </w:r>
    </w:p>
    <w:p w14:paraId="0278EB14" w14:textId="0D83A3DB" w:rsidR="00F23A99" w:rsidRDefault="00F20E73" w:rsidP="00F20E73">
      <w:pPr>
        <w:pStyle w:val="ListParagraph"/>
        <w:spacing w:after="0"/>
        <w:ind w:left="1080"/>
        <w:contextualSpacing w:val="0"/>
      </w:pPr>
      <w:r>
        <w:br/>
      </w:r>
      <w:r w:rsidR="00B14E59">
        <w:t xml:space="preserve">A common reason will be that </w:t>
      </w:r>
      <w:r w:rsidR="00F23A99">
        <w:t>the port is already in use</w:t>
      </w:r>
      <w:r w:rsidR="00B14E59">
        <w:t>. E</w:t>
      </w:r>
      <w:r w:rsidR="00F23A99">
        <w:t>dit the port in</w:t>
      </w:r>
      <w:r w:rsidR="00B14E59">
        <w:t xml:space="preserve"> </w:t>
      </w:r>
      <w:r>
        <w:t>..</w:t>
      </w:r>
      <w:r w:rsidR="00B14E59" w:rsidRPr="00B14E59">
        <w:t>\CI360GeneralAgent\config\agent-runtime.properties</w:t>
      </w:r>
      <w:r w:rsidR="00F23A99" w:rsidRPr="00F23A99">
        <w:t xml:space="preserve"> </w:t>
      </w:r>
    </w:p>
    <w:p w14:paraId="6B37E3E0" w14:textId="5A2E0701" w:rsidR="00B14E59" w:rsidRDefault="00B14E59" w:rsidP="00B14E59">
      <w:pPr>
        <w:pStyle w:val="ListParagraph"/>
        <w:ind w:left="1080"/>
      </w:pPr>
    </w:p>
    <w:p w14:paraId="3A1CE8F2" w14:textId="2D4C499E" w:rsidR="00B14E59" w:rsidRPr="00B14E59" w:rsidRDefault="00B14E59" w:rsidP="00B14E59">
      <w:pPr>
        <w:pStyle w:val="ListParagraph"/>
        <w:pBdr>
          <w:top w:val="single" w:sz="4" w:space="1" w:color="auto"/>
          <w:left w:val="single" w:sz="4" w:space="4" w:color="auto"/>
          <w:bottom w:val="single" w:sz="4" w:space="1" w:color="auto"/>
          <w:right w:val="single" w:sz="4" w:space="4" w:color="auto"/>
        </w:pBdr>
        <w:spacing w:after="0" w:line="240" w:lineRule="auto"/>
        <w:ind w:left="1080"/>
        <w:rPr>
          <w:rFonts w:ascii="Courier New" w:hAnsi="Courier New" w:cs="Courier New"/>
          <w:sz w:val="18"/>
          <w:szCs w:val="18"/>
        </w:rPr>
      </w:pPr>
      <w:r w:rsidRPr="00B14E59">
        <w:rPr>
          <w:rFonts w:ascii="Courier New" w:hAnsi="Courier New" w:cs="Courier New"/>
          <w:sz w:val="18"/>
          <w:szCs w:val="18"/>
        </w:rPr>
        <w:t>*************************</w:t>
      </w:r>
      <w:r>
        <w:rPr>
          <w:rFonts w:ascii="Courier New" w:hAnsi="Courier New" w:cs="Courier New"/>
          <w:sz w:val="18"/>
          <w:szCs w:val="18"/>
        </w:rPr>
        <w:t>**</w:t>
      </w:r>
    </w:p>
    <w:p w14:paraId="02216F59" w14:textId="77777777" w:rsidR="00B14E59" w:rsidRPr="00B14E59" w:rsidRDefault="00B14E59" w:rsidP="00B14E59">
      <w:pPr>
        <w:pStyle w:val="ListParagraph"/>
        <w:pBdr>
          <w:top w:val="single" w:sz="4" w:space="1" w:color="auto"/>
          <w:left w:val="single" w:sz="4" w:space="4" w:color="auto"/>
          <w:bottom w:val="single" w:sz="4" w:space="1" w:color="auto"/>
          <w:right w:val="single" w:sz="4" w:space="4" w:color="auto"/>
        </w:pBdr>
        <w:spacing w:after="0" w:line="240" w:lineRule="auto"/>
        <w:ind w:left="1080"/>
        <w:rPr>
          <w:rFonts w:ascii="Courier New" w:hAnsi="Courier New" w:cs="Courier New"/>
          <w:sz w:val="18"/>
          <w:szCs w:val="18"/>
        </w:rPr>
      </w:pPr>
      <w:r w:rsidRPr="00B14E59">
        <w:rPr>
          <w:rFonts w:ascii="Courier New" w:hAnsi="Courier New" w:cs="Courier New"/>
          <w:sz w:val="18"/>
          <w:szCs w:val="18"/>
        </w:rPr>
        <w:t>APPLICATION FAILED TO START</w:t>
      </w:r>
    </w:p>
    <w:p w14:paraId="57B95E3B" w14:textId="77777777" w:rsidR="00B14E59" w:rsidRPr="00B14E59" w:rsidRDefault="00B14E59" w:rsidP="00B14E59">
      <w:pPr>
        <w:pStyle w:val="ListParagraph"/>
        <w:pBdr>
          <w:top w:val="single" w:sz="4" w:space="1" w:color="auto"/>
          <w:left w:val="single" w:sz="4" w:space="4" w:color="auto"/>
          <w:bottom w:val="single" w:sz="4" w:space="1" w:color="auto"/>
          <w:right w:val="single" w:sz="4" w:space="4" w:color="auto"/>
        </w:pBdr>
        <w:spacing w:after="0" w:line="240" w:lineRule="auto"/>
        <w:ind w:left="1080"/>
        <w:rPr>
          <w:rFonts w:ascii="Courier New" w:hAnsi="Courier New" w:cs="Courier New"/>
          <w:sz w:val="18"/>
          <w:szCs w:val="18"/>
        </w:rPr>
      </w:pPr>
      <w:r w:rsidRPr="00B14E59">
        <w:rPr>
          <w:rFonts w:ascii="Courier New" w:hAnsi="Courier New" w:cs="Courier New"/>
          <w:sz w:val="18"/>
          <w:szCs w:val="18"/>
        </w:rPr>
        <w:t>***************************</w:t>
      </w:r>
    </w:p>
    <w:p w14:paraId="088E3155" w14:textId="77777777" w:rsidR="00B14E59" w:rsidRPr="00B14E59" w:rsidRDefault="00B14E59" w:rsidP="00B14E59">
      <w:pPr>
        <w:pStyle w:val="ListParagraph"/>
        <w:pBdr>
          <w:top w:val="single" w:sz="4" w:space="1" w:color="auto"/>
          <w:left w:val="single" w:sz="4" w:space="4" w:color="auto"/>
          <w:bottom w:val="single" w:sz="4" w:space="1" w:color="auto"/>
          <w:right w:val="single" w:sz="4" w:space="4" w:color="auto"/>
        </w:pBdr>
        <w:spacing w:after="0" w:line="240" w:lineRule="auto"/>
        <w:ind w:left="1080"/>
        <w:rPr>
          <w:rFonts w:ascii="Courier New" w:hAnsi="Courier New" w:cs="Courier New"/>
          <w:sz w:val="18"/>
          <w:szCs w:val="18"/>
        </w:rPr>
      </w:pPr>
      <w:r w:rsidRPr="00B14E59">
        <w:rPr>
          <w:rFonts w:ascii="Courier New" w:hAnsi="Courier New" w:cs="Courier New"/>
          <w:sz w:val="18"/>
          <w:szCs w:val="18"/>
        </w:rPr>
        <w:t>Description:</w:t>
      </w:r>
    </w:p>
    <w:p w14:paraId="78C43502" w14:textId="77777777" w:rsidR="00B14E59" w:rsidRPr="00B14E59" w:rsidRDefault="00B14E59" w:rsidP="00B14E59">
      <w:pPr>
        <w:pStyle w:val="ListParagraph"/>
        <w:pBdr>
          <w:top w:val="single" w:sz="4" w:space="1" w:color="auto"/>
          <w:left w:val="single" w:sz="4" w:space="4" w:color="auto"/>
          <w:bottom w:val="single" w:sz="4" w:space="1" w:color="auto"/>
          <w:right w:val="single" w:sz="4" w:space="4" w:color="auto"/>
        </w:pBdr>
        <w:spacing w:after="0" w:line="240" w:lineRule="auto"/>
        <w:ind w:left="1080"/>
        <w:rPr>
          <w:rFonts w:ascii="Courier New" w:hAnsi="Courier New" w:cs="Courier New"/>
          <w:sz w:val="18"/>
          <w:szCs w:val="18"/>
        </w:rPr>
      </w:pPr>
      <w:r w:rsidRPr="00B14E59">
        <w:rPr>
          <w:rFonts w:ascii="Courier New" w:hAnsi="Courier New" w:cs="Courier New"/>
          <w:sz w:val="18"/>
          <w:szCs w:val="18"/>
        </w:rPr>
        <w:t>Web server failed to start. Port 8080 was already in use.</w:t>
      </w:r>
    </w:p>
    <w:p w14:paraId="1A327402" w14:textId="77777777" w:rsidR="00B14E59" w:rsidRPr="00B14E59" w:rsidRDefault="00B14E59" w:rsidP="00B14E59">
      <w:pPr>
        <w:pStyle w:val="ListParagraph"/>
        <w:pBdr>
          <w:top w:val="single" w:sz="4" w:space="1" w:color="auto"/>
          <w:left w:val="single" w:sz="4" w:space="4" w:color="auto"/>
          <w:bottom w:val="single" w:sz="4" w:space="1" w:color="auto"/>
          <w:right w:val="single" w:sz="4" w:space="4" w:color="auto"/>
        </w:pBdr>
        <w:spacing w:after="0" w:line="240" w:lineRule="auto"/>
        <w:ind w:left="1080"/>
        <w:rPr>
          <w:rFonts w:ascii="Courier New" w:hAnsi="Courier New" w:cs="Courier New"/>
          <w:sz w:val="18"/>
          <w:szCs w:val="18"/>
        </w:rPr>
      </w:pPr>
    </w:p>
    <w:p w14:paraId="1C9921F5" w14:textId="77777777" w:rsidR="00B14E59" w:rsidRPr="00B14E59" w:rsidRDefault="00B14E59" w:rsidP="00B14E59">
      <w:pPr>
        <w:pStyle w:val="ListParagraph"/>
        <w:pBdr>
          <w:top w:val="single" w:sz="4" w:space="1" w:color="auto"/>
          <w:left w:val="single" w:sz="4" w:space="4" w:color="auto"/>
          <w:bottom w:val="single" w:sz="4" w:space="1" w:color="auto"/>
          <w:right w:val="single" w:sz="4" w:space="4" w:color="auto"/>
        </w:pBdr>
        <w:spacing w:after="0" w:line="240" w:lineRule="auto"/>
        <w:ind w:left="1080"/>
        <w:rPr>
          <w:rFonts w:ascii="Courier New" w:hAnsi="Courier New" w:cs="Courier New"/>
          <w:sz w:val="18"/>
          <w:szCs w:val="18"/>
        </w:rPr>
      </w:pPr>
      <w:r w:rsidRPr="00B14E59">
        <w:rPr>
          <w:rFonts w:ascii="Courier New" w:hAnsi="Courier New" w:cs="Courier New"/>
          <w:sz w:val="18"/>
          <w:szCs w:val="18"/>
        </w:rPr>
        <w:t>Action:</w:t>
      </w:r>
    </w:p>
    <w:p w14:paraId="32CF8A4E" w14:textId="2B7F85B1" w:rsidR="00B14E59" w:rsidRDefault="00B14E59" w:rsidP="00B14E59">
      <w:pPr>
        <w:pStyle w:val="ListParagraph"/>
        <w:pBdr>
          <w:top w:val="single" w:sz="4" w:space="1" w:color="auto"/>
          <w:left w:val="single" w:sz="4" w:space="4" w:color="auto"/>
          <w:bottom w:val="single" w:sz="4" w:space="1" w:color="auto"/>
          <w:right w:val="single" w:sz="4" w:space="4" w:color="auto"/>
        </w:pBdr>
        <w:spacing w:after="0" w:line="240" w:lineRule="auto"/>
        <w:ind w:left="1080"/>
        <w:rPr>
          <w:rFonts w:ascii="Courier New" w:hAnsi="Courier New" w:cs="Courier New"/>
          <w:sz w:val="18"/>
          <w:szCs w:val="18"/>
        </w:rPr>
      </w:pPr>
      <w:r w:rsidRPr="00B14E59">
        <w:rPr>
          <w:rFonts w:ascii="Courier New" w:hAnsi="Courier New" w:cs="Courier New"/>
          <w:sz w:val="18"/>
          <w:szCs w:val="18"/>
        </w:rPr>
        <w:t>Identify and stop the process that's listening on port 8080 or configure this application to listen on another port.</w:t>
      </w:r>
    </w:p>
    <w:p w14:paraId="5638A8D2" w14:textId="77777777" w:rsidR="00B14E59" w:rsidRPr="00B14E59" w:rsidRDefault="00B14E59" w:rsidP="00B14E59">
      <w:pPr>
        <w:pStyle w:val="ListParagraph"/>
        <w:spacing w:after="0" w:line="240" w:lineRule="auto"/>
        <w:ind w:left="1080"/>
        <w:rPr>
          <w:rFonts w:ascii="Courier New" w:hAnsi="Courier New" w:cs="Courier New"/>
          <w:sz w:val="18"/>
          <w:szCs w:val="18"/>
        </w:rPr>
      </w:pPr>
    </w:p>
    <w:p w14:paraId="4F50FD7A" w14:textId="4144B253" w:rsidR="00BB0EC7" w:rsidRPr="00BB0EC7" w:rsidRDefault="00446D33" w:rsidP="00BB0EC7">
      <w:pPr>
        <w:pStyle w:val="BodyText"/>
        <w:numPr>
          <w:ilvl w:val="0"/>
          <w:numId w:val="29"/>
        </w:numPr>
        <w:rPr>
          <w:rFonts w:cs="Calibri"/>
          <w:noProof/>
          <w:szCs w:val="22"/>
        </w:rPr>
      </w:pPr>
      <w:r>
        <w:t>If you are experiencing file in use errors, confirm you have correctly</w:t>
      </w:r>
      <w:r w:rsidR="00F912EF">
        <w:t xml:space="preserve"> </w:t>
      </w:r>
      <w:r w:rsidR="00325A9C">
        <w:t>completed 6.3</w:t>
      </w:r>
      <w:r w:rsidR="00675814">
        <w:t xml:space="preserve"> to deselect the stored process macros from your code.</w:t>
      </w:r>
    </w:p>
    <w:p w14:paraId="162C5842" w14:textId="7C1FF6A5" w:rsidR="00023D27" w:rsidRPr="00BB0EC7" w:rsidRDefault="00023D27" w:rsidP="00BB0EC7">
      <w:pPr>
        <w:pStyle w:val="BodyText"/>
        <w:pBdr>
          <w:top w:val="single" w:sz="4" w:space="1" w:color="auto"/>
          <w:left w:val="single" w:sz="4" w:space="4" w:color="auto"/>
          <w:bottom w:val="single" w:sz="4" w:space="1" w:color="auto"/>
          <w:right w:val="single" w:sz="4" w:space="4" w:color="auto"/>
        </w:pBdr>
        <w:ind w:left="1080"/>
        <w:rPr>
          <w:rFonts w:ascii="Courier New" w:hAnsi="Courier New" w:cs="Courier New"/>
          <w:noProof/>
          <w:sz w:val="18"/>
        </w:rPr>
      </w:pPr>
      <w:r w:rsidRPr="00BB0EC7">
        <w:rPr>
          <w:rFonts w:ascii="Courier New" w:hAnsi="Courier New" w:cs="Courier New"/>
          <w:noProof/>
          <w:sz w:val="18"/>
        </w:rPr>
        <w:t>ERROR: File is in use, _WEBOUT .</w:t>
      </w:r>
    </w:p>
    <w:p w14:paraId="6EF6430F" w14:textId="5C266E8E" w:rsidR="00C54047" w:rsidRPr="00BB0EC7" w:rsidRDefault="00023D27" w:rsidP="00BB0EC7">
      <w:pPr>
        <w:pStyle w:val="BodyText"/>
        <w:pBdr>
          <w:top w:val="single" w:sz="4" w:space="1" w:color="auto"/>
          <w:left w:val="single" w:sz="4" w:space="4" w:color="auto"/>
          <w:bottom w:val="single" w:sz="4" w:space="1" w:color="auto"/>
          <w:right w:val="single" w:sz="4" w:space="4" w:color="auto"/>
        </w:pBdr>
        <w:ind w:left="1080"/>
        <w:rPr>
          <w:rFonts w:ascii="Courier New" w:hAnsi="Courier New" w:cs="Courier New"/>
          <w:sz w:val="18"/>
        </w:rPr>
      </w:pPr>
      <w:r w:rsidRPr="00BB0EC7">
        <w:rPr>
          <w:rFonts w:ascii="Courier New" w:hAnsi="Courier New" w:cs="Courier New"/>
          <w:noProof/>
          <w:sz w:val="18"/>
        </w:rPr>
        <w:t xml:space="preserve">ERROR: Due to the previous error, the JSON output file is incomplete and invalid, or in some cases, unable to be created. If created, the JSON output file is retained so that you can review it to help determine the cause of the error. </w:t>
      </w:r>
    </w:p>
    <w:p w14:paraId="01775ACF" w14:textId="77777777" w:rsidR="00E739AF" w:rsidRDefault="00E739AF">
      <w:pPr>
        <w:spacing w:after="0" w:line="240" w:lineRule="auto"/>
        <w:rPr>
          <w:rFonts w:ascii="Times New Roman" w:hAnsi="Times New Roman"/>
          <w:sz w:val="20"/>
          <w:szCs w:val="20"/>
        </w:rPr>
      </w:pPr>
    </w:p>
    <w:sectPr w:rsidR="00E739AF" w:rsidSect="007D78AD">
      <w:headerReference w:type="default" r:id="rId64"/>
      <w:footerReference w:type="default" r:id="rId65"/>
      <w:pgSz w:w="12240" w:h="15840" w:code="1"/>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103F9" w14:textId="77777777" w:rsidR="00D2373A" w:rsidRDefault="00D2373A" w:rsidP="00393C5F">
      <w:r>
        <w:separator/>
      </w:r>
    </w:p>
  </w:endnote>
  <w:endnote w:type="continuationSeparator" w:id="0">
    <w:p w14:paraId="08246272" w14:textId="77777777" w:rsidR="00D2373A" w:rsidRDefault="00D2373A" w:rsidP="00393C5F">
      <w:r>
        <w:continuationSeparator/>
      </w:r>
    </w:p>
  </w:endnote>
  <w:endnote w:type="continuationNotice" w:id="1">
    <w:p w14:paraId="3D4E5103" w14:textId="77777777" w:rsidR="00D2373A" w:rsidRDefault="00D2373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BB571" w14:textId="4455A02B" w:rsidR="009E5D6E" w:rsidRDefault="009E5D6E" w:rsidP="00130B00">
    <w:pPr>
      <w:pStyle w:val="Footer"/>
      <w:tabs>
        <w:tab w:val="clear" w:pos="8280"/>
        <w:tab w:val="clear" w:pos="8306"/>
        <w:tab w:val="right" w:pos="9360"/>
      </w:tabs>
      <w:rPr>
        <w:noProof/>
      </w:rPr>
    </w:pPr>
    <w:r w:rsidRPr="00203E04">
      <w:rPr>
        <w:szCs w:val="18"/>
      </w:rPr>
      <w:tab/>
    </w:r>
    <w:r w:rsidRPr="00203E04">
      <w:rPr>
        <w:szCs w:val="18"/>
      </w:rPr>
      <w:tab/>
    </w:r>
  </w:p>
  <w:p w14:paraId="7457F35A" w14:textId="5A18903F" w:rsidR="009E5D6E" w:rsidRPr="003501E4" w:rsidRDefault="009E5D6E" w:rsidP="00846490">
    <w:pPr>
      <w:pStyle w:val="Footer"/>
      <w:jc w:val="center"/>
    </w:pPr>
    <w:r>
      <w:t xml:space="preserve">SAS Institute Inc. - </w:t>
    </w:r>
    <w:r w:rsidRPr="002A2456">
      <w:t>CONFIDENTIAL</w:t>
    </w:r>
  </w:p>
  <w:p w14:paraId="744CA6E2" w14:textId="6132C90D" w:rsidR="009E5D6E" w:rsidRPr="002E7CE5" w:rsidRDefault="009E5D6E" w:rsidP="008464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8E41C" w14:textId="77777777" w:rsidR="00D2373A" w:rsidRDefault="00D2373A" w:rsidP="00393C5F">
      <w:r>
        <w:separator/>
      </w:r>
    </w:p>
  </w:footnote>
  <w:footnote w:type="continuationSeparator" w:id="0">
    <w:p w14:paraId="007511AF" w14:textId="77777777" w:rsidR="00D2373A" w:rsidRDefault="00D2373A" w:rsidP="00393C5F">
      <w:r>
        <w:continuationSeparator/>
      </w:r>
    </w:p>
  </w:footnote>
  <w:footnote w:type="continuationNotice" w:id="1">
    <w:p w14:paraId="354BB3C1" w14:textId="77777777" w:rsidR="00D2373A" w:rsidRDefault="00D2373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758DD" w14:textId="20979B09" w:rsidR="009E5D6E" w:rsidRDefault="004171AF" w:rsidP="00964814">
    <w:pPr>
      <w:pStyle w:val="Header"/>
    </w:pPr>
    <w:fldSimple w:instr="FILENAME  \* Caps  \* MERGEFORMAT">
      <w:r w:rsidR="009E5D6E">
        <w:rPr>
          <w:noProof/>
        </w:rPr>
        <w:t>DirectSendToScheduleReadMe.docx</w:t>
      </w:r>
    </w:fldSimple>
    <w:r w:rsidR="009E5D6E">
      <w:tab/>
      <w:t xml:space="preserve">Page </w:t>
    </w:r>
    <w:r w:rsidR="009E5D6E" w:rsidRPr="00E15580">
      <w:fldChar w:fldCharType="begin"/>
    </w:r>
    <w:r w:rsidR="009E5D6E" w:rsidRPr="00E15580">
      <w:instrText xml:space="preserve"> PAGE </w:instrText>
    </w:r>
    <w:r w:rsidR="009E5D6E" w:rsidRPr="00E15580">
      <w:fldChar w:fldCharType="separate"/>
    </w:r>
    <w:r w:rsidR="009E5D6E">
      <w:t>6</w:t>
    </w:r>
    <w:r w:rsidR="009E5D6E" w:rsidRPr="00E15580">
      <w:fldChar w:fldCharType="end"/>
    </w:r>
    <w:r w:rsidR="009E5D6E">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C145C"/>
    <w:multiLevelType w:val="hybridMultilevel"/>
    <w:tmpl w:val="6980ED2E"/>
    <w:lvl w:ilvl="0" w:tplc="929039AE">
      <w:start w:val="1"/>
      <w:numFmt w:val="bullet"/>
      <w:pStyle w:val="PSDBullet3"/>
      <w:lvlText w:val="o"/>
      <w:lvlJc w:val="left"/>
      <w:pPr>
        <w:ind w:left="5040" w:hanging="360"/>
      </w:pPr>
      <w:rPr>
        <w:rFonts w:ascii="Courier New" w:hAnsi="Courier New"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1" w15:restartNumberingAfterBreak="0">
    <w:nsid w:val="05DC73B0"/>
    <w:multiLevelType w:val="hybridMultilevel"/>
    <w:tmpl w:val="C2C2094E"/>
    <w:lvl w:ilvl="0" w:tplc="4F8AB33E">
      <w:start w:val="1"/>
      <w:numFmt w:val="bullet"/>
      <w:pStyle w:val="PSDFormBullettex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F2256"/>
    <w:multiLevelType w:val="hybridMultilevel"/>
    <w:tmpl w:val="AFB66F92"/>
    <w:lvl w:ilvl="0" w:tplc="C7DCC050">
      <w:start w:val="1"/>
      <w:numFmt w:val="none"/>
      <w:pStyle w:val="Note"/>
      <w:lvlText w:val="Note:"/>
      <w:lvlJc w:val="left"/>
      <w:pPr>
        <w:tabs>
          <w:tab w:val="num" w:pos="3600"/>
        </w:tabs>
        <w:ind w:left="3600" w:hanging="360"/>
      </w:pPr>
      <w:rPr>
        <w:rFonts w:hint="default"/>
        <w:b/>
        <w:i/>
      </w:rPr>
    </w:lvl>
    <w:lvl w:ilvl="1" w:tplc="95322D4A"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4144A8"/>
    <w:multiLevelType w:val="hybridMultilevel"/>
    <w:tmpl w:val="A1DE34A4"/>
    <w:lvl w:ilvl="0" w:tplc="08422220">
      <w:start w:val="1"/>
      <w:numFmt w:val="bullet"/>
      <w:pStyle w:val="PSDTable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41470"/>
    <w:multiLevelType w:val="hybridMultilevel"/>
    <w:tmpl w:val="ABD8F4CA"/>
    <w:styleLink w:val="ListBullets"/>
    <w:lvl w:ilvl="0" w:tplc="254647C6">
      <w:start w:val="1"/>
      <w:numFmt w:val="bullet"/>
      <w:lvlText w:val=""/>
      <w:lvlJc w:val="left"/>
      <w:pPr>
        <w:ind w:left="720" w:hanging="360"/>
      </w:pPr>
      <w:rPr>
        <w:rFonts w:ascii="Symbol" w:hAnsi="Symbol" w:hint="default"/>
      </w:rPr>
    </w:lvl>
    <w:lvl w:ilvl="1" w:tplc="E5FC8052">
      <w:start w:val="1"/>
      <w:numFmt w:val="bullet"/>
      <w:lvlText w:val="o"/>
      <w:lvlJc w:val="left"/>
      <w:pPr>
        <w:ind w:left="720" w:hanging="360"/>
      </w:pPr>
      <w:rPr>
        <w:rFonts w:ascii="Courier New" w:hAnsi="Courier New" w:hint="default"/>
      </w:rPr>
    </w:lvl>
    <w:lvl w:ilvl="2" w:tplc="2A72D1E0">
      <w:start w:val="1"/>
      <w:numFmt w:val="bullet"/>
      <w:lvlText w:val=""/>
      <w:lvlJc w:val="left"/>
      <w:pPr>
        <w:ind w:left="1080" w:hanging="360"/>
      </w:pPr>
      <w:rPr>
        <w:rFonts w:ascii="Wingdings" w:hAnsi="Wingdings" w:hint="default"/>
      </w:rPr>
    </w:lvl>
    <w:lvl w:ilvl="3" w:tplc="2D92C10C">
      <w:start w:val="1"/>
      <w:numFmt w:val="bullet"/>
      <w:lvlText w:val=""/>
      <w:lvlJc w:val="left"/>
      <w:pPr>
        <w:ind w:left="1440" w:hanging="360"/>
      </w:pPr>
      <w:rPr>
        <w:rFonts w:ascii="Symbol" w:hAnsi="Symbol" w:hint="default"/>
      </w:rPr>
    </w:lvl>
    <w:lvl w:ilvl="4" w:tplc="9B627182">
      <w:start w:val="1"/>
      <w:numFmt w:val="bullet"/>
      <w:lvlText w:val="o"/>
      <w:lvlJc w:val="left"/>
      <w:pPr>
        <w:ind w:left="1800" w:hanging="360"/>
      </w:pPr>
      <w:rPr>
        <w:rFonts w:ascii="Courier New" w:hAnsi="Courier New" w:hint="default"/>
      </w:rPr>
    </w:lvl>
    <w:lvl w:ilvl="5" w:tplc="0B9A7562">
      <w:start w:val="1"/>
      <w:numFmt w:val="bullet"/>
      <w:lvlText w:val=""/>
      <w:lvlJc w:val="left"/>
      <w:pPr>
        <w:ind w:left="2160" w:hanging="360"/>
      </w:pPr>
      <w:rPr>
        <w:rFonts w:ascii="Wingdings" w:hAnsi="Wingdings" w:hint="default"/>
      </w:rPr>
    </w:lvl>
    <w:lvl w:ilvl="6" w:tplc="B6EC312C">
      <w:start w:val="1"/>
      <w:numFmt w:val="bullet"/>
      <w:lvlText w:val=""/>
      <w:lvlJc w:val="left"/>
      <w:pPr>
        <w:ind w:left="2520" w:hanging="360"/>
      </w:pPr>
      <w:rPr>
        <w:rFonts w:ascii="Symbol" w:hAnsi="Symbol" w:hint="default"/>
      </w:rPr>
    </w:lvl>
    <w:lvl w:ilvl="7" w:tplc="AC9C53AC">
      <w:start w:val="1"/>
      <w:numFmt w:val="bullet"/>
      <w:lvlText w:val="o"/>
      <w:lvlJc w:val="left"/>
      <w:pPr>
        <w:ind w:left="2880" w:hanging="360"/>
      </w:pPr>
      <w:rPr>
        <w:rFonts w:ascii="Courier New" w:hAnsi="Courier New" w:cs="Courier New" w:hint="default"/>
      </w:rPr>
    </w:lvl>
    <w:lvl w:ilvl="8" w:tplc="4998988C">
      <w:start w:val="1"/>
      <w:numFmt w:val="bullet"/>
      <w:lvlText w:val=""/>
      <w:lvlJc w:val="left"/>
      <w:pPr>
        <w:ind w:left="3240" w:hanging="360"/>
      </w:pPr>
      <w:rPr>
        <w:rFonts w:ascii="Wingdings" w:hAnsi="Wingdings" w:hint="default"/>
      </w:rPr>
    </w:lvl>
  </w:abstractNum>
  <w:abstractNum w:abstractNumId="5" w15:restartNumberingAfterBreak="0">
    <w:nsid w:val="11E813FD"/>
    <w:multiLevelType w:val="hybridMultilevel"/>
    <w:tmpl w:val="3BFA6F18"/>
    <w:lvl w:ilvl="0" w:tplc="23A2676C">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B41023"/>
    <w:multiLevelType w:val="hybridMultilevel"/>
    <w:tmpl w:val="8DBA9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463A59"/>
    <w:multiLevelType w:val="hybridMultilevel"/>
    <w:tmpl w:val="F806B716"/>
    <w:numStyleLink w:val="DefaultTableBullets"/>
  </w:abstractNum>
  <w:abstractNum w:abstractNumId="8" w15:restartNumberingAfterBreak="0">
    <w:nsid w:val="221F48F0"/>
    <w:multiLevelType w:val="multilevel"/>
    <w:tmpl w:val="A92C8EF0"/>
    <w:lvl w:ilvl="0">
      <w:start w:val="7"/>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9" w15:restartNumberingAfterBreak="0">
    <w:nsid w:val="247437AB"/>
    <w:multiLevelType w:val="hybridMultilevel"/>
    <w:tmpl w:val="EDC2B674"/>
    <w:lvl w:ilvl="0" w:tplc="C8367812">
      <w:start w:val="1"/>
      <w:numFmt w:val="bullet"/>
      <w:lvlText w:val=""/>
      <w:lvlJc w:val="left"/>
      <w:pPr>
        <w:tabs>
          <w:tab w:val="num" w:pos="720"/>
        </w:tabs>
        <w:ind w:left="720" w:hanging="360"/>
      </w:pPr>
      <w:rPr>
        <w:rFonts w:ascii="Symbol" w:hAnsi="Symbol" w:hint="default"/>
        <w:sz w:val="20"/>
      </w:rPr>
    </w:lvl>
    <w:lvl w:ilvl="1" w:tplc="C79E7442">
      <w:start w:val="1"/>
      <w:numFmt w:val="bullet"/>
      <w:lvlText w:val="o"/>
      <w:lvlJc w:val="left"/>
      <w:pPr>
        <w:tabs>
          <w:tab w:val="num" w:pos="1440"/>
        </w:tabs>
        <w:ind w:left="1440" w:hanging="360"/>
      </w:pPr>
      <w:rPr>
        <w:rFonts w:ascii="Courier New" w:hAnsi="Courier New" w:hint="default"/>
        <w:sz w:val="20"/>
      </w:rPr>
    </w:lvl>
    <w:lvl w:ilvl="2" w:tplc="6E1CAA9C">
      <w:start w:val="10"/>
      <w:numFmt w:val="decimal"/>
      <w:lvlText w:val="%3."/>
      <w:lvlJc w:val="left"/>
      <w:pPr>
        <w:ind w:left="2160" w:hanging="360"/>
      </w:pPr>
      <w:rPr>
        <w:rFonts w:hint="default"/>
      </w:rPr>
    </w:lvl>
    <w:lvl w:ilvl="3" w:tplc="CA0816F0" w:tentative="1">
      <w:start w:val="1"/>
      <w:numFmt w:val="bullet"/>
      <w:lvlText w:val=""/>
      <w:lvlJc w:val="left"/>
      <w:pPr>
        <w:tabs>
          <w:tab w:val="num" w:pos="2880"/>
        </w:tabs>
        <w:ind w:left="2880" w:hanging="360"/>
      </w:pPr>
      <w:rPr>
        <w:rFonts w:ascii="Wingdings" w:hAnsi="Wingdings" w:hint="default"/>
        <w:sz w:val="20"/>
      </w:rPr>
    </w:lvl>
    <w:lvl w:ilvl="4" w:tplc="7062BAE8" w:tentative="1">
      <w:start w:val="1"/>
      <w:numFmt w:val="bullet"/>
      <w:lvlText w:val=""/>
      <w:lvlJc w:val="left"/>
      <w:pPr>
        <w:tabs>
          <w:tab w:val="num" w:pos="3600"/>
        </w:tabs>
        <w:ind w:left="3600" w:hanging="360"/>
      </w:pPr>
      <w:rPr>
        <w:rFonts w:ascii="Wingdings" w:hAnsi="Wingdings" w:hint="default"/>
        <w:sz w:val="20"/>
      </w:rPr>
    </w:lvl>
    <w:lvl w:ilvl="5" w:tplc="05144646" w:tentative="1">
      <w:start w:val="1"/>
      <w:numFmt w:val="bullet"/>
      <w:lvlText w:val=""/>
      <w:lvlJc w:val="left"/>
      <w:pPr>
        <w:tabs>
          <w:tab w:val="num" w:pos="4320"/>
        </w:tabs>
        <w:ind w:left="4320" w:hanging="360"/>
      </w:pPr>
      <w:rPr>
        <w:rFonts w:ascii="Wingdings" w:hAnsi="Wingdings" w:hint="default"/>
        <w:sz w:val="20"/>
      </w:rPr>
    </w:lvl>
    <w:lvl w:ilvl="6" w:tplc="49B2B014" w:tentative="1">
      <w:start w:val="1"/>
      <w:numFmt w:val="bullet"/>
      <w:lvlText w:val=""/>
      <w:lvlJc w:val="left"/>
      <w:pPr>
        <w:tabs>
          <w:tab w:val="num" w:pos="5040"/>
        </w:tabs>
        <w:ind w:left="5040" w:hanging="360"/>
      </w:pPr>
      <w:rPr>
        <w:rFonts w:ascii="Wingdings" w:hAnsi="Wingdings" w:hint="default"/>
        <w:sz w:val="20"/>
      </w:rPr>
    </w:lvl>
    <w:lvl w:ilvl="7" w:tplc="5DAE4E68" w:tentative="1">
      <w:start w:val="1"/>
      <w:numFmt w:val="bullet"/>
      <w:lvlText w:val=""/>
      <w:lvlJc w:val="left"/>
      <w:pPr>
        <w:tabs>
          <w:tab w:val="num" w:pos="5760"/>
        </w:tabs>
        <w:ind w:left="5760" w:hanging="360"/>
      </w:pPr>
      <w:rPr>
        <w:rFonts w:ascii="Wingdings" w:hAnsi="Wingdings" w:hint="default"/>
        <w:sz w:val="20"/>
      </w:rPr>
    </w:lvl>
    <w:lvl w:ilvl="8" w:tplc="7B00452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615F0"/>
    <w:multiLevelType w:val="hybridMultilevel"/>
    <w:tmpl w:val="860AC890"/>
    <w:lvl w:ilvl="0" w:tplc="7A2C66F6">
      <w:start w:val="1"/>
      <w:numFmt w:val="decimal"/>
      <w:pStyle w:val="Heading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566225"/>
    <w:multiLevelType w:val="hybridMultilevel"/>
    <w:tmpl w:val="9FF64200"/>
    <w:styleLink w:val="9ptTableNumbers"/>
    <w:lvl w:ilvl="0" w:tplc="4056A54E">
      <w:start w:val="1"/>
      <w:numFmt w:val="decimal"/>
      <w:pStyle w:val="Table9ptNumber1"/>
      <w:lvlText w:val="%1."/>
      <w:lvlJc w:val="left"/>
      <w:pPr>
        <w:ind w:left="360" w:hanging="360"/>
      </w:pPr>
      <w:rPr>
        <w:rFonts w:hint="default"/>
      </w:rPr>
    </w:lvl>
    <w:lvl w:ilvl="1" w:tplc="391C487A">
      <w:start w:val="1"/>
      <w:numFmt w:val="lowerLetter"/>
      <w:pStyle w:val="Table9ptNumber2"/>
      <w:lvlText w:val="%2."/>
      <w:lvlJc w:val="left"/>
      <w:pPr>
        <w:ind w:left="720" w:hanging="360"/>
      </w:pPr>
      <w:rPr>
        <w:rFonts w:hint="default"/>
      </w:rPr>
    </w:lvl>
    <w:lvl w:ilvl="2" w:tplc="E95AAC6A">
      <w:start w:val="1"/>
      <w:numFmt w:val="lowerRoman"/>
      <w:pStyle w:val="Table9ptNumber3"/>
      <w:lvlText w:val="%3."/>
      <w:lvlJc w:val="left"/>
      <w:pPr>
        <w:ind w:left="1080" w:hanging="360"/>
      </w:pPr>
      <w:rPr>
        <w:rFonts w:hint="default"/>
      </w:rPr>
    </w:lvl>
    <w:lvl w:ilvl="3" w:tplc="06565E52">
      <w:start w:val="1"/>
      <w:numFmt w:val="decimal"/>
      <w:pStyle w:val="Table9ptNumber4"/>
      <w:lvlText w:val="(%4)"/>
      <w:lvlJc w:val="left"/>
      <w:pPr>
        <w:ind w:left="1440" w:hanging="360"/>
      </w:pPr>
      <w:rPr>
        <w:rFonts w:hint="default"/>
      </w:rPr>
    </w:lvl>
    <w:lvl w:ilvl="4" w:tplc="E1E25662">
      <w:start w:val="1"/>
      <w:numFmt w:val="lowerLetter"/>
      <w:pStyle w:val="Table9ptNumber5"/>
      <w:lvlText w:val="(%5)"/>
      <w:lvlJc w:val="left"/>
      <w:pPr>
        <w:ind w:left="1800" w:hanging="360"/>
      </w:pPr>
      <w:rPr>
        <w:rFonts w:hint="default"/>
      </w:rPr>
    </w:lvl>
    <w:lvl w:ilvl="5" w:tplc="4D089332">
      <w:start w:val="1"/>
      <w:numFmt w:val="lowerRoman"/>
      <w:lvlText w:val="(%6)"/>
      <w:lvlJc w:val="left"/>
      <w:pPr>
        <w:ind w:left="2160" w:hanging="360"/>
      </w:pPr>
      <w:rPr>
        <w:rFonts w:hint="default"/>
      </w:rPr>
    </w:lvl>
    <w:lvl w:ilvl="6" w:tplc="8DA6B2FE">
      <w:start w:val="1"/>
      <w:numFmt w:val="decimal"/>
      <w:lvlText w:val="%7."/>
      <w:lvlJc w:val="left"/>
      <w:pPr>
        <w:ind w:left="2520" w:hanging="360"/>
      </w:pPr>
      <w:rPr>
        <w:rFonts w:hint="default"/>
      </w:rPr>
    </w:lvl>
    <w:lvl w:ilvl="7" w:tplc="5608EF04">
      <w:start w:val="1"/>
      <w:numFmt w:val="lowerLetter"/>
      <w:lvlText w:val="%8."/>
      <w:lvlJc w:val="left"/>
      <w:pPr>
        <w:ind w:left="2880" w:hanging="360"/>
      </w:pPr>
      <w:rPr>
        <w:rFonts w:hint="default"/>
      </w:rPr>
    </w:lvl>
    <w:lvl w:ilvl="8" w:tplc="0980CA10">
      <w:start w:val="1"/>
      <w:numFmt w:val="lowerRoman"/>
      <w:lvlText w:val="%9."/>
      <w:lvlJc w:val="left"/>
      <w:pPr>
        <w:ind w:left="3240" w:hanging="360"/>
      </w:pPr>
      <w:rPr>
        <w:rFonts w:hint="default"/>
      </w:rPr>
    </w:lvl>
  </w:abstractNum>
  <w:abstractNum w:abstractNumId="12" w15:restartNumberingAfterBreak="0">
    <w:nsid w:val="387F3130"/>
    <w:multiLevelType w:val="hybridMultilevel"/>
    <w:tmpl w:val="E4C28A26"/>
    <w:lvl w:ilvl="0" w:tplc="BBE27384">
      <w:start w:val="1"/>
      <w:numFmt w:val="bullet"/>
      <w:lvlText w:val=""/>
      <w:lvlJc w:val="left"/>
      <w:pPr>
        <w:tabs>
          <w:tab w:val="num" w:pos="720"/>
        </w:tabs>
        <w:ind w:left="720" w:hanging="360"/>
      </w:pPr>
      <w:rPr>
        <w:rFonts w:ascii="Symbol" w:hAnsi="Symbol" w:hint="default"/>
        <w:sz w:val="20"/>
      </w:rPr>
    </w:lvl>
    <w:lvl w:ilvl="1" w:tplc="1E8062EC">
      <w:start w:val="1"/>
      <w:numFmt w:val="bullet"/>
      <w:lvlText w:val="o"/>
      <w:lvlJc w:val="left"/>
      <w:pPr>
        <w:tabs>
          <w:tab w:val="num" w:pos="1440"/>
        </w:tabs>
        <w:ind w:left="1440" w:hanging="360"/>
      </w:pPr>
      <w:rPr>
        <w:rFonts w:ascii="Courier New" w:hAnsi="Courier New" w:hint="default"/>
        <w:sz w:val="20"/>
      </w:rPr>
    </w:lvl>
    <w:lvl w:ilvl="2" w:tplc="7284D4F0">
      <w:start w:val="1"/>
      <w:numFmt w:val="bullet"/>
      <w:lvlText w:val=""/>
      <w:lvlJc w:val="left"/>
      <w:pPr>
        <w:ind w:left="2160" w:hanging="360"/>
      </w:pPr>
      <w:rPr>
        <w:rFonts w:ascii="Symbol" w:hAnsi="Symbol" w:hint="default"/>
      </w:rPr>
    </w:lvl>
    <w:lvl w:ilvl="3" w:tplc="43185EC4">
      <w:start w:val="7"/>
      <w:numFmt w:val="bullet"/>
      <w:lvlText w:val=""/>
      <w:lvlJc w:val="left"/>
      <w:pPr>
        <w:ind w:left="2880" w:hanging="360"/>
      </w:pPr>
      <w:rPr>
        <w:rFonts w:ascii="Wingdings" w:eastAsia="Times New Roman" w:hAnsi="Wingdings" w:cs="Times New Roman" w:hint="default"/>
      </w:rPr>
    </w:lvl>
    <w:lvl w:ilvl="4" w:tplc="08D2B5F8" w:tentative="1">
      <w:start w:val="1"/>
      <w:numFmt w:val="bullet"/>
      <w:lvlText w:val=""/>
      <w:lvlJc w:val="left"/>
      <w:pPr>
        <w:tabs>
          <w:tab w:val="num" w:pos="3600"/>
        </w:tabs>
        <w:ind w:left="3600" w:hanging="360"/>
      </w:pPr>
      <w:rPr>
        <w:rFonts w:ascii="Wingdings" w:hAnsi="Wingdings" w:hint="default"/>
        <w:sz w:val="20"/>
      </w:rPr>
    </w:lvl>
    <w:lvl w:ilvl="5" w:tplc="704EE202" w:tentative="1">
      <w:start w:val="1"/>
      <w:numFmt w:val="bullet"/>
      <w:lvlText w:val=""/>
      <w:lvlJc w:val="left"/>
      <w:pPr>
        <w:tabs>
          <w:tab w:val="num" w:pos="4320"/>
        </w:tabs>
        <w:ind w:left="4320" w:hanging="360"/>
      </w:pPr>
      <w:rPr>
        <w:rFonts w:ascii="Wingdings" w:hAnsi="Wingdings" w:hint="default"/>
        <w:sz w:val="20"/>
      </w:rPr>
    </w:lvl>
    <w:lvl w:ilvl="6" w:tplc="FB824476" w:tentative="1">
      <w:start w:val="1"/>
      <w:numFmt w:val="bullet"/>
      <w:lvlText w:val=""/>
      <w:lvlJc w:val="left"/>
      <w:pPr>
        <w:tabs>
          <w:tab w:val="num" w:pos="5040"/>
        </w:tabs>
        <w:ind w:left="5040" w:hanging="360"/>
      </w:pPr>
      <w:rPr>
        <w:rFonts w:ascii="Wingdings" w:hAnsi="Wingdings" w:hint="default"/>
        <w:sz w:val="20"/>
      </w:rPr>
    </w:lvl>
    <w:lvl w:ilvl="7" w:tplc="C11C022E" w:tentative="1">
      <w:start w:val="1"/>
      <w:numFmt w:val="bullet"/>
      <w:lvlText w:val=""/>
      <w:lvlJc w:val="left"/>
      <w:pPr>
        <w:tabs>
          <w:tab w:val="num" w:pos="5760"/>
        </w:tabs>
        <w:ind w:left="5760" w:hanging="360"/>
      </w:pPr>
      <w:rPr>
        <w:rFonts w:ascii="Wingdings" w:hAnsi="Wingdings" w:hint="default"/>
        <w:sz w:val="20"/>
      </w:rPr>
    </w:lvl>
    <w:lvl w:ilvl="8" w:tplc="DF7AE3FA"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57AF0"/>
    <w:multiLevelType w:val="multilevel"/>
    <w:tmpl w:val="1D8875EC"/>
    <w:lvl w:ilvl="0">
      <w:start w:val="7"/>
      <w:numFmt w:val="decimal"/>
      <w:pStyle w:val="PSDHeader3"/>
      <w:lvlText w:val="%1"/>
      <w:lvlJc w:val="left"/>
      <w:pPr>
        <w:ind w:left="108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5760" w:hanging="72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9000" w:hanging="108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240" w:hanging="1440"/>
      </w:pPr>
      <w:rPr>
        <w:rFonts w:hint="default"/>
      </w:rPr>
    </w:lvl>
    <w:lvl w:ilvl="8">
      <w:start w:val="1"/>
      <w:numFmt w:val="decimal"/>
      <w:lvlText w:val="%1.%2.%3.%4.%5.%6.%7.%8.%9"/>
      <w:lvlJc w:val="left"/>
      <w:pPr>
        <w:ind w:left="14040" w:hanging="1800"/>
      </w:pPr>
      <w:rPr>
        <w:rFonts w:hint="default"/>
      </w:rPr>
    </w:lvl>
  </w:abstractNum>
  <w:abstractNum w:abstractNumId="14" w15:restartNumberingAfterBreak="0">
    <w:nsid w:val="3A90717B"/>
    <w:multiLevelType w:val="hybridMultilevel"/>
    <w:tmpl w:val="BCA81E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110E5A"/>
    <w:multiLevelType w:val="hybridMultilevel"/>
    <w:tmpl w:val="F806B716"/>
    <w:styleLink w:val="DefaultTableBullets"/>
    <w:lvl w:ilvl="0" w:tplc="342860F4">
      <w:start w:val="1"/>
      <w:numFmt w:val="bullet"/>
      <w:pStyle w:val="TableDefaultBullet1"/>
      <w:lvlText w:val=""/>
      <w:lvlJc w:val="left"/>
      <w:pPr>
        <w:ind w:left="216" w:hanging="216"/>
      </w:pPr>
      <w:rPr>
        <w:rFonts w:ascii="Symbol" w:hAnsi="Symbol" w:hint="default"/>
      </w:rPr>
    </w:lvl>
    <w:lvl w:ilvl="1" w:tplc="004EF494">
      <w:start w:val="1"/>
      <w:numFmt w:val="bullet"/>
      <w:pStyle w:val="TableDefaultBullet2"/>
      <w:lvlText w:val=""/>
      <w:lvlJc w:val="left"/>
      <w:pPr>
        <w:ind w:left="576" w:hanging="216"/>
      </w:pPr>
      <w:rPr>
        <w:rFonts w:ascii="Symbol" w:hAnsi="Symbol" w:hint="default"/>
        <w:color w:val="7F7F7F" w:themeColor="text1" w:themeTint="80"/>
      </w:rPr>
    </w:lvl>
    <w:lvl w:ilvl="2" w:tplc="8CEA91D4">
      <w:start w:val="1"/>
      <w:numFmt w:val="bullet"/>
      <w:pStyle w:val="TableDefaultBullet3"/>
      <w:lvlText w:val="○"/>
      <w:lvlJc w:val="left"/>
      <w:pPr>
        <w:ind w:left="936" w:hanging="216"/>
      </w:pPr>
      <w:rPr>
        <w:rFonts w:ascii="Arial" w:hAnsi="Arial" w:hint="default"/>
        <w:color w:val="auto"/>
      </w:rPr>
    </w:lvl>
    <w:lvl w:ilvl="3" w:tplc="1988E67E">
      <w:start w:val="1"/>
      <w:numFmt w:val="bullet"/>
      <w:pStyle w:val="TableDefaultBullet4"/>
      <w:lvlText w:val="■"/>
      <w:lvlJc w:val="left"/>
      <w:pPr>
        <w:ind w:left="1296" w:hanging="216"/>
      </w:pPr>
      <w:rPr>
        <w:rFonts w:ascii="Arial" w:hAnsi="Arial" w:hint="default"/>
        <w:color w:val="auto"/>
      </w:rPr>
    </w:lvl>
    <w:lvl w:ilvl="4" w:tplc="FED01CA6">
      <w:start w:val="1"/>
      <w:numFmt w:val="bullet"/>
      <w:pStyle w:val="TableDefaultBullet5"/>
      <w:lvlText w:val="□"/>
      <w:lvlJc w:val="left"/>
      <w:pPr>
        <w:ind w:left="1656" w:hanging="216"/>
      </w:pPr>
      <w:rPr>
        <w:rFonts w:ascii="Calibri" w:hAnsi="Calibri" w:hint="default"/>
        <w:color w:val="auto"/>
      </w:rPr>
    </w:lvl>
    <w:lvl w:ilvl="5" w:tplc="4C0A6C02">
      <w:start w:val="1"/>
      <w:numFmt w:val="lowerRoman"/>
      <w:lvlText w:val="(%6)"/>
      <w:lvlJc w:val="left"/>
      <w:pPr>
        <w:ind w:left="2016" w:hanging="216"/>
      </w:pPr>
      <w:rPr>
        <w:rFonts w:hint="default"/>
      </w:rPr>
    </w:lvl>
    <w:lvl w:ilvl="6" w:tplc="27E4CD4C">
      <w:start w:val="1"/>
      <w:numFmt w:val="decimal"/>
      <w:lvlText w:val="%7."/>
      <w:lvlJc w:val="left"/>
      <w:pPr>
        <w:ind w:left="2376" w:hanging="216"/>
      </w:pPr>
      <w:rPr>
        <w:rFonts w:hint="default"/>
      </w:rPr>
    </w:lvl>
    <w:lvl w:ilvl="7" w:tplc="6F546C72">
      <w:start w:val="1"/>
      <w:numFmt w:val="lowerLetter"/>
      <w:lvlText w:val="%8."/>
      <w:lvlJc w:val="left"/>
      <w:pPr>
        <w:ind w:left="2736" w:hanging="216"/>
      </w:pPr>
      <w:rPr>
        <w:rFonts w:hint="default"/>
      </w:rPr>
    </w:lvl>
    <w:lvl w:ilvl="8" w:tplc="E45670AA">
      <w:start w:val="1"/>
      <w:numFmt w:val="lowerRoman"/>
      <w:lvlText w:val="%9."/>
      <w:lvlJc w:val="left"/>
      <w:pPr>
        <w:ind w:left="3096" w:hanging="216"/>
      </w:pPr>
      <w:rPr>
        <w:rFonts w:hint="default"/>
      </w:rPr>
    </w:lvl>
  </w:abstractNum>
  <w:abstractNum w:abstractNumId="16" w15:restartNumberingAfterBreak="0">
    <w:nsid w:val="3C817290"/>
    <w:multiLevelType w:val="hybridMultilevel"/>
    <w:tmpl w:val="17D8230A"/>
    <w:styleLink w:val="DefaultTableNumbers"/>
    <w:lvl w:ilvl="0" w:tplc="A1B40C7E">
      <w:start w:val="1"/>
      <w:numFmt w:val="decimal"/>
      <w:pStyle w:val="TableDefaultNumber1"/>
      <w:lvlText w:val="%1."/>
      <w:lvlJc w:val="left"/>
      <w:pPr>
        <w:ind w:left="360" w:hanging="360"/>
      </w:pPr>
      <w:rPr>
        <w:rFonts w:hint="default"/>
      </w:rPr>
    </w:lvl>
    <w:lvl w:ilvl="1" w:tplc="882EE2BE">
      <w:start w:val="1"/>
      <w:numFmt w:val="lowerLetter"/>
      <w:pStyle w:val="TableDefaultNumber2"/>
      <w:lvlText w:val="%2."/>
      <w:lvlJc w:val="left"/>
      <w:pPr>
        <w:ind w:left="720" w:hanging="360"/>
      </w:pPr>
      <w:rPr>
        <w:rFonts w:hint="default"/>
      </w:rPr>
    </w:lvl>
    <w:lvl w:ilvl="2" w:tplc="56822D88">
      <w:start w:val="1"/>
      <w:numFmt w:val="lowerRoman"/>
      <w:pStyle w:val="TableDefaultNumber3"/>
      <w:lvlText w:val="%3."/>
      <w:lvlJc w:val="left"/>
      <w:pPr>
        <w:ind w:left="1080" w:hanging="360"/>
      </w:pPr>
      <w:rPr>
        <w:rFonts w:hint="default"/>
      </w:rPr>
    </w:lvl>
    <w:lvl w:ilvl="3" w:tplc="33C2E0DC">
      <w:start w:val="1"/>
      <w:numFmt w:val="decimal"/>
      <w:pStyle w:val="TableDefaultNumber4"/>
      <w:lvlText w:val="(%4)"/>
      <w:lvlJc w:val="left"/>
      <w:pPr>
        <w:ind w:left="1440" w:hanging="360"/>
      </w:pPr>
      <w:rPr>
        <w:rFonts w:hint="default"/>
      </w:rPr>
    </w:lvl>
    <w:lvl w:ilvl="4" w:tplc="D94E1CB0">
      <w:start w:val="1"/>
      <w:numFmt w:val="lowerLetter"/>
      <w:pStyle w:val="TableDefaultNumber5"/>
      <w:lvlText w:val="(%5)"/>
      <w:lvlJc w:val="left"/>
      <w:pPr>
        <w:ind w:left="1800" w:hanging="360"/>
      </w:pPr>
      <w:rPr>
        <w:rFonts w:hint="default"/>
      </w:rPr>
    </w:lvl>
    <w:lvl w:ilvl="5" w:tplc="F0C67B4A">
      <w:start w:val="1"/>
      <w:numFmt w:val="lowerRoman"/>
      <w:lvlText w:val="(%6)"/>
      <w:lvlJc w:val="left"/>
      <w:pPr>
        <w:ind w:left="2160" w:hanging="360"/>
      </w:pPr>
      <w:rPr>
        <w:rFonts w:hint="default"/>
      </w:rPr>
    </w:lvl>
    <w:lvl w:ilvl="6" w:tplc="3C8079A6">
      <w:start w:val="1"/>
      <w:numFmt w:val="decimal"/>
      <w:lvlText w:val="%7."/>
      <w:lvlJc w:val="left"/>
      <w:pPr>
        <w:ind w:left="2520" w:hanging="360"/>
      </w:pPr>
      <w:rPr>
        <w:rFonts w:hint="default"/>
      </w:rPr>
    </w:lvl>
    <w:lvl w:ilvl="7" w:tplc="4120E960">
      <w:start w:val="1"/>
      <w:numFmt w:val="lowerLetter"/>
      <w:lvlText w:val="%8."/>
      <w:lvlJc w:val="left"/>
      <w:pPr>
        <w:ind w:left="2880" w:hanging="360"/>
      </w:pPr>
      <w:rPr>
        <w:rFonts w:hint="default"/>
      </w:rPr>
    </w:lvl>
    <w:lvl w:ilvl="8" w:tplc="C3702A32">
      <w:start w:val="1"/>
      <w:numFmt w:val="lowerRoman"/>
      <w:lvlText w:val="%9."/>
      <w:lvlJc w:val="left"/>
      <w:pPr>
        <w:ind w:left="3240" w:hanging="360"/>
      </w:pPr>
      <w:rPr>
        <w:rFonts w:hint="default"/>
      </w:rPr>
    </w:lvl>
  </w:abstractNum>
  <w:abstractNum w:abstractNumId="17" w15:restartNumberingAfterBreak="0">
    <w:nsid w:val="3F402D69"/>
    <w:multiLevelType w:val="multilevel"/>
    <w:tmpl w:val="CE5C16A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576"/>
        </w:tabs>
        <w:ind w:left="576" w:hanging="576"/>
      </w:pPr>
      <w:rPr>
        <w:rFonts w:hint="default"/>
      </w:rPr>
    </w:lvl>
    <w:lvl w:ilvl="3">
      <w:start w:val="1"/>
      <w:numFmt w:val="decimal"/>
      <w:pStyle w:val="Heading4"/>
      <w:lvlText w:val="%1.%2.%3.%4"/>
      <w:lvlJc w:val="left"/>
      <w:pPr>
        <w:tabs>
          <w:tab w:val="num" w:pos="576"/>
        </w:tabs>
        <w:ind w:left="576" w:hanging="576"/>
      </w:pPr>
      <w:rPr>
        <w:rFonts w:hint="default"/>
      </w:rPr>
    </w:lvl>
    <w:lvl w:ilvl="4">
      <w:start w:val="1"/>
      <w:numFmt w:val="decimal"/>
      <w:pStyle w:val="Heading5"/>
      <w:lvlText w:val="%1.%2.%3.%4.%5"/>
      <w:lvlJc w:val="left"/>
      <w:pPr>
        <w:tabs>
          <w:tab w:val="num" w:pos="576"/>
        </w:tabs>
        <w:ind w:left="576" w:hanging="576"/>
      </w:pPr>
      <w:rPr>
        <w:rFonts w:hint="default"/>
      </w:rPr>
    </w:lvl>
    <w:lvl w:ilvl="5">
      <w:start w:val="1"/>
      <w:numFmt w:val="decimal"/>
      <w:lvlText w:val="%1.%2.%3.%4.%5.%6"/>
      <w:lvlJc w:val="left"/>
      <w:pPr>
        <w:tabs>
          <w:tab w:val="num" w:pos="576"/>
        </w:tabs>
        <w:ind w:left="576" w:hanging="576"/>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43820BA5"/>
    <w:multiLevelType w:val="hybridMultilevel"/>
    <w:tmpl w:val="37284034"/>
    <w:styleLink w:val="ListBulletStyles"/>
    <w:lvl w:ilvl="0" w:tplc="168C4370">
      <w:start w:val="1"/>
      <w:numFmt w:val="bullet"/>
      <w:pStyle w:val="ListBullet"/>
      <w:lvlText w:val=""/>
      <w:lvlJc w:val="left"/>
      <w:pPr>
        <w:ind w:left="360" w:hanging="360"/>
      </w:pPr>
      <w:rPr>
        <w:rFonts w:ascii="Symbol" w:hAnsi="Symbol" w:hint="default"/>
      </w:rPr>
    </w:lvl>
    <w:lvl w:ilvl="1" w:tplc="8E387DE6">
      <w:start w:val="1"/>
      <w:numFmt w:val="bullet"/>
      <w:pStyle w:val="ListBullet2"/>
      <w:lvlText w:val=""/>
      <w:lvlJc w:val="left"/>
      <w:pPr>
        <w:ind w:left="720" w:hanging="360"/>
      </w:pPr>
      <w:rPr>
        <w:rFonts w:ascii="Symbol" w:hAnsi="Symbol" w:hint="default"/>
        <w:color w:val="7F7F7F" w:themeColor="text1" w:themeTint="80"/>
      </w:rPr>
    </w:lvl>
    <w:lvl w:ilvl="2" w:tplc="6D7002A8">
      <w:start w:val="1"/>
      <w:numFmt w:val="bullet"/>
      <w:pStyle w:val="ListBullet3"/>
      <w:lvlText w:val="o"/>
      <w:lvlJc w:val="left"/>
      <w:pPr>
        <w:ind w:left="1080" w:hanging="360"/>
      </w:pPr>
      <w:rPr>
        <w:rFonts w:ascii="Courier New" w:hAnsi="Courier New" w:hint="default"/>
      </w:rPr>
    </w:lvl>
    <w:lvl w:ilvl="3" w:tplc="54F80802">
      <w:start w:val="1"/>
      <w:numFmt w:val="bullet"/>
      <w:pStyle w:val="ListBullet4"/>
      <w:lvlText w:val="■"/>
      <w:lvlJc w:val="left"/>
      <w:pPr>
        <w:ind w:left="1440" w:hanging="360"/>
      </w:pPr>
      <w:rPr>
        <w:rFonts w:ascii="Arial" w:hAnsi="Arial" w:hint="default"/>
      </w:rPr>
    </w:lvl>
    <w:lvl w:ilvl="4" w:tplc="A3E0579C">
      <w:start w:val="1"/>
      <w:numFmt w:val="bullet"/>
      <w:pStyle w:val="ListBullet5"/>
      <w:lvlText w:val="■"/>
      <w:lvlJc w:val="left"/>
      <w:pPr>
        <w:ind w:left="1800" w:hanging="360"/>
      </w:pPr>
      <w:rPr>
        <w:rFonts w:ascii="Arial" w:hAnsi="Arial" w:hint="default"/>
        <w:color w:val="7F7F7F" w:themeColor="text1" w:themeTint="80"/>
      </w:rPr>
    </w:lvl>
    <w:lvl w:ilvl="5" w:tplc="846CC778">
      <w:start w:val="1"/>
      <w:numFmt w:val="bullet"/>
      <w:pStyle w:val="ListBullet6"/>
      <w:lvlText w:val=""/>
      <w:lvlJc w:val="left"/>
      <w:pPr>
        <w:ind w:left="2160" w:hanging="360"/>
      </w:pPr>
      <w:rPr>
        <w:rFonts w:ascii="Wingdings" w:hAnsi="Wingdings" w:hint="default"/>
        <w:color w:val="auto"/>
        <w:sz w:val="16"/>
      </w:rPr>
    </w:lvl>
    <w:lvl w:ilvl="6" w:tplc="D93209D8">
      <w:start w:val="1"/>
      <w:numFmt w:val="none"/>
      <w:lvlText w:val="%7"/>
      <w:lvlJc w:val="left"/>
      <w:pPr>
        <w:ind w:left="2520" w:hanging="360"/>
      </w:pPr>
      <w:rPr>
        <w:rFonts w:hint="default"/>
      </w:rPr>
    </w:lvl>
    <w:lvl w:ilvl="7" w:tplc="DE3C3FB8">
      <w:start w:val="1"/>
      <w:numFmt w:val="none"/>
      <w:lvlText w:val="%8"/>
      <w:lvlJc w:val="left"/>
      <w:pPr>
        <w:ind w:left="2880" w:hanging="360"/>
      </w:pPr>
      <w:rPr>
        <w:rFonts w:hint="default"/>
      </w:rPr>
    </w:lvl>
    <w:lvl w:ilvl="8" w:tplc="DE0CF264">
      <w:start w:val="1"/>
      <w:numFmt w:val="none"/>
      <w:lvlText w:val="%9"/>
      <w:lvlJc w:val="left"/>
      <w:pPr>
        <w:ind w:left="3240" w:hanging="360"/>
      </w:pPr>
      <w:rPr>
        <w:rFonts w:hint="default"/>
      </w:rPr>
    </w:lvl>
  </w:abstractNum>
  <w:abstractNum w:abstractNumId="19" w15:restartNumberingAfterBreak="0">
    <w:nsid w:val="47B70C8A"/>
    <w:multiLevelType w:val="hybridMultilevel"/>
    <w:tmpl w:val="37284034"/>
    <w:numStyleLink w:val="ListBulletStyles"/>
  </w:abstractNum>
  <w:abstractNum w:abstractNumId="20" w15:restartNumberingAfterBreak="0">
    <w:nsid w:val="51351EC1"/>
    <w:multiLevelType w:val="hybridMultilevel"/>
    <w:tmpl w:val="F8CAF5A2"/>
    <w:styleLink w:val="9ptTablebullets"/>
    <w:lvl w:ilvl="0" w:tplc="917494A4">
      <w:start w:val="1"/>
      <w:numFmt w:val="bullet"/>
      <w:pStyle w:val="Table9ptBullet1"/>
      <w:lvlText w:val=""/>
      <w:lvlJc w:val="left"/>
      <w:pPr>
        <w:ind w:left="216" w:hanging="216"/>
      </w:pPr>
      <w:rPr>
        <w:rFonts w:ascii="Symbol" w:hAnsi="Symbol" w:hint="default"/>
        <w:b w:val="0"/>
        <w:i w:val="0"/>
        <w:color w:val="auto"/>
        <w:sz w:val="18"/>
      </w:rPr>
    </w:lvl>
    <w:lvl w:ilvl="1" w:tplc="F2C28304">
      <w:start w:val="1"/>
      <w:numFmt w:val="bullet"/>
      <w:pStyle w:val="Table9ptBullet2"/>
      <w:lvlText w:val=""/>
      <w:lvlJc w:val="left"/>
      <w:pPr>
        <w:ind w:left="432" w:hanging="216"/>
      </w:pPr>
      <w:rPr>
        <w:rFonts w:ascii="Symbol" w:hAnsi="Symbol" w:hint="default"/>
        <w:b w:val="0"/>
        <w:i w:val="0"/>
        <w:color w:val="7F7F7F" w:themeColor="text1" w:themeTint="80"/>
        <w:sz w:val="16"/>
      </w:rPr>
    </w:lvl>
    <w:lvl w:ilvl="2" w:tplc="D9B2FEBC">
      <w:start w:val="1"/>
      <w:numFmt w:val="bullet"/>
      <w:pStyle w:val="Table9ptBullet3"/>
      <w:lvlText w:val="○"/>
      <w:lvlJc w:val="left"/>
      <w:pPr>
        <w:ind w:left="648" w:hanging="216"/>
      </w:pPr>
      <w:rPr>
        <w:rFonts w:ascii="Arial" w:hAnsi="Arial" w:hint="default"/>
        <w:b w:val="0"/>
        <w:i w:val="0"/>
        <w:color w:val="auto"/>
        <w:sz w:val="18"/>
      </w:rPr>
    </w:lvl>
    <w:lvl w:ilvl="3" w:tplc="1F1AA1C0">
      <w:start w:val="1"/>
      <w:numFmt w:val="bullet"/>
      <w:pStyle w:val="Table9ptBullet4"/>
      <w:lvlText w:val="■"/>
      <w:lvlJc w:val="left"/>
      <w:pPr>
        <w:ind w:left="864" w:hanging="216"/>
      </w:pPr>
      <w:rPr>
        <w:rFonts w:ascii="Arial" w:hAnsi="Arial" w:hint="default"/>
        <w:b w:val="0"/>
        <w:i w:val="0"/>
        <w:color w:val="auto"/>
        <w:sz w:val="18"/>
      </w:rPr>
    </w:lvl>
    <w:lvl w:ilvl="4" w:tplc="DEC27954">
      <w:start w:val="1"/>
      <w:numFmt w:val="bullet"/>
      <w:pStyle w:val="Table9ptBullet5"/>
      <w:lvlText w:val="□"/>
      <w:lvlJc w:val="left"/>
      <w:pPr>
        <w:ind w:left="1080" w:hanging="216"/>
      </w:pPr>
      <w:rPr>
        <w:rFonts w:ascii="Calibri" w:hAnsi="Calibri" w:hint="default"/>
        <w:b w:val="0"/>
        <w:i w:val="0"/>
        <w:color w:val="auto"/>
        <w:sz w:val="18"/>
      </w:rPr>
    </w:lvl>
    <w:lvl w:ilvl="5" w:tplc="F9E46940">
      <w:start w:val="1"/>
      <w:numFmt w:val="lowerRoman"/>
      <w:lvlText w:val="(%6)"/>
      <w:lvlJc w:val="left"/>
      <w:pPr>
        <w:ind w:left="1296" w:hanging="216"/>
      </w:pPr>
      <w:rPr>
        <w:rFonts w:hint="default"/>
      </w:rPr>
    </w:lvl>
    <w:lvl w:ilvl="6" w:tplc="28663B32">
      <w:start w:val="1"/>
      <w:numFmt w:val="decimal"/>
      <w:lvlText w:val="%7."/>
      <w:lvlJc w:val="left"/>
      <w:pPr>
        <w:ind w:left="1512" w:hanging="216"/>
      </w:pPr>
      <w:rPr>
        <w:rFonts w:hint="default"/>
      </w:rPr>
    </w:lvl>
    <w:lvl w:ilvl="7" w:tplc="4A20311E">
      <w:start w:val="1"/>
      <w:numFmt w:val="lowerLetter"/>
      <w:lvlText w:val="%8."/>
      <w:lvlJc w:val="left"/>
      <w:pPr>
        <w:ind w:left="1728" w:hanging="216"/>
      </w:pPr>
      <w:rPr>
        <w:rFonts w:hint="default"/>
      </w:rPr>
    </w:lvl>
    <w:lvl w:ilvl="8" w:tplc="D056F748">
      <w:start w:val="1"/>
      <w:numFmt w:val="lowerRoman"/>
      <w:lvlText w:val="%9."/>
      <w:lvlJc w:val="left"/>
      <w:pPr>
        <w:ind w:left="1944" w:hanging="216"/>
      </w:pPr>
      <w:rPr>
        <w:rFonts w:hint="default"/>
      </w:rPr>
    </w:lvl>
  </w:abstractNum>
  <w:abstractNum w:abstractNumId="21" w15:restartNumberingAfterBreak="0">
    <w:nsid w:val="55C81580"/>
    <w:multiLevelType w:val="hybridMultilevel"/>
    <w:tmpl w:val="FD428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6949AF"/>
    <w:multiLevelType w:val="hybridMultilevel"/>
    <w:tmpl w:val="F8986B54"/>
    <w:lvl w:ilvl="0" w:tplc="0A025EEC">
      <w:start w:val="1"/>
      <w:numFmt w:val="bullet"/>
      <w:pStyle w:val="PSDannotation"/>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CF49F7"/>
    <w:multiLevelType w:val="hybridMultilevel"/>
    <w:tmpl w:val="2D661A9A"/>
    <w:lvl w:ilvl="0" w:tplc="5338193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CB1222"/>
    <w:multiLevelType w:val="hybridMultilevel"/>
    <w:tmpl w:val="7DE060AC"/>
    <w:lvl w:ilvl="0" w:tplc="12A48024">
      <w:start w:val="1"/>
      <w:numFmt w:val="decimal"/>
      <w:lvlText w:val="%1."/>
      <w:lvlJc w:val="left"/>
      <w:pPr>
        <w:ind w:left="720" w:hanging="360"/>
      </w:pPr>
      <w:rPr>
        <w:rFonts w:ascii="Calibri" w:hAnsi="Calibri" w:hint="default"/>
        <w:b/>
        <w:i w:val="0"/>
        <w:sz w:val="28"/>
      </w:rPr>
    </w:lvl>
    <w:lvl w:ilvl="1" w:tplc="08D88204">
      <w:start w:val="4"/>
      <w:numFmt w:val="decimal"/>
      <w:lvlText w:val="1.%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4A5052"/>
    <w:multiLevelType w:val="hybridMultilevel"/>
    <w:tmpl w:val="B34AC380"/>
    <w:lvl w:ilvl="0" w:tplc="2926F87E">
      <w:start w:val="1"/>
      <w:numFmt w:val="bullet"/>
      <w:pStyle w:val="SAS-TableTextBullet2"/>
      <w:lvlText w:val=""/>
      <w:lvlJc w:val="left"/>
      <w:pPr>
        <w:tabs>
          <w:tab w:val="num" w:pos="720"/>
        </w:tabs>
        <w:ind w:left="720" w:hanging="360"/>
      </w:pPr>
      <w:rPr>
        <w:rFonts w:ascii="Symbol" w:hAnsi="Symbol" w:hint="default"/>
        <w:color w:val="000080"/>
      </w:rPr>
    </w:lvl>
    <w:lvl w:ilvl="1" w:tplc="A606BF8E">
      <w:start w:val="1"/>
      <w:numFmt w:val="bullet"/>
      <w:pStyle w:val="SAS-TableTextBullet3"/>
      <w:lvlText w:val=""/>
      <w:lvlJc w:val="left"/>
      <w:pPr>
        <w:tabs>
          <w:tab w:val="num" w:pos="2160"/>
        </w:tabs>
        <w:ind w:left="2160" w:hanging="360"/>
      </w:pPr>
      <w:rPr>
        <w:rFonts w:ascii="Symbol" w:hAnsi="Symbol" w:hint="default"/>
        <w:color w:val="000080"/>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66D8361C"/>
    <w:multiLevelType w:val="hybridMultilevel"/>
    <w:tmpl w:val="0B34080A"/>
    <w:lvl w:ilvl="0" w:tplc="F5427A56">
      <w:start w:val="1"/>
      <w:numFmt w:val="upperLetter"/>
      <w:pStyle w:val="AppendixH1"/>
      <w:lvlText w:val="Appendix %1:"/>
      <w:lvlJc w:val="left"/>
      <w:pPr>
        <w:ind w:left="720" w:hanging="360"/>
      </w:pPr>
      <w:rPr>
        <w:rFonts w:ascii="Calibri" w:hAnsi="Calibri" w:hint="default"/>
        <w:b/>
        <w:i w:val="0"/>
        <w:sz w:val="36"/>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4E56A9"/>
    <w:multiLevelType w:val="multilevel"/>
    <w:tmpl w:val="910295E2"/>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8" w15:restartNumberingAfterBreak="0">
    <w:nsid w:val="68874E3A"/>
    <w:multiLevelType w:val="hybridMultilevel"/>
    <w:tmpl w:val="2A32168C"/>
    <w:styleLink w:val="NumList"/>
    <w:lvl w:ilvl="0" w:tplc="8BBAE6F6">
      <w:start w:val="1"/>
      <w:numFmt w:val="decimal"/>
      <w:pStyle w:val="ListNumber"/>
      <w:lvlText w:val="%1."/>
      <w:lvlJc w:val="left"/>
      <w:pPr>
        <w:ind w:left="360" w:hanging="360"/>
      </w:pPr>
      <w:rPr>
        <w:rFonts w:hint="default"/>
      </w:rPr>
    </w:lvl>
    <w:lvl w:ilvl="1" w:tplc="0ACA6720">
      <w:start w:val="1"/>
      <w:numFmt w:val="lowerLetter"/>
      <w:pStyle w:val="ListNumber2"/>
      <w:lvlText w:val="%2."/>
      <w:lvlJc w:val="left"/>
      <w:pPr>
        <w:ind w:left="720" w:hanging="360"/>
      </w:pPr>
      <w:rPr>
        <w:rFonts w:hint="default"/>
      </w:rPr>
    </w:lvl>
    <w:lvl w:ilvl="2" w:tplc="97F86DB0">
      <w:start w:val="1"/>
      <w:numFmt w:val="lowerRoman"/>
      <w:pStyle w:val="ListNumber3"/>
      <w:lvlText w:val="%3."/>
      <w:lvlJc w:val="left"/>
      <w:pPr>
        <w:ind w:left="1080" w:hanging="360"/>
      </w:pPr>
      <w:rPr>
        <w:rFonts w:hint="default"/>
      </w:rPr>
    </w:lvl>
    <w:lvl w:ilvl="3" w:tplc="794A8206">
      <w:start w:val="1"/>
      <w:numFmt w:val="decimal"/>
      <w:pStyle w:val="ListNumber4"/>
      <w:lvlText w:val="(%4)"/>
      <w:lvlJc w:val="left"/>
      <w:pPr>
        <w:ind w:left="1440" w:hanging="360"/>
      </w:pPr>
      <w:rPr>
        <w:rFonts w:hint="default"/>
      </w:rPr>
    </w:lvl>
    <w:lvl w:ilvl="4" w:tplc="9E383AD2">
      <w:start w:val="1"/>
      <w:numFmt w:val="lowerLetter"/>
      <w:pStyle w:val="ListNumber5"/>
      <w:lvlText w:val="(%5)"/>
      <w:lvlJc w:val="left"/>
      <w:pPr>
        <w:ind w:left="1800" w:hanging="360"/>
      </w:pPr>
      <w:rPr>
        <w:rFonts w:hint="default"/>
      </w:rPr>
    </w:lvl>
    <w:lvl w:ilvl="5" w:tplc="F6D605D2">
      <w:start w:val="1"/>
      <w:numFmt w:val="lowerRoman"/>
      <w:lvlText w:val="(%6)"/>
      <w:lvlJc w:val="left"/>
      <w:pPr>
        <w:ind w:left="2160" w:hanging="360"/>
      </w:pPr>
      <w:rPr>
        <w:rFonts w:hint="default"/>
      </w:rPr>
    </w:lvl>
    <w:lvl w:ilvl="6" w:tplc="88662524">
      <w:start w:val="1"/>
      <w:numFmt w:val="decimal"/>
      <w:lvlText w:val="%7."/>
      <w:lvlJc w:val="left"/>
      <w:pPr>
        <w:ind w:left="2520" w:hanging="360"/>
      </w:pPr>
      <w:rPr>
        <w:rFonts w:hint="default"/>
      </w:rPr>
    </w:lvl>
    <w:lvl w:ilvl="7" w:tplc="50E82F94">
      <w:start w:val="1"/>
      <w:numFmt w:val="lowerLetter"/>
      <w:lvlText w:val="%8."/>
      <w:lvlJc w:val="left"/>
      <w:pPr>
        <w:ind w:left="2880" w:hanging="360"/>
      </w:pPr>
      <w:rPr>
        <w:rFonts w:hint="default"/>
      </w:rPr>
    </w:lvl>
    <w:lvl w:ilvl="8" w:tplc="8F7032B8">
      <w:start w:val="1"/>
      <w:numFmt w:val="lowerRoman"/>
      <w:lvlText w:val="%9."/>
      <w:lvlJc w:val="left"/>
      <w:pPr>
        <w:ind w:left="3240" w:hanging="360"/>
      </w:pPr>
      <w:rPr>
        <w:rFonts w:hint="default"/>
      </w:rPr>
    </w:lvl>
  </w:abstractNum>
  <w:abstractNum w:abstractNumId="29" w15:restartNumberingAfterBreak="0">
    <w:nsid w:val="6BE57280"/>
    <w:multiLevelType w:val="hybridMultilevel"/>
    <w:tmpl w:val="2D661A9A"/>
    <w:lvl w:ilvl="0" w:tplc="5338193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F83C88"/>
    <w:multiLevelType w:val="hybridMultilevel"/>
    <w:tmpl w:val="D5023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7311CC"/>
    <w:multiLevelType w:val="hybridMultilevel"/>
    <w:tmpl w:val="F8CAF5A2"/>
    <w:numStyleLink w:val="9ptTablebullets"/>
  </w:abstractNum>
  <w:abstractNum w:abstractNumId="32" w15:restartNumberingAfterBreak="0">
    <w:nsid w:val="703F68D6"/>
    <w:multiLevelType w:val="hybridMultilevel"/>
    <w:tmpl w:val="8EC829C6"/>
    <w:lvl w:ilvl="0" w:tplc="84984DCA">
      <w:start w:val="1"/>
      <w:numFmt w:val="bullet"/>
      <w:pStyle w:val="BulletforH4"/>
      <w:lvlText w:val=""/>
      <w:lvlJc w:val="left"/>
      <w:pPr>
        <w:tabs>
          <w:tab w:val="num" w:pos="360"/>
        </w:tabs>
        <w:ind w:left="360" w:hanging="360"/>
      </w:pPr>
      <w:rPr>
        <w:rFonts w:ascii="Symbol" w:hAnsi="Symbol" w:hint="default"/>
      </w:rPr>
    </w:lvl>
    <w:lvl w:ilvl="1" w:tplc="A3D6D85E">
      <w:numFmt w:val="decimal"/>
      <w:lvlText w:val=""/>
      <w:lvlJc w:val="left"/>
    </w:lvl>
    <w:lvl w:ilvl="2" w:tplc="34BC9EC6">
      <w:numFmt w:val="decimal"/>
      <w:lvlText w:val=""/>
      <w:lvlJc w:val="left"/>
    </w:lvl>
    <w:lvl w:ilvl="3" w:tplc="C43E1CEE">
      <w:numFmt w:val="decimal"/>
      <w:lvlText w:val=""/>
      <w:lvlJc w:val="left"/>
    </w:lvl>
    <w:lvl w:ilvl="4" w:tplc="22F474CA">
      <w:numFmt w:val="decimal"/>
      <w:lvlText w:val=""/>
      <w:lvlJc w:val="left"/>
    </w:lvl>
    <w:lvl w:ilvl="5" w:tplc="0A78F61A">
      <w:numFmt w:val="decimal"/>
      <w:lvlText w:val=""/>
      <w:lvlJc w:val="left"/>
    </w:lvl>
    <w:lvl w:ilvl="6" w:tplc="D45EC61C">
      <w:numFmt w:val="decimal"/>
      <w:lvlText w:val=""/>
      <w:lvlJc w:val="left"/>
    </w:lvl>
    <w:lvl w:ilvl="7" w:tplc="ADCC034C">
      <w:numFmt w:val="decimal"/>
      <w:lvlText w:val=""/>
      <w:lvlJc w:val="left"/>
    </w:lvl>
    <w:lvl w:ilvl="8" w:tplc="E6DAD100">
      <w:numFmt w:val="decimal"/>
      <w:lvlText w:val=""/>
      <w:lvlJc w:val="left"/>
    </w:lvl>
  </w:abstractNum>
  <w:abstractNum w:abstractNumId="33" w15:restartNumberingAfterBreak="0">
    <w:nsid w:val="76F97A9B"/>
    <w:multiLevelType w:val="hybridMultilevel"/>
    <w:tmpl w:val="02363042"/>
    <w:lvl w:ilvl="0" w:tplc="C0F06EDC">
      <w:start w:val="1"/>
      <w:numFmt w:val="decimal"/>
      <w:lvlText w:val="1.%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A9D1DCA"/>
    <w:multiLevelType w:val="hybridMultilevel"/>
    <w:tmpl w:val="D644AEB6"/>
    <w:lvl w:ilvl="0" w:tplc="ACDAA476">
      <w:start w:val="1"/>
      <w:numFmt w:val="upperLetter"/>
      <w:pStyle w:val="Heading7"/>
      <w:lvlText w:val="Appendix %1:"/>
      <w:lvlJc w:val="left"/>
      <w:pPr>
        <w:ind w:left="360" w:hanging="360"/>
      </w:pPr>
      <w:rPr>
        <w:rFonts w:ascii="Calibri" w:hAnsi="Calibri" w:hint="default"/>
        <w:b/>
        <w:i w:val="0"/>
        <w:sz w:val="36"/>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D643135"/>
    <w:multiLevelType w:val="hybridMultilevel"/>
    <w:tmpl w:val="D29C3366"/>
    <w:lvl w:ilvl="0" w:tplc="B9161176">
      <w:start w:val="1"/>
      <w:numFmt w:val="bullet"/>
      <w:pStyle w:val="Table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num w:numId="1">
    <w:abstractNumId w:val="34"/>
  </w:num>
  <w:num w:numId="2">
    <w:abstractNumId w:val="17"/>
  </w:num>
  <w:num w:numId="3">
    <w:abstractNumId w:val="26"/>
  </w:num>
  <w:num w:numId="4">
    <w:abstractNumId w:val="2"/>
  </w:num>
  <w:num w:numId="5">
    <w:abstractNumId w:val="4"/>
  </w:num>
  <w:num w:numId="6">
    <w:abstractNumId w:val="18"/>
  </w:num>
  <w:num w:numId="7">
    <w:abstractNumId w:val="20"/>
  </w:num>
  <w:num w:numId="8">
    <w:abstractNumId w:val="28"/>
  </w:num>
  <w:num w:numId="9">
    <w:abstractNumId w:val="19"/>
  </w:num>
  <w:num w:numId="10">
    <w:abstractNumId w:val="15"/>
  </w:num>
  <w:num w:numId="11">
    <w:abstractNumId w:val="7"/>
  </w:num>
  <w:num w:numId="12">
    <w:abstractNumId w:val="31"/>
  </w:num>
  <w:num w:numId="13">
    <w:abstractNumId w:val="16"/>
  </w:num>
  <w:num w:numId="14">
    <w:abstractNumId w:val="11"/>
  </w:num>
  <w:num w:numId="15">
    <w:abstractNumId w:val="25"/>
  </w:num>
  <w:num w:numId="16">
    <w:abstractNumId w:val="32"/>
  </w:num>
  <w:num w:numId="17">
    <w:abstractNumId w:val="22"/>
  </w:num>
  <w:num w:numId="18">
    <w:abstractNumId w:val="35"/>
  </w:num>
  <w:num w:numId="19">
    <w:abstractNumId w:val="3"/>
  </w:num>
  <w:num w:numId="20">
    <w:abstractNumId w:val="1"/>
  </w:num>
  <w:num w:numId="21">
    <w:abstractNumId w:val="0"/>
  </w:num>
  <w:num w:numId="22">
    <w:abstractNumId w:val="9"/>
  </w:num>
  <w:num w:numId="23">
    <w:abstractNumId w:val="24"/>
  </w:num>
  <w:num w:numId="24">
    <w:abstractNumId w:val="10"/>
  </w:num>
  <w:num w:numId="25">
    <w:abstractNumId w:val="33"/>
  </w:num>
  <w:num w:numId="26">
    <w:abstractNumId w:val="5"/>
  </w:num>
  <w:num w:numId="27">
    <w:abstractNumId w:val="21"/>
  </w:num>
  <w:num w:numId="28">
    <w:abstractNumId w:val="12"/>
  </w:num>
  <w:num w:numId="29">
    <w:abstractNumId w:val="23"/>
  </w:num>
  <w:num w:numId="30">
    <w:abstractNumId w:val="29"/>
  </w:num>
  <w:num w:numId="31">
    <w:abstractNumId w:val="6"/>
  </w:num>
  <w:num w:numId="32">
    <w:abstractNumId w:val="27"/>
  </w:num>
  <w:num w:numId="33">
    <w:abstractNumId w:val="14"/>
  </w:num>
  <w:num w:numId="34">
    <w:abstractNumId w:val="30"/>
  </w:num>
  <w:num w:numId="35">
    <w:abstractNumId w:val="13"/>
  </w:num>
  <w:num w:numId="36">
    <w:abstractNumId w:val="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stylePaneFormatFilter w:val="8021" w:allStyles="1" w:customStyles="0" w:latentStyles="0" w:stylesInUse="0" w:headingStyles="1" w:numberingStyles="0" w:tableStyles="0" w:directFormattingOnRuns="0" w:directFormattingOnParagraphs="0" w:directFormattingOnNumbering="0" w:directFormattingOnTables="0" w:clearFormatting="0" w:top3HeadingStyles="0" w:visibleStyles="0" w:alternateStyleNames="1"/>
  <w:stylePaneSortMethod w:val="0000"/>
  <w:defaultTabStop w:val="7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XmlVersion" w:val="Empty"/>
  </w:docVars>
  <w:rsids>
    <w:rsidRoot w:val="0067715F"/>
    <w:rsid w:val="000003BC"/>
    <w:rsid w:val="000008D7"/>
    <w:rsid w:val="00000C9B"/>
    <w:rsid w:val="00003AC2"/>
    <w:rsid w:val="00005320"/>
    <w:rsid w:val="000053BE"/>
    <w:rsid w:val="000067B5"/>
    <w:rsid w:val="00007A8C"/>
    <w:rsid w:val="00010B7C"/>
    <w:rsid w:val="00012676"/>
    <w:rsid w:val="00012F16"/>
    <w:rsid w:val="000130DA"/>
    <w:rsid w:val="00013639"/>
    <w:rsid w:val="00015B14"/>
    <w:rsid w:val="00016145"/>
    <w:rsid w:val="000162B7"/>
    <w:rsid w:val="00016BE4"/>
    <w:rsid w:val="000174DF"/>
    <w:rsid w:val="0002024C"/>
    <w:rsid w:val="0002132B"/>
    <w:rsid w:val="00023A17"/>
    <w:rsid w:val="00023D27"/>
    <w:rsid w:val="000250A8"/>
    <w:rsid w:val="000270C4"/>
    <w:rsid w:val="00027923"/>
    <w:rsid w:val="00030D6C"/>
    <w:rsid w:val="0003119D"/>
    <w:rsid w:val="0003575B"/>
    <w:rsid w:val="000364AB"/>
    <w:rsid w:val="00036DAD"/>
    <w:rsid w:val="0004112E"/>
    <w:rsid w:val="00042810"/>
    <w:rsid w:val="000433FF"/>
    <w:rsid w:val="00043CF5"/>
    <w:rsid w:val="000444E3"/>
    <w:rsid w:val="00045316"/>
    <w:rsid w:val="00045794"/>
    <w:rsid w:val="00045A91"/>
    <w:rsid w:val="00046127"/>
    <w:rsid w:val="000464EE"/>
    <w:rsid w:val="00050EC1"/>
    <w:rsid w:val="00050F61"/>
    <w:rsid w:val="0005178A"/>
    <w:rsid w:val="00052889"/>
    <w:rsid w:val="000541E5"/>
    <w:rsid w:val="0005451C"/>
    <w:rsid w:val="000572E6"/>
    <w:rsid w:val="000607B4"/>
    <w:rsid w:val="00060B80"/>
    <w:rsid w:val="00061D57"/>
    <w:rsid w:val="00064DEB"/>
    <w:rsid w:val="00065A8C"/>
    <w:rsid w:val="00066708"/>
    <w:rsid w:val="00066FF9"/>
    <w:rsid w:val="000672D0"/>
    <w:rsid w:val="00067F9C"/>
    <w:rsid w:val="0007091D"/>
    <w:rsid w:val="00070AA5"/>
    <w:rsid w:val="00072343"/>
    <w:rsid w:val="00072821"/>
    <w:rsid w:val="0007367D"/>
    <w:rsid w:val="00073E86"/>
    <w:rsid w:val="00073ED0"/>
    <w:rsid w:val="000744F6"/>
    <w:rsid w:val="00074834"/>
    <w:rsid w:val="0007530D"/>
    <w:rsid w:val="00076086"/>
    <w:rsid w:val="0007699F"/>
    <w:rsid w:val="00076A8E"/>
    <w:rsid w:val="00076E07"/>
    <w:rsid w:val="00076FA3"/>
    <w:rsid w:val="0007718F"/>
    <w:rsid w:val="000779F9"/>
    <w:rsid w:val="00082A91"/>
    <w:rsid w:val="0008372C"/>
    <w:rsid w:val="0008386F"/>
    <w:rsid w:val="000838A1"/>
    <w:rsid w:val="00083D9C"/>
    <w:rsid w:val="000860F4"/>
    <w:rsid w:val="00086428"/>
    <w:rsid w:val="000868D3"/>
    <w:rsid w:val="00086B61"/>
    <w:rsid w:val="00086D4A"/>
    <w:rsid w:val="00087207"/>
    <w:rsid w:val="00087B43"/>
    <w:rsid w:val="0009021D"/>
    <w:rsid w:val="00090354"/>
    <w:rsid w:val="000905E9"/>
    <w:rsid w:val="000910F0"/>
    <w:rsid w:val="000912AC"/>
    <w:rsid w:val="0009272E"/>
    <w:rsid w:val="00095F64"/>
    <w:rsid w:val="00095FE3"/>
    <w:rsid w:val="0009603F"/>
    <w:rsid w:val="00096340"/>
    <w:rsid w:val="0009710C"/>
    <w:rsid w:val="00097576"/>
    <w:rsid w:val="00097634"/>
    <w:rsid w:val="00097A99"/>
    <w:rsid w:val="000A0820"/>
    <w:rsid w:val="000A0A7F"/>
    <w:rsid w:val="000A1870"/>
    <w:rsid w:val="000A23B5"/>
    <w:rsid w:val="000A5D18"/>
    <w:rsid w:val="000A6C67"/>
    <w:rsid w:val="000A7311"/>
    <w:rsid w:val="000A7B06"/>
    <w:rsid w:val="000B2AFA"/>
    <w:rsid w:val="000B3B05"/>
    <w:rsid w:val="000B41B0"/>
    <w:rsid w:val="000B55EE"/>
    <w:rsid w:val="000B6DF4"/>
    <w:rsid w:val="000B787B"/>
    <w:rsid w:val="000B7E0E"/>
    <w:rsid w:val="000B7E27"/>
    <w:rsid w:val="000C2099"/>
    <w:rsid w:val="000C38E2"/>
    <w:rsid w:val="000C3D70"/>
    <w:rsid w:val="000C45A9"/>
    <w:rsid w:val="000C5915"/>
    <w:rsid w:val="000C66FA"/>
    <w:rsid w:val="000C68FC"/>
    <w:rsid w:val="000C72D2"/>
    <w:rsid w:val="000C7861"/>
    <w:rsid w:val="000C7AB6"/>
    <w:rsid w:val="000D1CE4"/>
    <w:rsid w:val="000D429A"/>
    <w:rsid w:val="000D505B"/>
    <w:rsid w:val="000D79A5"/>
    <w:rsid w:val="000D7E28"/>
    <w:rsid w:val="000D7F6B"/>
    <w:rsid w:val="000E0078"/>
    <w:rsid w:val="000E1098"/>
    <w:rsid w:val="000E1610"/>
    <w:rsid w:val="000E20CE"/>
    <w:rsid w:val="000E2F76"/>
    <w:rsid w:val="000E7A5B"/>
    <w:rsid w:val="000F275B"/>
    <w:rsid w:val="000F29E9"/>
    <w:rsid w:val="000F371F"/>
    <w:rsid w:val="000F39EB"/>
    <w:rsid w:val="000F431F"/>
    <w:rsid w:val="000F48DD"/>
    <w:rsid w:val="000F659A"/>
    <w:rsid w:val="0010201E"/>
    <w:rsid w:val="001024B6"/>
    <w:rsid w:val="00102982"/>
    <w:rsid w:val="001031F7"/>
    <w:rsid w:val="0010326A"/>
    <w:rsid w:val="001037CD"/>
    <w:rsid w:val="0010394E"/>
    <w:rsid w:val="00103D22"/>
    <w:rsid w:val="00104021"/>
    <w:rsid w:val="00104615"/>
    <w:rsid w:val="00104E63"/>
    <w:rsid w:val="001050C0"/>
    <w:rsid w:val="0010524D"/>
    <w:rsid w:val="0010673B"/>
    <w:rsid w:val="0010710A"/>
    <w:rsid w:val="00107FDE"/>
    <w:rsid w:val="00110BF3"/>
    <w:rsid w:val="001127B3"/>
    <w:rsid w:val="00115BD4"/>
    <w:rsid w:val="00116AB6"/>
    <w:rsid w:val="0012032D"/>
    <w:rsid w:val="001207D9"/>
    <w:rsid w:val="00120B79"/>
    <w:rsid w:val="001224B4"/>
    <w:rsid w:val="00122F3A"/>
    <w:rsid w:val="0012373C"/>
    <w:rsid w:val="00124A55"/>
    <w:rsid w:val="00124D25"/>
    <w:rsid w:val="00124F3E"/>
    <w:rsid w:val="00125ACC"/>
    <w:rsid w:val="00126C6E"/>
    <w:rsid w:val="00127C16"/>
    <w:rsid w:val="001302BB"/>
    <w:rsid w:val="00130B00"/>
    <w:rsid w:val="00130D62"/>
    <w:rsid w:val="001328B4"/>
    <w:rsid w:val="00133898"/>
    <w:rsid w:val="001343D4"/>
    <w:rsid w:val="00140210"/>
    <w:rsid w:val="00140715"/>
    <w:rsid w:val="00140F99"/>
    <w:rsid w:val="00141585"/>
    <w:rsid w:val="00142A30"/>
    <w:rsid w:val="001457E9"/>
    <w:rsid w:val="00146B95"/>
    <w:rsid w:val="0014711B"/>
    <w:rsid w:val="00150709"/>
    <w:rsid w:val="00150F94"/>
    <w:rsid w:val="00151FA2"/>
    <w:rsid w:val="0015221F"/>
    <w:rsid w:val="001526AB"/>
    <w:rsid w:val="00154F68"/>
    <w:rsid w:val="00157836"/>
    <w:rsid w:val="0016454D"/>
    <w:rsid w:val="001664BD"/>
    <w:rsid w:val="001672BD"/>
    <w:rsid w:val="00171752"/>
    <w:rsid w:val="001717CD"/>
    <w:rsid w:val="00171CAE"/>
    <w:rsid w:val="00171E98"/>
    <w:rsid w:val="001721F7"/>
    <w:rsid w:val="00172B41"/>
    <w:rsid w:val="00172D4E"/>
    <w:rsid w:val="00174910"/>
    <w:rsid w:val="00174F98"/>
    <w:rsid w:val="00175ECD"/>
    <w:rsid w:val="001769C9"/>
    <w:rsid w:val="001803BB"/>
    <w:rsid w:val="001824B4"/>
    <w:rsid w:val="00185537"/>
    <w:rsid w:val="00186597"/>
    <w:rsid w:val="00186FB8"/>
    <w:rsid w:val="001875FA"/>
    <w:rsid w:val="00187D3E"/>
    <w:rsid w:val="00190E55"/>
    <w:rsid w:val="0019133C"/>
    <w:rsid w:val="00192F94"/>
    <w:rsid w:val="0019322B"/>
    <w:rsid w:val="00194819"/>
    <w:rsid w:val="00196B57"/>
    <w:rsid w:val="00197692"/>
    <w:rsid w:val="001A0434"/>
    <w:rsid w:val="001A0DA1"/>
    <w:rsid w:val="001A1015"/>
    <w:rsid w:val="001A1678"/>
    <w:rsid w:val="001A30FE"/>
    <w:rsid w:val="001A41EF"/>
    <w:rsid w:val="001A4EBF"/>
    <w:rsid w:val="001A6BA2"/>
    <w:rsid w:val="001B042D"/>
    <w:rsid w:val="001B04AF"/>
    <w:rsid w:val="001B0968"/>
    <w:rsid w:val="001B1F3D"/>
    <w:rsid w:val="001B2506"/>
    <w:rsid w:val="001B2965"/>
    <w:rsid w:val="001B3237"/>
    <w:rsid w:val="001B3A4E"/>
    <w:rsid w:val="001B487B"/>
    <w:rsid w:val="001B4EDC"/>
    <w:rsid w:val="001B5AC4"/>
    <w:rsid w:val="001B67FD"/>
    <w:rsid w:val="001B755B"/>
    <w:rsid w:val="001B7C04"/>
    <w:rsid w:val="001C30D1"/>
    <w:rsid w:val="001C5F28"/>
    <w:rsid w:val="001C675F"/>
    <w:rsid w:val="001C7A82"/>
    <w:rsid w:val="001D01C3"/>
    <w:rsid w:val="001D0383"/>
    <w:rsid w:val="001D062C"/>
    <w:rsid w:val="001D0EF7"/>
    <w:rsid w:val="001D1EE3"/>
    <w:rsid w:val="001D3AD8"/>
    <w:rsid w:val="001D4613"/>
    <w:rsid w:val="001D5205"/>
    <w:rsid w:val="001D5C6E"/>
    <w:rsid w:val="001D7004"/>
    <w:rsid w:val="001E055D"/>
    <w:rsid w:val="001E06A7"/>
    <w:rsid w:val="001E0A04"/>
    <w:rsid w:val="001E0BA8"/>
    <w:rsid w:val="001E0E8E"/>
    <w:rsid w:val="001E2046"/>
    <w:rsid w:val="001E25FC"/>
    <w:rsid w:val="001E2607"/>
    <w:rsid w:val="001E2CBB"/>
    <w:rsid w:val="001E4DF0"/>
    <w:rsid w:val="001E4DFA"/>
    <w:rsid w:val="001E64C7"/>
    <w:rsid w:val="001E7420"/>
    <w:rsid w:val="001E76C4"/>
    <w:rsid w:val="001E7A91"/>
    <w:rsid w:val="001F0981"/>
    <w:rsid w:val="001F0ACE"/>
    <w:rsid w:val="001F145F"/>
    <w:rsid w:val="001F14C0"/>
    <w:rsid w:val="001F4292"/>
    <w:rsid w:val="001F45EF"/>
    <w:rsid w:val="001F655B"/>
    <w:rsid w:val="001F7074"/>
    <w:rsid w:val="001F7575"/>
    <w:rsid w:val="001F7739"/>
    <w:rsid w:val="001F7904"/>
    <w:rsid w:val="001F7E91"/>
    <w:rsid w:val="002015EF"/>
    <w:rsid w:val="002026FD"/>
    <w:rsid w:val="0020348D"/>
    <w:rsid w:val="00203E04"/>
    <w:rsid w:val="002040A3"/>
    <w:rsid w:val="00204341"/>
    <w:rsid w:val="00205CF8"/>
    <w:rsid w:val="00206540"/>
    <w:rsid w:val="00212300"/>
    <w:rsid w:val="00212C3D"/>
    <w:rsid w:val="00214633"/>
    <w:rsid w:val="0021492D"/>
    <w:rsid w:val="00214E99"/>
    <w:rsid w:val="002153D0"/>
    <w:rsid w:val="00220DC7"/>
    <w:rsid w:val="0022175E"/>
    <w:rsid w:val="00224A9D"/>
    <w:rsid w:val="00224BF2"/>
    <w:rsid w:val="00227DD0"/>
    <w:rsid w:val="00231690"/>
    <w:rsid w:val="002324DF"/>
    <w:rsid w:val="00233F4D"/>
    <w:rsid w:val="00234914"/>
    <w:rsid w:val="002353F1"/>
    <w:rsid w:val="00235A04"/>
    <w:rsid w:val="00235AE1"/>
    <w:rsid w:val="00236825"/>
    <w:rsid w:val="00236B44"/>
    <w:rsid w:val="00236CAD"/>
    <w:rsid w:val="00240812"/>
    <w:rsid w:val="00240E41"/>
    <w:rsid w:val="0024293F"/>
    <w:rsid w:val="002464E0"/>
    <w:rsid w:val="0024688C"/>
    <w:rsid w:val="002509D4"/>
    <w:rsid w:val="00250F98"/>
    <w:rsid w:val="00252F31"/>
    <w:rsid w:val="0025462D"/>
    <w:rsid w:val="00256F11"/>
    <w:rsid w:val="00257F8C"/>
    <w:rsid w:val="00261E2A"/>
    <w:rsid w:val="002651B6"/>
    <w:rsid w:val="00266554"/>
    <w:rsid w:val="00271266"/>
    <w:rsid w:val="00272270"/>
    <w:rsid w:val="0027724A"/>
    <w:rsid w:val="00277451"/>
    <w:rsid w:val="00280CB8"/>
    <w:rsid w:val="00281772"/>
    <w:rsid w:val="00282BE8"/>
    <w:rsid w:val="002831D2"/>
    <w:rsid w:val="002844EA"/>
    <w:rsid w:val="002864DD"/>
    <w:rsid w:val="00286F77"/>
    <w:rsid w:val="002901A4"/>
    <w:rsid w:val="0029175C"/>
    <w:rsid w:val="002920BA"/>
    <w:rsid w:val="002933A9"/>
    <w:rsid w:val="002938D1"/>
    <w:rsid w:val="00294CF6"/>
    <w:rsid w:val="002954A7"/>
    <w:rsid w:val="002968B9"/>
    <w:rsid w:val="0029757D"/>
    <w:rsid w:val="002A0D0A"/>
    <w:rsid w:val="002A0E78"/>
    <w:rsid w:val="002A4597"/>
    <w:rsid w:val="002A4A9A"/>
    <w:rsid w:val="002A53C7"/>
    <w:rsid w:val="002A5425"/>
    <w:rsid w:val="002A56EA"/>
    <w:rsid w:val="002A5734"/>
    <w:rsid w:val="002A6965"/>
    <w:rsid w:val="002A7894"/>
    <w:rsid w:val="002A79A6"/>
    <w:rsid w:val="002B09B2"/>
    <w:rsid w:val="002B14C0"/>
    <w:rsid w:val="002B1CDF"/>
    <w:rsid w:val="002B248F"/>
    <w:rsid w:val="002B4B13"/>
    <w:rsid w:val="002B56D2"/>
    <w:rsid w:val="002B6E67"/>
    <w:rsid w:val="002B7B31"/>
    <w:rsid w:val="002C0325"/>
    <w:rsid w:val="002C0A3D"/>
    <w:rsid w:val="002C349A"/>
    <w:rsid w:val="002C50B2"/>
    <w:rsid w:val="002C72D1"/>
    <w:rsid w:val="002C77B8"/>
    <w:rsid w:val="002D1793"/>
    <w:rsid w:val="002D1EEA"/>
    <w:rsid w:val="002D2663"/>
    <w:rsid w:val="002D2FC7"/>
    <w:rsid w:val="002D4A79"/>
    <w:rsid w:val="002D54BC"/>
    <w:rsid w:val="002D5C1E"/>
    <w:rsid w:val="002D5C60"/>
    <w:rsid w:val="002E05CB"/>
    <w:rsid w:val="002E0771"/>
    <w:rsid w:val="002E1F2B"/>
    <w:rsid w:val="002E57A3"/>
    <w:rsid w:val="002E6919"/>
    <w:rsid w:val="002E6A60"/>
    <w:rsid w:val="002E7CE5"/>
    <w:rsid w:val="002F043D"/>
    <w:rsid w:val="002F1772"/>
    <w:rsid w:val="002F3830"/>
    <w:rsid w:val="002F6ADD"/>
    <w:rsid w:val="002F77CE"/>
    <w:rsid w:val="003028CD"/>
    <w:rsid w:val="00303499"/>
    <w:rsid w:val="00304152"/>
    <w:rsid w:val="00306F5B"/>
    <w:rsid w:val="003103D2"/>
    <w:rsid w:val="00310EC6"/>
    <w:rsid w:val="00312B3F"/>
    <w:rsid w:val="003135DF"/>
    <w:rsid w:val="00313818"/>
    <w:rsid w:val="00314735"/>
    <w:rsid w:val="00315316"/>
    <w:rsid w:val="00316443"/>
    <w:rsid w:val="00316478"/>
    <w:rsid w:val="003173FD"/>
    <w:rsid w:val="00317461"/>
    <w:rsid w:val="00317BA7"/>
    <w:rsid w:val="00320032"/>
    <w:rsid w:val="00320E0C"/>
    <w:rsid w:val="00320F6F"/>
    <w:rsid w:val="0032322D"/>
    <w:rsid w:val="00324178"/>
    <w:rsid w:val="00325A9C"/>
    <w:rsid w:val="00326728"/>
    <w:rsid w:val="00327B96"/>
    <w:rsid w:val="0033150F"/>
    <w:rsid w:val="0033176E"/>
    <w:rsid w:val="00331DDB"/>
    <w:rsid w:val="00331E71"/>
    <w:rsid w:val="00333FA5"/>
    <w:rsid w:val="00335992"/>
    <w:rsid w:val="00336DC4"/>
    <w:rsid w:val="00336FAD"/>
    <w:rsid w:val="00340483"/>
    <w:rsid w:val="0034049B"/>
    <w:rsid w:val="00341EAE"/>
    <w:rsid w:val="003436C0"/>
    <w:rsid w:val="00344A9A"/>
    <w:rsid w:val="00346947"/>
    <w:rsid w:val="00346A28"/>
    <w:rsid w:val="00346C11"/>
    <w:rsid w:val="003521E3"/>
    <w:rsid w:val="003528BD"/>
    <w:rsid w:val="00352CE4"/>
    <w:rsid w:val="00354389"/>
    <w:rsid w:val="003543E8"/>
    <w:rsid w:val="00356BAB"/>
    <w:rsid w:val="00357F81"/>
    <w:rsid w:val="00360241"/>
    <w:rsid w:val="003602FB"/>
    <w:rsid w:val="0036098A"/>
    <w:rsid w:val="00360E4A"/>
    <w:rsid w:val="00363271"/>
    <w:rsid w:val="00364981"/>
    <w:rsid w:val="0036663B"/>
    <w:rsid w:val="00366797"/>
    <w:rsid w:val="003676B3"/>
    <w:rsid w:val="003700CD"/>
    <w:rsid w:val="00370451"/>
    <w:rsid w:val="00370823"/>
    <w:rsid w:val="00370984"/>
    <w:rsid w:val="00373184"/>
    <w:rsid w:val="003749C8"/>
    <w:rsid w:val="0037555F"/>
    <w:rsid w:val="00375EDF"/>
    <w:rsid w:val="003773B6"/>
    <w:rsid w:val="0037786F"/>
    <w:rsid w:val="0037798C"/>
    <w:rsid w:val="00381766"/>
    <w:rsid w:val="00381793"/>
    <w:rsid w:val="00383941"/>
    <w:rsid w:val="00384641"/>
    <w:rsid w:val="00384913"/>
    <w:rsid w:val="00384C81"/>
    <w:rsid w:val="00384E25"/>
    <w:rsid w:val="00393884"/>
    <w:rsid w:val="00393C5F"/>
    <w:rsid w:val="00393E37"/>
    <w:rsid w:val="0039504A"/>
    <w:rsid w:val="003957DC"/>
    <w:rsid w:val="003957FA"/>
    <w:rsid w:val="00395F82"/>
    <w:rsid w:val="0039606E"/>
    <w:rsid w:val="00396230"/>
    <w:rsid w:val="003965B0"/>
    <w:rsid w:val="00396E4D"/>
    <w:rsid w:val="00397678"/>
    <w:rsid w:val="003A3B93"/>
    <w:rsid w:val="003A4399"/>
    <w:rsid w:val="003A470B"/>
    <w:rsid w:val="003A583F"/>
    <w:rsid w:val="003A5C14"/>
    <w:rsid w:val="003A6B9A"/>
    <w:rsid w:val="003B00BC"/>
    <w:rsid w:val="003B026A"/>
    <w:rsid w:val="003B0D9E"/>
    <w:rsid w:val="003B2A73"/>
    <w:rsid w:val="003B3A86"/>
    <w:rsid w:val="003B5D5E"/>
    <w:rsid w:val="003C0987"/>
    <w:rsid w:val="003C0D9A"/>
    <w:rsid w:val="003C0EE0"/>
    <w:rsid w:val="003C37CD"/>
    <w:rsid w:val="003C399B"/>
    <w:rsid w:val="003C5078"/>
    <w:rsid w:val="003C5B62"/>
    <w:rsid w:val="003C6B5A"/>
    <w:rsid w:val="003C771A"/>
    <w:rsid w:val="003D1F68"/>
    <w:rsid w:val="003D2211"/>
    <w:rsid w:val="003D2BAA"/>
    <w:rsid w:val="003D451A"/>
    <w:rsid w:val="003D55C9"/>
    <w:rsid w:val="003D5959"/>
    <w:rsid w:val="003D680D"/>
    <w:rsid w:val="003E2FB0"/>
    <w:rsid w:val="003E30DC"/>
    <w:rsid w:val="003E3BD4"/>
    <w:rsid w:val="003E3C08"/>
    <w:rsid w:val="003E43F5"/>
    <w:rsid w:val="003E49AB"/>
    <w:rsid w:val="003F003E"/>
    <w:rsid w:val="003F3526"/>
    <w:rsid w:val="003F5514"/>
    <w:rsid w:val="003F564C"/>
    <w:rsid w:val="003F58CF"/>
    <w:rsid w:val="003F6D34"/>
    <w:rsid w:val="003F6F15"/>
    <w:rsid w:val="003F781E"/>
    <w:rsid w:val="003F7E75"/>
    <w:rsid w:val="003F7ED1"/>
    <w:rsid w:val="00400A5C"/>
    <w:rsid w:val="00400C09"/>
    <w:rsid w:val="00403041"/>
    <w:rsid w:val="004033AE"/>
    <w:rsid w:val="00403494"/>
    <w:rsid w:val="0040537F"/>
    <w:rsid w:val="00405807"/>
    <w:rsid w:val="00406F9D"/>
    <w:rsid w:val="00410A3A"/>
    <w:rsid w:val="00410B5E"/>
    <w:rsid w:val="004126DB"/>
    <w:rsid w:val="004127D7"/>
    <w:rsid w:val="00413A58"/>
    <w:rsid w:val="004154C0"/>
    <w:rsid w:val="00415956"/>
    <w:rsid w:val="00417010"/>
    <w:rsid w:val="004171AF"/>
    <w:rsid w:val="0042008B"/>
    <w:rsid w:val="0042090F"/>
    <w:rsid w:val="00420E73"/>
    <w:rsid w:val="00420E9F"/>
    <w:rsid w:val="00420EA6"/>
    <w:rsid w:val="00422E26"/>
    <w:rsid w:val="00423266"/>
    <w:rsid w:val="00424655"/>
    <w:rsid w:val="00424FCE"/>
    <w:rsid w:val="00425770"/>
    <w:rsid w:val="00425F9A"/>
    <w:rsid w:val="00426B2B"/>
    <w:rsid w:val="00427A6B"/>
    <w:rsid w:val="0043085C"/>
    <w:rsid w:val="00430C80"/>
    <w:rsid w:val="004311F2"/>
    <w:rsid w:val="004329BD"/>
    <w:rsid w:val="0043314D"/>
    <w:rsid w:val="00433371"/>
    <w:rsid w:val="0043450C"/>
    <w:rsid w:val="00435BAD"/>
    <w:rsid w:val="00435E4F"/>
    <w:rsid w:val="004360AB"/>
    <w:rsid w:val="00436ED9"/>
    <w:rsid w:val="00440CA2"/>
    <w:rsid w:val="00441D77"/>
    <w:rsid w:val="00441F9D"/>
    <w:rsid w:val="00442C40"/>
    <w:rsid w:val="00443D3F"/>
    <w:rsid w:val="00443DAE"/>
    <w:rsid w:val="0044516F"/>
    <w:rsid w:val="00445D63"/>
    <w:rsid w:val="00446D33"/>
    <w:rsid w:val="0044797F"/>
    <w:rsid w:val="00451C90"/>
    <w:rsid w:val="00453FB3"/>
    <w:rsid w:val="00456079"/>
    <w:rsid w:val="004577E8"/>
    <w:rsid w:val="00461472"/>
    <w:rsid w:val="004621D5"/>
    <w:rsid w:val="00462B09"/>
    <w:rsid w:val="00463593"/>
    <w:rsid w:val="00463FB3"/>
    <w:rsid w:val="00464DD4"/>
    <w:rsid w:val="00466C61"/>
    <w:rsid w:val="00470492"/>
    <w:rsid w:val="00470977"/>
    <w:rsid w:val="00470D26"/>
    <w:rsid w:val="00472FEB"/>
    <w:rsid w:val="00473BF5"/>
    <w:rsid w:val="004758A2"/>
    <w:rsid w:val="0048021B"/>
    <w:rsid w:val="004808B0"/>
    <w:rsid w:val="0048206B"/>
    <w:rsid w:val="0048482E"/>
    <w:rsid w:val="0048652D"/>
    <w:rsid w:val="00487ABB"/>
    <w:rsid w:val="00492147"/>
    <w:rsid w:val="0049221C"/>
    <w:rsid w:val="0049289E"/>
    <w:rsid w:val="00495B9A"/>
    <w:rsid w:val="00495CFD"/>
    <w:rsid w:val="004964AE"/>
    <w:rsid w:val="00496720"/>
    <w:rsid w:val="004968E4"/>
    <w:rsid w:val="004A042E"/>
    <w:rsid w:val="004A1119"/>
    <w:rsid w:val="004A128A"/>
    <w:rsid w:val="004A16ED"/>
    <w:rsid w:val="004A1CB0"/>
    <w:rsid w:val="004A2A6F"/>
    <w:rsid w:val="004A6BF5"/>
    <w:rsid w:val="004B0AE5"/>
    <w:rsid w:val="004B392A"/>
    <w:rsid w:val="004B45F0"/>
    <w:rsid w:val="004B4B4B"/>
    <w:rsid w:val="004B4D1A"/>
    <w:rsid w:val="004B67F2"/>
    <w:rsid w:val="004B6E5D"/>
    <w:rsid w:val="004C0F12"/>
    <w:rsid w:val="004C2853"/>
    <w:rsid w:val="004C31E3"/>
    <w:rsid w:val="004C4C7A"/>
    <w:rsid w:val="004C4EB1"/>
    <w:rsid w:val="004C7489"/>
    <w:rsid w:val="004C75AC"/>
    <w:rsid w:val="004D0B30"/>
    <w:rsid w:val="004D0CB7"/>
    <w:rsid w:val="004D0CC9"/>
    <w:rsid w:val="004D22FE"/>
    <w:rsid w:val="004D4C71"/>
    <w:rsid w:val="004D53B2"/>
    <w:rsid w:val="004D7530"/>
    <w:rsid w:val="004D769B"/>
    <w:rsid w:val="004D7E18"/>
    <w:rsid w:val="004E0510"/>
    <w:rsid w:val="004E36C2"/>
    <w:rsid w:val="004E3D0F"/>
    <w:rsid w:val="004E5384"/>
    <w:rsid w:val="004E5D3B"/>
    <w:rsid w:val="004E7D11"/>
    <w:rsid w:val="004F0654"/>
    <w:rsid w:val="004F1569"/>
    <w:rsid w:val="004F1E0A"/>
    <w:rsid w:val="004F26D8"/>
    <w:rsid w:val="004F2F79"/>
    <w:rsid w:val="004F530D"/>
    <w:rsid w:val="004F6598"/>
    <w:rsid w:val="00501A80"/>
    <w:rsid w:val="0050407D"/>
    <w:rsid w:val="00504E68"/>
    <w:rsid w:val="00506415"/>
    <w:rsid w:val="00506D29"/>
    <w:rsid w:val="00507E00"/>
    <w:rsid w:val="00511067"/>
    <w:rsid w:val="00511610"/>
    <w:rsid w:val="00511F46"/>
    <w:rsid w:val="00511F7A"/>
    <w:rsid w:val="00512EF6"/>
    <w:rsid w:val="00513904"/>
    <w:rsid w:val="00513CBC"/>
    <w:rsid w:val="00517157"/>
    <w:rsid w:val="005171F4"/>
    <w:rsid w:val="00517CD1"/>
    <w:rsid w:val="00520E83"/>
    <w:rsid w:val="005221B9"/>
    <w:rsid w:val="00523785"/>
    <w:rsid w:val="00524770"/>
    <w:rsid w:val="0052499D"/>
    <w:rsid w:val="00527D26"/>
    <w:rsid w:val="00530E7F"/>
    <w:rsid w:val="005314A8"/>
    <w:rsid w:val="0053243C"/>
    <w:rsid w:val="0053373C"/>
    <w:rsid w:val="00534495"/>
    <w:rsid w:val="00534ED4"/>
    <w:rsid w:val="00535318"/>
    <w:rsid w:val="0053664C"/>
    <w:rsid w:val="00541D8C"/>
    <w:rsid w:val="00542823"/>
    <w:rsid w:val="00542A7F"/>
    <w:rsid w:val="00542C7F"/>
    <w:rsid w:val="00542E7E"/>
    <w:rsid w:val="00542FE3"/>
    <w:rsid w:val="005431ED"/>
    <w:rsid w:val="00543898"/>
    <w:rsid w:val="005441FC"/>
    <w:rsid w:val="005446D6"/>
    <w:rsid w:val="00545C21"/>
    <w:rsid w:val="00545EEB"/>
    <w:rsid w:val="00546D22"/>
    <w:rsid w:val="00547092"/>
    <w:rsid w:val="005503FD"/>
    <w:rsid w:val="00551476"/>
    <w:rsid w:val="00552167"/>
    <w:rsid w:val="00552209"/>
    <w:rsid w:val="005523D6"/>
    <w:rsid w:val="00554C3F"/>
    <w:rsid w:val="00557241"/>
    <w:rsid w:val="005577D7"/>
    <w:rsid w:val="00564EC1"/>
    <w:rsid w:val="00566094"/>
    <w:rsid w:val="00567559"/>
    <w:rsid w:val="00567E91"/>
    <w:rsid w:val="00570878"/>
    <w:rsid w:val="00570EC5"/>
    <w:rsid w:val="005711C3"/>
    <w:rsid w:val="00572725"/>
    <w:rsid w:val="00572E36"/>
    <w:rsid w:val="00574908"/>
    <w:rsid w:val="00574F60"/>
    <w:rsid w:val="00575B74"/>
    <w:rsid w:val="005763C2"/>
    <w:rsid w:val="00577A77"/>
    <w:rsid w:val="00577EC1"/>
    <w:rsid w:val="00577EF4"/>
    <w:rsid w:val="005806C7"/>
    <w:rsid w:val="005806D5"/>
    <w:rsid w:val="00580C24"/>
    <w:rsid w:val="00580CB7"/>
    <w:rsid w:val="0058265C"/>
    <w:rsid w:val="00585F62"/>
    <w:rsid w:val="00586286"/>
    <w:rsid w:val="00586455"/>
    <w:rsid w:val="00586B80"/>
    <w:rsid w:val="005875D6"/>
    <w:rsid w:val="0058760D"/>
    <w:rsid w:val="00590369"/>
    <w:rsid w:val="005907CC"/>
    <w:rsid w:val="00590897"/>
    <w:rsid w:val="00590CFD"/>
    <w:rsid w:val="00591121"/>
    <w:rsid w:val="00591B31"/>
    <w:rsid w:val="00592AA8"/>
    <w:rsid w:val="00592BB4"/>
    <w:rsid w:val="005938E5"/>
    <w:rsid w:val="00593F68"/>
    <w:rsid w:val="00593FEC"/>
    <w:rsid w:val="00596778"/>
    <w:rsid w:val="00597C5F"/>
    <w:rsid w:val="00597C80"/>
    <w:rsid w:val="005A1E6C"/>
    <w:rsid w:val="005A2216"/>
    <w:rsid w:val="005A26CC"/>
    <w:rsid w:val="005A4938"/>
    <w:rsid w:val="005A5681"/>
    <w:rsid w:val="005A5934"/>
    <w:rsid w:val="005A59F0"/>
    <w:rsid w:val="005A654B"/>
    <w:rsid w:val="005B0535"/>
    <w:rsid w:val="005B0B6C"/>
    <w:rsid w:val="005B0EB5"/>
    <w:rsid w:val="005B2C25"/>
    <w:rsid w:val="005B3F8F"/>
    <w:rsid w:val="005B4656"/>
    <w:rsid w:val="005B607B"/>
    <w:rsid w:val="005B754D"/>
    <w:rsid w:val="005C01B8"/>
    <w:rsid w:val="005C0C58"/>
    <w:rsid w:val="005C1E94"/>
    <w:rsid w:val="005C2496"/>
    <w:rsid w:val="005C25FA"/>
    <w:rsid w:val="005C3267"/>
    <w:rsid w:val="005C520A"/>
    <w:rsid w:val="005C52B6"/>
    <w:rsid w:val="005C5AE4"/>
    <w:rsid w:val="005C67BE"/>
    <w:rsid w:val="005C7163"/>
    <w:rsid w:val="005D0A5D"/>
    <w:rsid w:val="005D0D34"/>
    <w:rsid w:val="005D0EE1"/>
    <w:rsid w:val="005D1457"/>
    <w:rsid w:val="005D146B"/>
    <w:rsid w:val="005D29A2"/>
    <w:rsid w:val="005D2BD9"/>
    <w:rsid w:val="005D368D"/>
    <w:rsid w:val="005D3810"/>
    <w:rsid w:val="005D4778"/>
    <w:rsid w:val="005D5294"/>
    <w:rsid w:val="005D6145"/>
    <w:rsid w:val="005D7063"/>
    <w:rsid w:val="005D7A46"/>
    <w:rsid w:val="005E0DBC"/>
    <w:rsid w:val="005E18B4"/>
    <w:rsid w:val="005E2FE6"/>
    <w:rsid w:val="005E3CA2"/>
    <w:rsid w:val="005E49DE"/>
    <w:rsid w:val="005E4CDC"/>
    <w:rsid w:val="005E7154"/>
    <w:rsid w:val="005F177D"/>
    <w:rsid w:val="005F1AD6"/>
    <w:rsid w:val="005F23BA"/>
    <w:rsid w:val="005F4F05"/>
    <w:rsid w:val="005F5B29"/>
    <w:rsid w:val="005F6332"/>
    <w:rsid w:val="00601FA9"/>
    <w:rsid w:val="0060380F"/>
    <w:rsid w:val="006040C0"/>
    <w:rsid w:val="006040E6"/>
    <w:rsid w:val="00604C84"/>
    <w:rsid w:val="0060693A"/>
    <w:rsid w:val="00606DD3"/>
    <w:rsid w:val="006070DD"/>
    <w:rsid w:val="00611370"/>
    <w:rsid w:val="00611BA2"/>
    <w:rsid w:val="00611DE9"/>
    <w:rsid w:val="00612688"/>
    <w:rsid w:val="006147E3"/>
    <w:rsid w:val="0061507D"/>
    <w:rsid w:val="006151FB"/>
    <w:rsid w:val="006161BF"/>
    <w:rsid w:val="0061638D"/>
    <w:rsid w:val="006168E8"/>
    <w:rsid w:val="006175E4"/>
    <w:rsid w:val="00617B29"/>
    <w:rsid w:val="00617C44"/>
    <w:rsid w:val="00620523"/>
    <w:rsid w:val="0062140D"/>
    <w:rsid w:val="00621774"/>
    <w:rsid w:val="006233F2"/>
    <w:rsid w:val="00623C1A"/>
    <w:rsid w:val="00624447"/>
    <w:rsid w:val="00624756"/>
    <w:rsid w:val="0062485F"/>
    <w:rsid w:val="006251EE"/>
    <w:rsid w:val="00625940"/>
    <w:rsid w:val="00625ADE"/>
    <w:rsid w:val="00625DA0"/>
    <w:rsid w:val="00625F34"/>
    <w:rsid w:val="00626B73"/>
    <w:rsid w:val="00626E1E"/>
    <w:rsid w:val="00626F71"/>
    <w:rsid w:val="00630397"/>
    <w:rsid w:val="00630C93"/>
    <w:rsid w:val="006343E0"/>
    <w:rsid w:val="0063469C"/>
    <w:rsid w:val="0064350C"/>
    <w:rsid w:val="00644591"/>
    <w:rsid w:val="0064636B"/>
    <w:rsid w:val="00646FAE"/>
    <w:rsid w:val="00647EEF"/>
    <w:rsid w:val="00650707"/>
    <w:rsid w:val="0065252E"/>
    <w:rsid w:val="006532DE"/>
    <w:rsid w:val="006534AC"/>
    <w:rsid w:val="00653723"/>
    <w:rsid w:val="006537E8"/>
    <w:rsid w:val="00653AAF"/>
    <w:rsid w:val="00657D3B"/>
    <w:rsid w:val="006617D1"/>
    <w:rsid w:val="006643E6"/>
    <w:rsid w:val="00664AD1"/>
    <w:rsid w:val="00664C02"/>
    <w:rsid w:val="0066555E"/>
    <w:rsid w:val="00665B2E"/>
    <w:rsid w:val="00665B71"/>
    <w:rsid w:val="00665F99"/>
    <w:rsid w:val="00666799"/>
    <w:rsid w:val="00670FA4"/>
    <w:rsid w:val="006719BF"/>
    <w:rsid w:val="006733DA"/>
    <w:rsid w:val="00673AD4"/>
    <w:rsid w:val="00673F90"/>
    <w:rsid w:val="00675814"/>
    <w:rsid w:val="00675984"/>
    <w:rsid w:val="00675BE3"/>
    <w:rsid w:val="00677080"/>
    <w:rsid w:val="006770F4"/>
    <w:rsid w:val="0067715F"/>
    <w:rsid w:val="00681E11"/>
    <w:rsid w:val="0068287F"/>
    <w:rsid w:val="00683A37"/>
    <w:rsid w:val="00683A75"/>
    <w:rsid w:val="00683E4B"/>
    <w:rsid w:val="00684EF1"/>
    <w:rsid w:val="006855D2"/>
    <w:rsid w:val="00686049"/>
    <w:rsid w:val="00687251"/>
    <w:rsid w:val="00687C7E"/>
    <w:rsid w:val="006903C5"/>
    <w:rsid w:val="006903DB"/>
    <w:rsid w:val="00690FD4"/>
    <w:rsid w:val="00692F7E"/>
    <w:rsid w:val="006944B0"/>
    <w:rsid w:val="00694C42"/>
    <w:rsid w:val="006962E3"/>
    <w:rsid w:val="006965FC"/>
    <w:rsid w:val="00696F03"/>
    <w:rsid w:val="006A1E57"/>
    <w:rsid w:val="006A2061"/>
    <w:rsid w:val="006A379A"/>
    <w:rsid w:val="006A4EFA"/>
    <w:rsid w:val="006A5479"/>
    <w:rsid w:val="006A5C1B"/>
    <w:rsid w:val="006A775A"/>
    <w:rsid w:val="006B078C"/>
    <w:rsid w:val="006B21A4"/>
    <w:rsid w:val="006B2925"/>
    <w:rsid w:val="006B4768"/>
    <w:rsid w:val="006B4786"/>
    <w:rsid w:val="006B4EED"/>
    <w:rsid w:val="006B552E"/>
    <w:rsid w:val="006B7414"/>
    <w:rsid w:val="006B7C03"/>
    <w:rsid w:val="006C2DA1"/>
    <w:rsid w:val="006C41EF"/>
    <w:rsid w:val="006C48E7"/>
    <w:rsid w:val="006C695F"/>
    <w:rsid w:val="006C7763"/>
    <w:rsid w:val="006D12A4"/>
    <w:rsid w:val="006D21A2"/>
    <w:rsid w:val="006D22E0"/>
    <w:rsid w:val="006D249C"/>
    <w:rsid w:val="006D3C7A"/>
    <w:rsid w:val="006D4AD5"/>
    <w:rsid w:val="006D4C69"/>
    <w:rsid w:val="006D52C4"/>
    <w:rsid w:val="006D5337"/>
    <w:rsid w:val="006E07A2"/>
    <w:rsid w:val="006E0E46"/>
    <w:rsid w:val="006E1D52"/>
    <w:rsid w:val="006E2296"/>
    <w:rsid w:val="006E2432"/>
    <w:rsid w:val="006E28FA"/>
    <w:rsid w:val="006E358F"/>
    <w:rsid w:val="006E4150"/>
    <w:rsid w:val="006E5CB9"/>
    <w:rsid w:val="006E6BDD"/>
    <w:rsid w:val="006F2149"/>
    <w:rsid w:val="006F3838"/>
    <w:rsid w:val="006F4196"/>
    <w:rsid w:val="006F4C5A"/>
    <w:rsid w:val="006F6164"/>
    <w:rsid w:val="00701504"/>
    <w:rsid w:val="0070168F"/>
    <w:rsid w:val="00701695"/>
    <w:rsid w:val="0070238D"/>
    <w:rsid w:val="00704F63"/>
    <w:rsid w:val="0070516D"/>
    <w:rsid w:val="0070538A"/>
    <w:rsid w:val="00705AC1"/>
    <w:rsid w:val="00705B6C"/>
    <w:rsid w:val="007067F3"/>
    <w:rsid w:val="00706A8B"/>
    <w:rsid w:val="00706D75"/>
    <w:rsid w:val="00706D9F"/>
    <w:rsid w:val="007119C2"/>
    <w:rsid w:val="00711C6A"/>
    <w:rsid w:val="007126C4"/>
    <w:rsid w:val="00712D07"/>
    <w:rsid w:val="00712FA9"/>
    <w:rsid w:val="0071404F"/>
    <w:rsid w:val="007163C7"/>
    <w:rsid w:val="00716446"/>
    <w:rsid w:val="00716813"/>
    <w:rsid w:val="007179D7"/>
    <w:rsid w:val="00721000"/>
    <w:rsid w:val="00721244"/>
    <w:rsid w:val="007213C6"/>
    <w:rsid w:val="0072208E"/>
    <w:rsid w:val="007224B2"/>
    <w:rsid w:val="00722583"/>
    <w:rsid w:val="00722996"/>
    <w:rsid w:val="00724099"/>
    <w:rsid w:val="00724226"/>
    <w:rsid w:val="00725D95"/>
    <w:rsid w:val="00726B8E"/>
    <w:rsid w:val="0073282C"/>
    <w:rsid w:val="00733538"/>
    <w:rsid w:val="00733539"/>
    <w:rsid w:val="00734674"/>
    <w:rsid w:val="0073576C"/>
    <w:rsid w:val="007405DB"/>
    <w:rsid w:val="00740FBE"/>
    <w:rsid w:val="007418C5"/>
    <w:rsid w:val="00742368"/>
    <w:rsid w:val="007443D9"/>
    <w:rsid w:val="007450FB"/>
    <w:rsid w:val="007459BA"/>
    <w:rsid w:val="00747F8A"/>
    <w:rsid w:val="00753657"/>
    <w:rsid w:val="00753ACB"/>
    <w:rsid w:val="00753CB3"/>
    <w:rsid w:val="00754A42"/>
    <w:rsid w:val="00754E60"/>
    <w:rsid w:val="0075526B"/>
    <w:rsid w:val="00755EAF"/>
    <w:rsid w:val="0075624A"/>
    <w:rsid w:val="0075679A"/>
    <w:rsid w:val="00756FFD"/>
    <w:rsid w:val="007572E0"/>
    <w:rsid w:val="00757C2B"/>
    <w:rsid w:val="00760E98"/>
    <w:rsid w:val="007618A3"/>
    <w:rsid w:val="00761B5E"/>
    <w:rsid w:val="00761E59"/>
    <w:rsid w:val="00762694"/>
    <w:rsid w:val="00763A35"/>
    <w:rsid w:val="00763C62"/>
    <w:rsid w:val="0076472C"/>
    <w:rsid w:val="00764C8F"/>
    <w:rsid w:val="00766A5F"/>
    <w:rsid w:val="00767AD3"/>
    <w:rsid w:val="00767F75"/>
    <w:rsid w:val="00770034"/>
    <w:rsid w:val="00770C50"/>
    <w:rsid w:val="0077326F"/>
    <w:rsid w:val="00773CEE"/>
    <w:rsid w:val="00774C3C"/>
    <w:rsid w:val="007755D3"/>
    <w:rsid w:val="00775BDF"/>
    <w:rsid w:val="00775D14"/>
    <w:rsid w:val="00777012"/>
    <w:rsid w:val="007814C0"/>
    <w:rsid w:val="007827A7"/>
    <w:rsid w:val="007833D0"/>
    <w:rsid w:val="00783D8F"/>
    <w:rsid w:val="00784935"/>
    <w:rsid w:val="00784AE4"/>
    <w:rsid w:val="00784DAC"/>
    <w:rsid w:val="0078566A"/>
    <w:rsid w:val="007862BE"/>
    <w:rsid w:val="00786F13"/>
    <w:rsid w:val="007872A5"/>
    <w:rsid w:val="007918E4"/>
    <w:rsid w:val="00791D58"/>
    <w:rsid w:val="007923F6"/>
    <w:rsid w:val="00793553"/>
    <w:rsid w:val="00793E81"/>
    <w:rsid w:val="0079421D"/>
    <w:rsid w:val="00795EA4"/>
    <w:rsid w:val="007961C4"/>
    <w:rsid w:val="007963DB"/>
    <w:rsid w:val="007967E6"/>
    <w:rsid w:val="00796F22"/>
    <w:rsid w:val="007977DF"/>
    <w:rsid w:val="00797F73"/>
    <w:rsid w:val="007A11A9"/>
    <w:rsid w:val="007A16F1"/>
    <w:rsid w:val="007A185E"/>
    <w:rsid w:val="007A1EE4"/>
    <w:rsid w:val="007A31AB"/>
    <w:rsid w:val="007A3C58"/>
    <w:rsid w:val="007A3CAD"/>
    <w:rsid w:val="007A3D32"/>
    <w:rsid w:val="007A536B"/>
    <w:rsid w:val="007A617C"/>
    <w:rsid w:val="007A6C96"/>
    <w:rsid w:val="007B2A89"/>
    <w:rsid w:val="007B5112"/>
    <w:rsid w:val="007B5F28"/>
    <w:rsid w:val="007B6046"/>
    <w:rsid w:val="007B7F78"/>
    <w:rsid w:val="007C094A"/>
    <w:rsid w:val="007C11E7"/>
    <w:rsid w:val="007C1885"/>
    <w:rsid w:val="007C1E8B"/>
    <w:rsid w:val="007C3BA8"/>
    <w:rsid w:val="007C4FDA"/>
    <w:rsid w:val="007C5C22"/>
    <w:rsid w:val="007C658D"/>
    <w:rsid w:val="007C7C55"/>
    <w:rsid w:val="007D0685"/>
    <w:rsid w:val="007D113D"/>
    <w:rsid w:val="007D267A"/>
    <w:rsid w:val="007D4252"/>
    <w:rsid w:val="007D5089"/>
    <w:rsid w:val="007D5232"/>
    <w:rsid w:val="007D5349"/>
    <w:rsid w:val="007D657D"/>
    <w:rsid w:val="007D78AD"/>
    <w:rsid w:val="007E1EB5"/>
    <w:rsid w:val="007E2FC9"/>
    <w:rsid w:val="007E32A0"/>
    <w:rsid w:val="007E546A"/>
    <w:rsid w:val="007E5C95"/>
    <w:rsid w:val="007E6FF6"/>
    <w:rsid w:val="007E78A2"/>
    <w:rsid w:val="007F1352"/>
    <w:rsid w:val="007F1C3E"/>
    <w:rsid w:val="007F31AE"/>
    <w:rsid w:val="007F6172"/>
    <w:rsid w:val="007F69F8"/>
    <w:rsid w:val="007F7006"/>
    <w:rsid w:val="007F72A9"/>
    <w:rsid w:val="00800544"/>
    <w:rsid w:val="008010AE"/>
    <w:rsid w:val="0080136D"/>
    <w:rsid w:val="00801439"/>
    <w:rsid w:val="008016D9"/>
    <w:rsid w:val="00802AD9"/>
    <w:rsid w:val="00802C6F"/>
    <w:rsid w:val="008031AF"/>
    <w:rsid w:val="00804749"/>
    <w:rsid w:val="00805606"/>
    <w:rsid w:val="0080574B"/>
    <w:rsid w:val="00805B96"/>
    <w:rsid w:val="00806E34"/>
    <w:rsid w:val="008076A7"/>
    <w:rsid w:val="00811096"/>
    <w:rsid w:val="00811824"/>
    <w:rsid w:val="008119D3"/>
    <w:rsid w:val="00811A86"/>
    <w:rsid w:val="00813983"/>
    <w:rsid w:val="00814806"/>
    <w:rsid w:val="00814FCB"/>
    <w:rsid w:val="008157FF"/>
    <w:rsid w:val="008160BC"/>
    <w:rsid w:val="00816F4B"/>
    <w:rsid w:val="00817850"/>
    <w:rsid w:val="00817E9C"/>
    <w:rsid w:val="0082010E"/>
    <w:rsid w:val="0082051C"/>
    <w:rsid w:val="00821655"/>
    <w:rsid w:val="00823031"/>
    <w:rsid w:val="008231BC"/>
    <w:rsid w:val="00823A2D"/>
    <w:rsid w:val="00823E5E"/>
    <w:rsid w:val="00824A17"/>
    <w:rsid w:val="00824D99"/>
    <w:rsid w:val="00825133"/>
    <w:rsid w:val="008303B7"/>
    <w:rsid w:val="00830F85"/>
    <w:rsid w:val="00831287"/>
    <w:rsid w:val="00831982"/>
    <w:rsid w:val="008342F2"/>
    <w:rsid w:val="008344B0"/>
    <w:rsid w:val="008358E8"/>
    <w:rsid w:val="00835A1B"/>
    <w:rsid w:val="00837612"/>
    <w:rsid w:val="008401CF"/>
    <w:rsid w:val="008421EB"/>
    <w:rsid w:val="0084249D"/>
    <w:rsid w:val="00844241"/>
    <w:rsid w:val="0084510B"/>
    <w:rsid w:val="0084589D"/>
    <w:rsid w:val="00846490"/>
    <w:rsid w:val="008471EA"/>
    <w:rsid w:val="008478C1"/>
    <w:rsid w:val="008503D7"/>
    <w:rsid w:val="008503F0"/>
    <w:rsid w:val="00850677"/>
    <w:rsid w:val="00851019"/>
    <w:rsid w:val="00852B62"/>
    <w:rsid w:val="0085363E"/>
    <w:rsid w:val="0085525B"/>
    <w:rsid w:val="00856131"/>
    <w:rsid w:val="00856B30"/>
    <w:rsid w:val="00857AC3"/>
    <w:rsid w:val="00861E6D"/>
    <w:rsid w:val="008625FB"/>
    <w:rsid w:val="00862E40"/>
    <w:rsid w:val="00862E8F"/>
    <w:rsid w:val="008632D5"/>
    <w:rsid w:val="00863847"/>
    <w:rsid w:val="00863B7C"/>
    <w:rsid w:val="00864E16"/>
    <w:rsid w:val="008656D2"/>
    <w:rsid w:val="0086635C"/>
    <w:rsid w:val="008669F3"/>
    <w:rsid w:val="008678F9"/>
    <w:rsid w:val="00870030"/>
    <w:rsid w:val="00870C8D"/>
    <w:rsid w:val="00871518"/>
    <w:rsid w:val="00872D1F"/>
    <w:rsid w:val="00873860"/>
    <w:rsid w:val="00875130"/>
    <w:rsid w:val="00875358"/>
    <w:rsid w:val="00875C76"/>
    <w:rsid w:val="00876B24"/>
    <w:rsid w:val="00877307"/>
    <w:rsid w:val="00877A7C"/>
    <w:rsid w:val="008809CE"/>
    <w:rsid w:val="00881841"/>
    <w:rsid w:val="00883E0B"/>
    <w:rsid w:val="00883F9D"/>
    <w:rsid w:val="00884966"/>
    <w:rsid w:val="00884D76"/>
    <w:rsid w:val="0088551E"/>
    <w:rsid w:val="0088588B"/>
    <w:rsid w:val="00885BB5"/>
    <w:rsid w:val="0089289C"/>
    <w:rsid w:val="008931AA"/>
    <w:rsid w:val="008931B5"/>
    <w:rsid w:val="00894504"/>
    <w:rsid w:val="008947F4"/>
    <w:rsid w:val="008948E5"/>
    <w:rsid w:val="00894A9F"/>
    <w:rsid w:val="008951CC"/>
    <w:rsid w:val="00895F41"/>
    <w:rsid w:val="0089774F"/>
    <w:rsid w:val="008977A8"/>
    <w:rsid w:val="008A0636"/>
    <w:rsid w:val="008A08B8"/>
    <w:rsid w:val="008A2757"/>
    <w:rsid w:val="008A2CE4"/>
    <w:rsid w:val="008A4784"/>
    <w:rsid w:val="008A5E71"/>
    <w:rsid w:val="008A647C"/>
    <w:rsid w:val="008A77C3"/>
    <w:rsid w:val="008B042D"/>
    <w:rsid w:val="008B203A"/>
    <w:rsid w:val="008B31E8"/>
    <w:rsid w:val="008B3387"/>
    <w:rsid w:val="008B682E"/>
    <w:rsid w:val="008B6C89"/>
    <w:rsid w:val="008B7128"/>
    <w:rsid w:val="008B7458"/>
    <w:rsid w:val="008B76BF"/>
    <w:rsid w:val="008C1606"/>
    <w:rsid w:val="008C2C7E"/>
    <w:rsid w:val="008C34A5"/>
    <w:rsid w:val="008C454B"/>
    <w:rsid w:val="008C5E3B"/>
    <w:rsid w:val="008C6AE3"/>
    <w:rsid w:val="008C7673"/>
    <w:rsid w:val="008D0573"/>
    <w:rsid w:val="008D2BA9"/>
    <w:rsid w:val="008D2DCA"/>
    <w:rsid w:val="008D3550"/>
    <w:rsid w:val="008D3936"/>
    <w:rsid w:val="008D462D"/>
    <w:rsid w:val="008D4E25"/>
    <w:rsid w:val="008D5BA4"/>
    <w:rsid w:val="008D642B"/>
    <w:rsid w:val="008E1199"/>
    <w:rsid w:val="008E1736"/>
    <w:rsid w:val="008E3642"/>
    <w:rsid w:val="008E56BD"/>
    <w:rsid w:val="008E595A"/>
    <w:rsid w:val="008E63D2"/>
    <w:rsid w:val="008E6505"/>
    <w:rsid w:val="008F0241"/>
    <w:rsid w:val="008F07BD"/>
    <w:rsid w:val="008F08FE"/>
    <w:rsid w:val="008F0CCF"/>
    <w:rsid w:val="008F13BE"/>
    <w:rsid w:val="008F1BA8"/>
    <w:rsid w:val="008F1EDF"/>
    <w:rsid w:val="008F1F29"/>
    <w:rsid w:val="008F3CE0"/>
    <w:rsid w:val="008F4369"/>
    <w:rsid w:val="008F78C8"/>
    <w:rsid w:val="00900230"/>
    <w:rsid w:val="00900C13"/>
    <w:rsid w:val="00902561"/>
    <w:rsid w:val="009029FC"/>
    <w:rsid w:val="009036B4"/>
    <w:rsid w:val="0090450A"/>
    <w:rsid w:val="00904528"/>
    <w:rsid w:val="00904B68"/>
    <w:rsid w:val="00905406"/>
    <w:rsid w:val="009059E3"/>
    <w:rsid w:val="009062EC"/>
    <w:rsid w:val="00906757"/>
    <w:rsid w:val="00907C04"/>
    <w:rsid w:val="009112C1"/>
    <w:rsid w:val="00911700"/>
    <w:rsid w:val="00911CA4"/>
    <w:rsid w:val="009121BF"/>
    <w:rsid w:val="00912254"/>
    <w:rsid w:val="00912DF8"/>
    <w:rsid w:val="009130D6"/>
    <w:rsid w:val="0091350C"/>
    <w:rsid w:val="00914FAF"/>
    <w:rsid w:val="00915C27"/>
    <w:rsid w:val="009162F0"/>
    <w:rsid w:val="00916924"/>
    <w:rsid w:val="00916C84"/>
    <w:rsid w:val="00917DB9"/>
    <w:rsid w:val="00921175"/>
    <w:rsid w:val="009218F0"/>
    <w:rsid w:val="0092220C"/>
    <w:rsid w:val="00922EB6"/>
    <w:rsid w:val="00923C78"/>
    <w:rsid w:val="00923ECF"/>
    <w:rsid w:val="009274A9"/>
    <w:rsid w:val="00930F6C"/>
    <w:rsid w:val="00931C5D"/>
    <w:rsid w:val="00932A8C"/>
    <w:rsid w:val="0093597F"/>
    <w:rsid w:val="00935DA7"/>
    <w:rsid w:val="00936EE8"/>
    <w:rsid w:val="009373DC"/>
    <w:rsid w:val="00940057"/>
    <w:rsid w:val="009436A3"/>
    <w:rsid w:val="009439C3"/>
    <w:rsid w:val="009440A5"/>
    <w:rsid w:val="00944B65"/>
    <w:rsid w:val="00945D52"/>
    <w:rsid w:val="00946960"/>
    <w:rsid w:val="00946BEB"/>
    <w:rsid w:val="0094742C"/>
    <w:rsid w:val="00950A37"/>
    <w:rsid w:val="00951598"/>
    <w:rsid w:val="00951E0B"/>
    <w:rsid w:val="00953F2D"/>
    <w:rsid w:val="00954E2E"/>
    <w:rsid w:val="009550CF"/>
    <w:rsid w:val="00960D9B"/>
    <w:rsid w:val="009613F1"/>
    <w:rsid w:val="0096160F"/>
    <w:rsid w:val="00961A4E"/>
    <w:rsid w:val="00961D9E"/>
    <w:rsid w:val="00961DAA"/>
    <w:rsid w:val="00963051"/>
    <w:rsid w:val="009640E1"/>
    <w:rsid w:val="009641A3"/>
    <w:rsid w:val="009641AB"/>
    <w:rsid w:val="00964814"/>
    <w:rsid w:val="00966360"/>
    <w:rsid w:val="0096780B"/>
    <w:rsid w:val="00970FBB"/>
    <w:rsid w:val="00971E7B"/>
    <w:rsid w:val="009766C8"/>
    <w:rsid w:val="00977394"/>
    <w:rsid w:val="009823F2"/>
    <w:rsid w:val="009841B8"/>
    <w:rsid w:val="00984EF1"/>
    <w:rsid w:val="00990202"/>
    <w:rsid w:val="00990CB4"/>
    <w:rsid w:val="00994AE0"/>
    <w:rsid w:val="00994BBD"/>
    <w:rsid w:val="0099510A"/>
    <w:rsid w:val="009A1224"/>
    <w:rsid w:val="009A1856"/>
    <w:rsid w:val="009A420D"/>
    <w:rsid w:val="009A5252"/>
    <w:rsid w:val="009A6368"/>
    <w:rsid w:val="009A668F"/>
    <w:rsid w:val="009B0886"/>
    <w:rsid w:val="009B1749"/>
    <w:rsid w:val="009B26F6"/>
    <w:rsid w:val="009B35F1"/>
    <w:rsid w:val="009B3E21"/>
    <w:rsid w:val="009B4275"/>
    <w:rsid w:val="009B46ED"/>
    <w:rsid w:val="009B48B8"/>
    <w:rsid w:val="009B4A3E"/>
    <w:rsid w:val="009B699E"/>
    <w:rsid w:val="009B7717"/>
    <w:rsid w:val="009C4E61"/>
    <w:rsid w:val="009C519D"/>
    <w:rsid w:val="009D241E"/>
    <w:rsid w:val="009D2A52"/>
    <w:rsid w:val="009D35FE"/>
    <w:rsid w:val="009D3609"/>
    <w:rsid w:val="009D39CA"/>
    <w:rsid w:val="009D447D"/>
    <w:rsid w:val="009D4911"/>
    <w:rsid w:val="009D5FA4"/>
    <w:rsid w:val="009D65AB"/>
    <w:rsid w:val="009D7EE0"/>
    <w:rsid w:val="009E094F"/>
    <w:rsid w:val="009E096E"/>
    <w:rsid w:val="009E0E85"/>
    <w:rsid w:val="009E1511"/>
    <w:rsid w:val="009E197F"/>
    <w:rsid w:val="009E3E62"/>
    <w:rsid w:val="009E4C06"/>
    <w:rsid w:val="009E5D6E"/>
    <w:rsid w:val="009E6CC7"/>
    <w:rsid w:val="009E6FDB"/>
    <w:rsid w:val="009E71CA"/>
    <w:rsid w:val="009F2059"/>
    <w:rsid w:val="009F238F"/>
    <w:rsid w:val="009F2F70"/>
    <w:rsid w:val="009F345F"/>
    <w:rsid w:val="009F391D"/>
    <w:rsid w:val="009F4351"/>
    <w:rsid w:val="009F4844"/>
    <w:rsid w:val="009F57EE"/>
    <w:rsid w:val="009F688F"/>
    <w:rsid w:val="009F7726"/>
    <w:rsid w:val="009F773B"/>
    <w:rsid w:val="00A01AC1"/>
    <w:rsid w:val="00A028A5"/>
    <w:rsid w:val="00A0365B"/>
    <w:rsid w:val="00A0422E"/>
    <w:rsid w:val="00A04368"/>
    <w:rsid w:val="00A04498"/>
    <w:rsid w:val="00A04DDB"/>
    <w:rsid w:val="00A0564C"/>
    <w:rsid w:val="00A06268"/>
    <w:rsid w:val="00A0709F"/>
    <w:rsid w:val="00A07112"/>
    <w:rsid w:val="00A07830"/>
    <w:rsid w:val="00A07FA7"/>
    <w:rsid w:val="00A10738"/>
    <w:rsid w:val="00A10869"/>
    <w:rsid w:val="00A10910"/>
    <w:rsid w:val="00A1249A"/>
    <w:rsid w:val="00A14E11"/>
    <w:rsid w:val="00A155F2"/>
    <w:rsid w:val="00A16032"/>
    <w:rsid w:val="00A160E1"/>
    <w:rsid w:val="00A17E2D"/>
    <w:rsid w:val="00A22916"/>
    <w:rsid w:val="00A241DA"/>
    <w:rsid w:val="00A25055"/>
    <w:rsid w:val="00A2530D"/>
    <w:rsid w:val="00A255B5"/>
    <w:rsid w:val="00A26303"/>
    <w:rsid w:val="00A3048A"/>
    <w:rsid w:val="00A33789"/>
    <w:rsid w:val="00A35928"/>
    <w:rsid w:val="00A35AF9"/>
    <w:rsid w:val="00A36C71"/>
    <w:rsid w:val="00A37418"/>
    <w:rsid w:val="00A376E3"/>
    <w:rsid w:val="00A37C7A"/>
    <w:rsid w:val="00A40447"/>
    <w:rsid w:val="00A40722"/>
    <w:rsid w:val="00A40A0B"/>
    <w:rsid w:val="00A40B8A"/>
    <w:rsid w:val="00A418A5"/>
    <w:rsid w:val="00A41E07"/>
    <w:rsid w:val="00A43E4B"/>
    <w:rsid w:val="00A4649A"/>
    <w:rsid w:val="00A502BA"/>
    <w:rsid w:val="00A50B0C"/>
    <w:rsid w:val="00A51BB7"/>
    <w:rsid w:val="00A53F2D"/>
    <w:rsid w:val="00A63077"/>
    <w:rsid w:val="00A6403B"/>
    <w:rsid w:val="00A64049"/>
    <w:rsid w:val="00A6481D"/>
    <w:rsid w:val="00A65475"/>
    <w:rsid w:val="00A6556E"/>
    <w:rsid w:val="00A65BA8"/>
    <w:rsid w:val="00A65F54"/>
    <w:rsid w:val="00A66223"/>
    <w:rsid w:val="00A7140C"/>
    <w:rsid w:val="00A719F9"/>
    <w:rsid w:val="00A72BE0"/>
    <w:rsid w:val="00A73E5B"/>
    <w:rsid w:val="00A74BAD"/>
    <w:rsid w:val="00A80557"/>
    <w:rsid w:val="00A80FA6"/>
    <w:rsid w:val="00A81309"/>
    <w:rsid w:val="00A835E8"/>
    <w:rsid w:val="00A8365C"/>
    <w:rsid w:val="00A8477C"/>
    <w:rsid w:val="00A855F9"/>
    <w:rsid w:val="00A85FC0"/>
    <w:rsid w:val="00A86615"/>
    <w:rsid w:val="00A86827"/>
    <w:rsid w:val="00A86D1A"/>
    <w:rsid w:val="00A87BAA"/>
    <w:rsid w:val="00A90839"/>
    <w:rsid w:val="00A9103E"/>
    <w:rsid w:val="00A959D5"/>
    <w:rsid w:val="00AA0086"/>
    <w:rsid w:val="00AA063A"/>
    <w:rsid w:val="00AA1200"/>
    <w:rsid w:val="00AA1C26"/>
    <w:rsid w:val="00AA1F54"/>
    <w:rsid w:val="00AA296D"/>
    <w:rsid w:val="00AA2E57"/>
    <w:rsid w:val="00AA4C17"/>
    <w:rsid w:val="00AA53BF"/>
    <w:rsid w:val="00AA5983"/>
    <w:rsid w:val="00AA6092"/>
    <w:rsid w:val="00AA7F56"/>
    <w:rsid w:val="00AB0A80"/>
    <w:rsid w:val="00AB1CC5"/>
    <w:rsid w:val="00AB237C"/>
    <w:rsid w:val="00AB36F6"/>
    <w:rsid w:val="00AB390B"/>
    <w:rsid w:val="00AB3AA7"/>
    <w:rsid w:val="00AB3DD7"/>
    <w:rsid w:val="00AB5574"/>
    <w:rsid w:val="00AB5CA3"/>
    <w:rsid w:val="00AB7F5E"/>
    <w:rsid w:val="00AC0A04"/>
    <w:rsid w:val="00AC135B"/>
    <w:rsid w:val="00AC2857"/>
    <w:rsid w:val="00AC330E"/>
    <w:rsid w:val="00AC3413"/>
    <w:rsid w:val="00AC3531"/>
    <w:rsid w:val="00AC4F5F"/>
    <w:rsid w:val="00AC5A10"/>
    <w:rsid w:val="00AC617C"/>
    <w:rsid w:val="00AC7E71"/>
    <w:rsid w:val="00AD064C"/>
    <w:rsid w:val="00AD0F2B"/>
    <w:rsid w:val="00AD10C6"/>
    <w:rsid w:val="00AD1BBB"/>
    <w:rsid w:val="00AD1C2E"/>
    <w:rsid w:val="00AD1EDC"/>
    <w:rsid w:val="00AD2504"/>
    <w:rsid w:val="00AD444E"/>
    <w:rsid w:val="00AD5AE1"/>
    <w:rsid w:val="00AD6336"/>
    <w:rsid w:val="00AD6E34"/>
    <w:rsid w:val="00AD7307"/>
    <w:rsid w:val="00AD7885"/>
    <w:rsid w:val="00AE0A48"/>
    <w:rsid w:val="00AE21C7"/>
    <w:rsid w:val="00AE2C68"/>
    <w:rsid w:val="00AE321D"/>
    <w:rsid w:val="00AE48DD"/>
    <w:rsid w:val="00AE5B1B"/>
    <w:rsid w:val="00AE6B8F"/>
    <w:rsid w:val="00AE79F2"/>
    <w:rsid w:val="00AE7FA6"/>
    <w:rsid w:val="00AE7FA7"/>
    <w:rsid w:val="00AF00D5"/>
    <w:rsid w:val="00AF0B3A"/>
    <w:rsid w:val="00AF11F6"/>
    <w:rsid w:val="00AF1287"/>
    <w:rsid w:val="00AF16F7"/>
    <w:rsid w:val="00AF46C5"/>
    <w:rsid w:val="00AF49D2"/>
    <w:rsid w:val="00AF4A3F"/>
    <w:rsid w:val="00AF4EA0"/>
    <w:rsid w:val="00AF597E"/>
    <w:rsid w:val="00AF6130"/>
    <w:rsid w:val="00AF6B4A"/>
    <w:rsid w:val="00AF6F3B"/>
    <w:rsid w:val="00B01FDD"/>
    <w:rsid w:val="00B021FC"/>
    <w:rsid w:val="00B029F4"/>
    <w:rsid w:val="00B02A62"/>
    <w:rsid w:val="00B0325B"/>
    <w:rsid w:val="00B03888"/>
    <w:rsid w:val="00B043E8"/>
    <w:rsid w:val="00B04BCC"/>
    <w:rsid w:val="00B056E5"/>
    <w:rsid w:val="00B059BD"/>
    <w:rsid w:val="00B064DE"/>
    <w:rsid w:val="00B075AA"/>
    <w:rsid w:val="00B07F69"/>
    <w:rsid w:val="00B10077"/>
    <w:rsid w:val="00B115F0"/>
    <w:rsid w:val="00B131DA"/>
    <w:rsid w:val="00B14A8B"/>
    <w:rsid w:val="00B14E59"/>
    <w:rsid w:val="00B16255"/>
    <w:rsid w:val="00B2064D"/>
    <w:rsid w:val="00B21B7A"/>
    <w:rsid w:val="00B23354"/>
    <w:rsid w:val="00B23B9C"/>
    <w:rsid w:val="00B23BF7"/>
    <w:rsid w:val="00B3246B"/>
    <w:rsid w:val="00B32E19"/>
    <w:rsid w:val="00B3683D"/>
    <w:rsid w:val="00B37A1A"/>
    <w:rsid w:val="00B405AC"/>
    <w:rsid w:val="00B4099A"/>
    <w:rsid w:val="00B412F6"/>
    <w:rsid w:val="00B41854"/>
    <w:rsid w:val="00B46B93"/>
    <w:rsid w:val="00B47407"/>
    <w:rsid w:val="00B50D5F"/>
    <w:rsid w:val="00B517EC"/>
    <w:rsid w:val="00B521AB"/>
    <w:rsid w:val="00B521DA"/>
    <w:rsid w:val="00B52C4B"/>
    <w:rsid w:val="00B54C3F"/>
    <w:rsid w:val="00B54CAC"/>
    <w:rsid w:val="00B551F9"/>
    <w:rsid w:val="00B55FE3"/>
    <w:rsid w:val="00B56139"/>
    <w:rsid w:val="00B56448"/>
    <w:rsid w:val="00B57C62"/>
    <w:rsid w:val="00B60438"/>
    <w:rsid w:val="00B606CC"/>
    <w:rsid w:val="00B60907"/>
    <w:rsid w:val="00B60FA1"/>
    <w:rsid w:val="00B65508"/>
    <w:rsid w:val="00B6588F"/>
    <w:rsid w:val="00B659A7"/>
    <w:rsid w:val="00B6711F"/>
    <w:rsid w:val="00B6764C"/>
    <w:rsid w:val="00B67A00"/>
    <w:rsid w:val="00B7056A"/>
    <w:rsid w:val="00B707BC"/>
    <w:rsid w:val="00B70A7F"/>
    <w:rsid w:val="00B70B3E"/>
    <w:rsid w:val="00B71493"/>
    <w:rsid w:val="00B71E31"/>
    <w:rsid w:val="00B72008"/>
    <w:rsid w:val="00B7245C"/>
    <w:rsid w:val="00B7264B"/>
    <w:rsid w:val="00B72DE0"/>
    <w:rsid w:val="00B72FA2"/>
    <w:rsid w:val="00B73C0B"/>
    <w:rsid w:val="00B74D65"/>
    <w:rsid w:val="00B753B7"/>
    <w:rsid w:val="00B767D4"/>
    <w:rsid w:val="00B80D0E"/>
    <w:rsid w:val="00B82241"/>
    <w:rsid w:val="00B82423"/>
    <w:rsid w:val="00B85B9C"/>
    <w:rsid w:val="00B862CB"/>
    <w:rsid w:val="00B87085"/>
    <w:rsid w:val="00B87097"/>
    <w:rsid w:val="00B87E6E"/>
    <w:rsid w:val="00B90401"/>
    <w:rsid w:val="00B904B8"/>
    <w:rsid w:val="00B91A1B"/>
    <w:rsid w:val="00B94298"/>
    <w:rsid w:val="00B94B15"/>
    <w:rsid w:val="00B94D57"/>
    <w:rsid w:val="00B9645A"/>
    <w:rsid w:val="00B9745F"/>
    <w:rsid w:val="00BA0479"/>
    <w:rsid w:val="00BA1220"/>
    <w:rsid w:val="00BA1689"/>
    <w:rsid w:val="00BA2D4B"/>
    <w:rsid w:val="00BA4F2B"/>
    <w:rsid w:val="00BB0EC7"/>
    <w:rsid w:val="00BB22B9"/>
    <w:rsid w:val="00BB25CC"/>
    <w:rsid w:val="00BB2E8F"/>
    <w:rsid w:val="00BB4096"/>
    <w:rsid w:val="00BB42B8"/>
    <w:rsid w:val="00BB5952"/>
    <w:rsid w:val="00BB6D38"/>
    <w:rsid w:val="00BB719B"/>
    <w:rsid w:val="00BB7D3F"/>
    <w:rsid w:val="00BC1CCC"/>
    <w:rsid w:val="00BC1F99"/>
    <w:rsid w:val="00BC2350"/>
    <w:rsid w:val="00BC2926"/>
    <w:rsid w:val="00BC2DB1"/>
    <w:rsid w:val="00BC5020"/>
    <w:rsid w:val="00BC6E95"/>
    <w:rsid w:val="00BC7AF7"/>
    <w:rsid w:val="00BD0CB4"/>
    <w:rsid w:val="00BD0F98"/>
    <w:rsid w:val="00BD1232"/>
    <w:rsid w:val="00BD26C7"/>
    <w:rsid w:val="00BD293C"/>
    <w:rsid w:val="00BD2B15"/>
    <w:rsid w:val="00BD4D83"/>
    <w:rsid w:val="00BD6255"/>
    <w:rsid w:val="00BD6E41"/>
    <w:rsid w:val="00BD7981"/>
    <w:rsid w:val="00BE079E"/>
    <w:rsid w:val="00BE2C3E"/>
    <w:rsid w:val="00BE501C"/>
    <w:rsid w:val="00BE7545"/>
    <w:rsid w:val="00BE7B68"/>
    <w:rsid w:val="00BE7B89"/>
    <w:rsid w:val="00BF206B"/>
    <w:rsid w:val="00BF352A"/>
    <w:rsid w:val="00BF39B9"/>
    <w:rsid w:val="00BF54A4"/>
    <w:rsid w:val="00BF584B"/>
    <w:rsid w:val="00BF5881"/>
    <w:rsid w:val="00BF6DF0"/>
    <w:rsid w:val="00BF6FBC"/>
    <w:rsid w:val="00BF70FF"/>
    <w:rsid w:val="00BF7676"/>
    <w:rsid w:val="00C00667"/>
    <w:rsid w:val="00C013FC"/>
    <w:rsid w:val="00C035C6"/>
    <w:rsid w:val="00C05484"/>
    <w:rsid w:val="00C07420"/>
    <w:rsid w:val="00C11E2E"/>
    <w:rsid w:val="00C1280B"/>
    <w:rsid w:val="00C12AE7"/>
    <w:rsid w:val="00C13086"/>
    <w:rsid w:val="00C149DD"/>
    <w:rsid w:val="00C14C7C"/>
    <w:rsid w:val="00C14D4A"/>
    <w:rsid w:val="00C15511"/>
    <w:rsid w:val="00C21CAB"/>
    <w:rsid w:val="00C229D2"/>
    <w:rsid w:val="00C23E6D"/>
    <w:rsid w:val="00C242EA"/>
    <w:rsid w:val="00C25A92"/>
    <w:rsid w:val="00C260D9"/>
    <w:rsid w:val="00C30208"/>
    <w:rsid w:val="00C347FD"/>
    <w:rsid w:val="00C36A09"/>
    <w:rsid w:val="00C36BBF"/>
    <w:rsid w:val="00C36FF8"/>
    <w:rsid w:val="00C37874"/>
    <w:rsid w:val="00C37E2A"/>
    <w:rsid w:val="00C400B2"/>
    <w:rsid w:val="00C40209"/>
    <w:rsid w:val="00C43655"/>
    <w:rsid w:val="00C43747"/>
    <w:rsid w:val="00C45A01"/>
    <w:rsid w:val="00C45E4C"/>
    <w:rsid w:val="00C46D07"/>
    <w:rsid w:val="00C4700A"/>
    <w:rsid w:val="00C4728A"/>
    <w:rsid w:val="00C47B5F"/>
    <w:rsid w:val="00C47C78"/>
    <w:rsid w:val="00C50E9C"/>
    <w:rsid w:val="00C52621"/>
    <w:rsid w:val="00C528A3"/>
    <w:rsid w:val="00C54047"/>
    <w:rsid w:val="00C55A4E"/>
    <w:rsid w:val="00C55E66"/>
    <w:rsid w:val="00C57BE2"/>
    <w:rsid w:val="00C6158B"/>
    <w:rsid w:val="00C6273E"/>
    <w:rsid w:val="00C63BBE"/>
    <w:rsid w:val="00C64AA1"/>
    <w:rsid w:val="00C64BE0"/>
    <w:rsid w:val="00C64D92"/>
    <w:rsid w:val="00C66676"/>
    <w:rsid w:val="00C66E19"/>
    <w:rsid w:val="00C677D4"/>
    <w:rsid w:val="00C71C39"/>
    <w:rsid w:val="00C74BA0"/>
    <w:rsid w:val="00C75740"/>
    <w:rsid w:val="00C75754"/>
    <w:rsid w:val="00C77359"/>
    <w:rsid w:val="00C775C8"/>
    <w:rsid w:val="00C802D2"/>
    <w:rsid w:val="00C8040D"/>
    <w:rsid w:val="00C80483"/>
    <w:rsid w:val="00C817B8"/>
    <w:rsid w:val="00C82769"/>
    <w:rsid w:val="00C847F1"/>
    <w:rsid w:val="00C84F2C"/>
    <w:rsid w:val="00C85123"/>
    <w:rsid w:val="00C873D1"/>
    <w:rsid w:val="00C90646"/>
    <w:rsid w:val="00C906F9"/>
    <w:rsid w:val="00C90AEE"/>
    <w:rsid w:val="00C92B86"/>
    <w:rsid w:val="00C9444D"/>
    <w:rsid w:val="00C9511F"/>
    <w:rsid w:val="00C95B15"/>
    <w:rsid w:val="00C95E6F"/>
    <w:rsid w:val="00CA07DE"/>
    <w:rsid w:val="00CA0C1A"/>
    <w:rsid w:val="00CA1521"/>
    <w:rsid w:val="00CA21D6"/>
    <w:rsid w:val="00CA2A31"/>
    <w:rsid w:val="00CA3A4F"/>
    <w:rsid w:val="00CA3FE5"/>
    <w:rsid w:val="00CA63BD"/>
    <w:rsid w:val="00CB0506"/>
    <w:rsid w:val="00CB161E"/>
    <w:rsid w:val="00CB1A0E"/>
    <w:rsid w:val="00CB205D"/>
    <w:rsid w:val="00CB2B12"/>
    <w:rsid w:val="00CB495B"/>
    <w:rsid w:val="00CB4D24"/>
    <w:rsid w:val="00CB57D5"/>
    <w:rsid w:val="00CB653F"/>
    <w:rsid w:val="00CB773D"/>
    <w:rsid w:val="00CC0BA8"/>
    <w:rsid w:val="00CC1CDE"/>
    <w:rsid w:val="00CC2917"/>
    <w:rsid w:val="00CC57FF"/>
    <w:rsid w:val="00CC5FF1"/>
    <w:rsid w:val="00CC62F4"/>
    <w:rsid w:val="00CC747F"/>
    <w:rsid w:val="00CD01BA"/>
    <w:rsid w:val="00CD13AC"/>
    <w:rsid w:val="00CD167C"/>
    <w:rsid w:val="00CD2BDA"/>
    <w:rsid w:val="00CD2E65"/>
    <w:rsid w:val="00CD3A77"/>
    <w:rsid w:val="00CD3DF9"/>
    <w:rsid w:val="00CD4017"/>
    <w:rsid w:val="00CD46B5"/>
    <w:rsid w:val="00CD65FE"/>
    <w:rsid w:val="00CE0490"/>
    <w:rsid w:val="00CE115E"/>
    <w:rsid w:val="00CE2228"/>
    <w:rsid w:val="00CE4F18"/>
    <w:rsid w:val="00CE5885"/>
    <w:rsid w:val="00CE5C76"/>
    <w:rsid w:val="00CE6F09"/>
    <w:rsid w:val="00CE7266"/>
    <w:rsid w:val="00CF1824"/>
    <w:rsid w:val="00CF2368"/>
    <w:rsid w:val="00CF28AA"/>
    <w:rsid w:val="00CF2EAF"/>
    <w:rsid w:val="00CF3B78"/>
    <w:rsid w:val="00CF437A"/>
    <w:rsid w:val="00CF4F02"/>
    <w:rsid w:val="00CF5448"/>
    <w:rsid w:val="00CF664F"/>
    <w:rsid w:val="00D0067C"/>
    <w:rsid w:val="00D00B58"/>
    <w:rsid w:val="00D00E81"/>
    <w:rsid w:val="00D01672"/>
    <w:rsid w:val="00D016C5"/>
    <w:rsid w:val="00D016E5"/>
    <w:rsid w:val="00D019A5"/>
    <w:rsid w:val="00D01E1D"/>
    <w:rsid w:val="00D02F94"/>
    <w:rsid w:val="00D05460"/>
    <w:rsid w:val="00D05D55"/>
    <w:rsid w:val="00D063EC"/>
    <w:rsid w:val="00D06DE2"/>
    <w:rsid w:val="00D07326"/>
    <w:rsid w:val="00D07F0A"/>
    <w:rsid w:val="00D104AD"/>
    <w:rsid w:val="00D1087A"/>
    <w:rsid w:val="00D10F66"/>
    <w:rsid w:val="00D11338"/>
    <w:rsid w:val="00D120EF"/>
    <w:rsid w:val="00D13A3B"/>
    <w:rsid w:val="00D1425B"/>
    <w:rsid w:val="00D142E2"/>
    <w:rsid w:val="00D14C6B"/>
    <w:rsid w:val="00D16D1B"/>
    <w:rsid w:val="00D21008"/>
    <w:rsid w:val="00D22BC3"/>
    <w:rsid w:val="00D22C0D"/>
    <w:rsid w:val="00D2373A"/>
    <w:rsid w:val="00D23E9B"/>
    <w:rsid w:val="00D240CD"/>
    <w:rsid w:val="00D2475A"/>
    <w:rsid w:val="00D249FF"/>
    <w:rsid w:val="00D2562F"/>
    <w:rsid w:val="00D25D01"/>
    <w:rsid w:val="00D301E7"/>
    <w:rsid w:val="00D3080F"/>
    <w:rsid w:val="00D31D07"/>
    <w:rsid w:val="00D31D92"/>
    <w:rsid w:val="00D32B4F"/>
    <w:rsid w:val="00D34AD4"/>
    <w:rsid w:val="00D3616B"/>
    <w:rsid w:val="00D36640"/>
    <w:rsid w:val="00D374F1"/>
    <w:rsid w:val="00D402AF"/>
    <w:rsid w:val="00D4205A"/>
    <w:rsid w:val="00D42C20"/>
    <w:rsid w:val="00D42F69"/>
    <w:rsid w:val="00D43045"/>
    <w:rsid w:val="00D44799"/>
    <w:rsid w:val="00D470AB"/>
    <w:rsid w:val="00D5005F"/>
    <w:rsid w:val="00D504BB"/>
    <w:rsid w:val="00D50AC1"/>
    <w:rsid w:val="00D50E1B"/>
    <w:rsid w:val="00D52F23"/>
    <w:rsid w:val="00D56E07"/>
    <w:rsid w:val="00D57306"/>
    <w:rsid w:val="00D57AB0"/>
    <w:rsid w:val="00D614AD"/>
    <w:rsid w:val="00D62686"/>
    <w:rsid w:val="00D63574"/>
    <w:rsid w:val="00D641AB"/>
    <w:rsid w:val="00D64272"/>
    <w:rsid w:val="00D650B3"/>
    <w:rsid w:val="00D65D18"/>
    <w:rsid w:val="00D700D7"/>
    <w:rsid w:val="00D70EBC"/>
    <w:rsid w:val="00D71F77"/>
    <w:rsid w:val="00D72700"/>
    <w:rsid w:val="00D72D15"/>
    <w:rsid w:val="00D730EB"/>
    <w:rsid w:val="00D7337F"/>
    <w:rsid w:val="00D73E1F"/>
    <w:rsid w:val="00D749AE"/>
    <w:rsid w:val="00D77120"/>
    <w:rsid w:val="00D8024D"/>
    <w:rsid w:val="00D81B16"/>
    <w:rsid w:val="00D81BD2"/>
    <w:rsid w:val="00D825E7"/>
    <w:rsid w:val="00D83960"/>
    <w:rsid w:val="00D85036"/>
    <w:rsid w:val="00D854C9"/>
    <w:rsid w:val="00D87C7D"/>
    <w:rsid w:val="00D90F30"/>
    <w:rsid w:val="00D919FD"/>
    <w:rsid w:val="00D91A7D"/>
    <w:rsid w:val="00D94EF8"/>
    <w:rsid w:val="00D950CF"/>
    <w:rsid w:val="00D969C8"/>
    <w:rsid w:val="00DA08A0"/>
    <w:rsid w:val="00DA1AAA"/>
    <w:rsid w:val="00DA1D41"/>
    <w:rsid w:val="00DA4B25"/>
    <w:rsid w:val="00DA56F3"/>
    <w:rsid w:val="00DA5A36"/>
    <w:rsid w:val="00DA6C58"/>
    <w:rsid w:val="00DB06FD"/>
    <w:rsid w:val="00DB0F33"/>
    <w:rsid w:val="00DB2335"/>
    <w:rsid w:val="00DB2B44"/>
    <w:rsid w:val="00DB49CD"/>
    <w:rsid w:val="00DB4C35"/>
    <w:rsid w:val="00DB55F5"/>
    <w:rsid w:val="00DB7434"/>
    <w:rsid w:val="00DC0A4E"/>
    <w:rsid w:val="00DC0CC8"/>
    <w:rsid w:val="00DC16EE"/>
    <w:rsid w:val="00DC2044"/>
    <w:rsid w:val="00DC20FF"/>
    <w:rsid w:val="00DC2DE4"/>
    <w:rsid w:val="00DC313D"/>
    <w:rsid w:val="00DC5241"/>
    <w:rsid w:val="00DC71CF"/>
    <w:rsid w:val="00DC76D2"/>
    <w:rsid w:val="00DD0457"/>
    <w:rsid w:val="00DD098B"/>
    <w:rsid w:val="00DD408E"/>
    <w:rsid w:val="00DD41BA"/>
    <w:rsid w:val="00DD4368"/>
    <w:rsid w:val="00DD457C"/>
    <w:rsid w:val="00DE0BA6"/>
    <w:rsid w:val="00DE228F"/>
    <w:rsid w:val="00DE2CC0"/>
    <w:rsid w:val="00DE3179"/>
    <w:rsid w:val="00DE46B7"/>
    <w:rsid w:val="00DE4C73"/>
    <w:rsid w:val="00DE5749"/>
    <w:rsid w:val="00DE5ED3"/>
    <w:rsid w:val="00DF03D1"/>
    <w:rsid w:val="00DF0549"/>
    <w:rsid w:val="00DF0B94"/>
    <w:rsid w:val="00DF0C4A"/>
    <w:rsid w:val="00DF40F0"/>
    <w:rsid w:val="00DF5479"/>
    <w:rsid w:val="00DF5AA1"/>
    <w:rsid w:val="00DF5BC5"/>
    <w:rsid w:val="00E00B33"/>
    <w:rsid w:val="00E01BFE"/>
    <w:rsid w:val="00E02AA2"/>
    <w:rsid w:val="00E02D3C"/>
    <w:rsid w:val="00E035F3"/>
    <w:rsid w:val="00E04B3C"/>
    <w:rsid w:val="00E07419"/>
    <w:rsid w:val="00E112CA"/>
    <w:rsid w:val="00E11524"/>
    <w:rsid w:val="00E11BD3"/>
    <w:rsid w:val="00E15580"/>
    <w:rsid w:val="00E175D2"/>
    <w:rsid w:val="00E17635"/>
    <w:rsid w:val="00E20365"/>
    <w:rsid w:val="00E20AC7"/>
    <w:rsid w:val="00E21E15"/>
    <w:rsid w:val="00E259BF"/>
    <w:rsid w:val="00E260CF"/>
    <w:rsid w:val="00E26E2A"/>
    <w:rsid w:val="00E274D7"/>
    <w:rsid w:val="00E3029D"/>
    <w:rsid w:val="00E3102B"/>
    <w:rsid w:val="00E31723"/>
    <w:rsid w:val="00E32AF8"/>
    <w:rsid w:val="00E32DAF"/>
    <w:rsid w:val="00E3703C"/>
    <w:rsid w:val="00E40C6B"/>
    <w:rsid w:val="00E41EAC"/>
    <w:rsid w:val="00E4241A"/>
    <w:rsid w:val="00E42E92"/>
    <w:rsid w:val="00E44818"/>
    <w:rsid w:val="00E4545B"/>
    <w:rsid w:val="00E4730B"/>
    <w:rsid w:val="00E500B9"/>
    <w:rsid w:val="00E510FB"/>
    <w:rsid w:val="00E51BD8"/>
    <w:rsid w:val="00E52554"/>
    <w:rsid w:val="00E54A6B"/>
    <w:rsid w:val="00E557CA"/>
    <w:rsid w:val="00E55897"/>
    <w:rsid w:val="00E562C7"/>
    <w:rsid w:val="00E563C0"/>
    <w:rsid w:val="00E57746"/>
    <w:rsid w:val="00E60018"/>
    <w:rsid w:val="00E60D03"/>
    <w:rsid w:val="00E619BF"/>
    <w:rsid w:val="00E62659"/>
    <w:rsid w:val="00E63109"/>
    <w:rsid w:val="00E63177"/>
    <w:rsid w:val="00E6364C"/>
    <w:rsid w:val="00E63656"/>
    <w:rsid w:val="00E637BD"/>
    <w:rsid w:val="00E643F6"/>
    <w:rsid w:val="00E64531"/>
    <w:rsid w:val="00E66305"/>
    <w:rsid w:val="00E67991"/>
    <w:rsid w:val="00E72600"/>
    <w:rsid w:val="00E7287E"/>
    <w:rsid w:val="00E733DB"/>
    <w:rsid w:val="00E739AF"/>
    <w:rsid w:val="00E73F69"/>
    <w:rsid w:val="00E74746"/>
    <w:rsid w:val="00E76824"/>
    <w:rsid w:val="00E77BE2"/>
    <w:rsid w:val="00E8053E"/>
    <w:rsid w:val="00E805C1"/>
    <w:rsid w:val="00E8123B"/>
    <w:rsid w:val="00E82082"/>
    <w:rsid w:val="00E82655"/>
    <w:rsid w:val="00E847D3"/>
    <w:rsid w:val="00E84D8A"/>
    <w:rsid w:val="00E866D6"/>
    <w:rsid w:val="00E87F0C"/>
    <w:rsid w:val="00E9228D"/>
    <w:rsid w:val="00E9256E"/>
    <w:rsid w:val="00E92798"/>
    <w:rsid w:val="00E93BAD"/>
    <w:rsid w:val="00E9501F"/>
    <w:rsid w:val="00E952F8"/>
    <w:rsid w:val="00E962B9"/>
    <w:rsid w:val="00E9636B"/>
    <w:rsid w:val="00EA12EF"/>
    <w:rsid w:val="00EA268F"/>
    <w:rsid w:val="00EA2888"/>
    <w:rsid w:val="00EA4BB9"/>
    <w:rsid w:val="00EA53DE"/>
    <w:rsid w:val="00EA64BF"/>
    <w:rsid w:val="00EA655D"/>
    <w:rsid w:val="00EA7554"/>
    <w:rsid w:val="00EA7A86"/>
    <w:rsid w:val="00EA7C46"/>
    <w:rsid w:val="00EB0A8B"/>
    <w:rsid w:val="00EB171B"/>
    <w:rsid w:val="00EB1A2D"/>
    <w:rsid w:val="00EB390A"/>
    <w:rsid w:val="00EB3BB5"/>
    <w:rsid w:val="00EB4D77"/>
    <w:rsid w:val="00EB4DDD"/>
    <w:rsid w:val="00EB6162"/>
    <w:rsid w:val="00EB6D29"/>
    <w:rsid w:val="00EB7A22"/>
    <w:rsid w:val="00EC050C"/>
    <w:rsid w:val="00EC0AA1"/>
    <w:rsid w:val="00EC1F03"/>
    <w:rsid w:val="00EC20E0"/>
    <w:rsid w:val="00EC3151"/>
    <w:rsid w:val="00EC39AF"/>
    <w:rsid w:val="00EC3D6F"/>
    <w:rsid w:val="00EC4929"/>
    <w:rsid w:val="00EC4C42"/>
    <w:rsid w:val="00EC6148"/>
    <w:rsid w:val="00EC6D3A"/>
    <w:rsid w:val="00EC6FB9"/>
    <w:rsid w:val="00EC78EC"/>
    <w:rsid w:val="00EC7A71"/>
    <w:rsid w:val="00ED0545"/>
    <w:rsid w:val="00ED0B13"/>
    <w:rsid w:val="00ED16FB"/>
    <w:rsid w:val="00ED1846"/>
    <w:rsid w:val="00ED2837"/>
    <w:rsid w:val="00ED3B5E"/>
    <w:rsid w:val="00ED436A"/>
    <w:rsid w:val="00ED4DCD"/>
    <w:rsid w:val="00ED576C"/>
    <w:rsid w:val="00ED5D1C"/>
    <w:rsid w:val="00ED6489"/>
    <w:rsid w:val="00ED658A"/>
    <w:rsid w:val="00ED7DED"/>
    <w:rsid w:val="00EE0767"/>
    <w:rsid w:val="00EE0996"/>
    <w:rsid w:val="00EE1C11"/>
    <w:rsid w:val="00EE2815"/>
    <w:rsid w:val="00EE2931"/>
    <w:rsid w:val="00EE38AD"/>
    <w:rsid w:val="00EE39EB"/>
    <w:rsid w:val="00EE4176"/>
    <w:rsid w:val="00EE43CA"/>
    <w:rsid w:val="00EE74E7"/>
    <w:rsid w:val="00EE7DFD"/>
    <w:rsid w:val="00EF0132"/>
    <w:rsid w:val="00EF028C"/>
    <w:rsid w:val="00EF0C15"/>
    <w:rsid w:val="00EF0F41"/>
    <w:rsid w:val="00EF3C3D"/>
    <w:rsid w:val="00EF7AED"/>
    <w:rsid w:val="00F005B1"/>
    <w:rsid w:val="00F01832"/>
    <w:rsid w:val="00F0404B"/>
    <w:rsid w:val="00F05AA7"/>
    <w:rsid w:val="00F06859"/>
    <w:rsid w:val="00F06D5C"/>
    <w:rsid w:val="00F07163"/>
    <w:rsid w:val="00F0791C"/>
    <w:rsid w:val="00F11CC9"/>
    <w:rsid w:val="00F11E7F"/>
    <w:rsid w:val="00F12D6C"/>
    <w:rsid w:val="00F139B5"/>
    <w:rsid w:val="00F14551"/>
    <w:rsid w:val="00F146CC"/>
    <w:rsid w:val="00F14B2C"/>
    <w:rsid w:val="00F14BCD"/>
    <w:rsid w:val="00F16EFF"/>
    <w:rsid w:val="00F20E73"/>
    <w:rsid w:val="00F2191C"/>
    <w:rsid w:val="00F23A99"/>
    <w:rsid w:val="00F23DBE"/>
    <w:rsid w:val="00F241E3"/>
    <w:rsid w:val="00F246B3"/>
    <w:rsid w:val="00F26B22"/>
    <w:rsid w:val="00F27016"/>
    <w:rsid w:val="00F30355"/>
    <w:rsid w:val="00F307AA"/>
    <w:rsid w:val="00F30E91"/>
    <w:rsid w:val="00F31A06"/>
    <w:rsid w:val="00F34513"/>
    <w:rsid w:val="00F34585"/>
    <w:rsid w:val="00F35303"/>
    <w:rsid w:val="00F353CA"/>
    <w:rsid w:val="00F3569B"/>
    <w:rsid w:val="00F357C9"/>
    <w:rsid w:val="00F35BF3"/>
    <w:rsid w:val="00F37150"/>
    <w:rsid w:val="00F37521"/>
    <w:rsid w:val="00F379E2"/>
    <w:rsid w:val="00F41AAE"/>
    <w:rsid w:val="00F41AE8"/>
    <w:rsid w:val="00F4236A"/>
    <w:rsid w:val="00F42713"/>
    <w:rsid w:val="00F4399F"/>
    <w:rsid w:val="00F45AA8"/>
    <w:rsid w:val="00F4650F"/>
    <w:rsid w:val="00F47CA2"/>
    <w:rsid w:val="00F505E6"/>
    <w:rsid w:val="00F50F05"/>
    <w:rsid w:val="00F5216E"/>
    <w:rsid w:val="00F527EA"/>
    <w:rsid w:val="00F5346D"/>
    <w:rsid w:val="00F53DFF"/>
    <w:rsid w:val="00F53F4D"/>
    <w:rsid w:val="00F5436B"/>
    <w:rsid w:val="00F54A37"/>
    <w:rsid w:val="00F54FB3"/>
    <w:rsid w:val="00F55234"/>
    <w:rsid w:val="00F55261"/>
    <w:rsid w:val="00F62235"/>
    <w:rsid w:val="00F6253E"/>
    <w:rsid w:val="00F62C7D"/>
    <w:rsid w:val="00F63708"/>
    <w:rsid w:val="00F63B1E"/>
    <w:rsid w:val="00F64DDC"/>
    <w:rsid w:val="00F70953"/>
    <w:rsid w:val="00F74865"/>
    <w:rsid w:val="00F755A5"/>
    <w:rsid w:val="00F75641"/>
    <w:rsid w:val="00F76BB9"/>
    <w:rsid w:val="00F76DAA"/>
    <w:rsid w:val="00F81047"/>
    <w:rsid w:val="00F81BE5"/>
    <w:rsid w:val="00F8288F"/>
    <w:rsid w:val="00F828CC"/>
    <w:rsid w:val="00F82D65"/>
    <w:rsid w:val="00F83D04"/>
    <w:rsid w:val="00F8410B"/>
    <w:rsid w:val="00F84BFB"/>
    <w:rsid w:val="00F865A5"/>
    <w:rsid w:val="00F87466"/>
    <w:rsid w:val="00F8771A"/>
    <w:rsid w:val="00F9038D"/>
    <w:rsid w:val="00F909F0"/>
    <w:rsid w:val="00F90E64"/>
    <w:rsid w:val="00F912EF"/>
    <w:rsid w:val="00F9132F"/>
    <w:rsid w:val="00F93230"/>
    <w:rsid w:val="00F953E1"/>
    <w:rsid w:val="00FA0C2F"/>
    <w:rsid w:val="00FA1CEB"/>
    <w:rsid w:val="00FA2D7C"/>
    <w:rsid w:val="00FA3080"/>
    <w:rsid w:val="00FA328E"/>
    <w:rsid w:val="00FA35EA"/>
    <w:rsid w:val="00FA41F4"/>
    <w:rsid w:val="00FA46CD"/>
    <w:rsid w:val="00FA5DEB"/>
    <w:rsid w:val="00FA6140"/>
    <w:rsid w:val="00FA7A8F"/>
    <w:rsid w:val="00FB1009"/>
    <w:rsid w:val="00FB15EC"/>
    <w:rsid w:val="00FB2F0F"/>
    <w:rsid w:val="00FB3412"/>
    <w:rsid w:val="00FB3B8A"/>
    <w:rsid w:val="00FB4C10"/>
    <w:rsid w:val="00FB5C9F"/>
    <w:rsid w:val="00FB6725"/>
    <w:rsid w:val="00FC126A"/>
    <w:rsid w:val="00FC1332"/>
    <w:rsid w:val="00FC18D3"/>
    <w:rsid w:val="00FC2DFF"/>
    <w:rsid w:val="00FC33D4"/>
    <w:rsid w:val="00FC3422"/>
    <w:rsid w:val="00FC4494"/>
    <w:rsid w:val="00FC4F3D"/>
    <w:rsid w:val="00FC5A10"/>
    <w:rsid w:val="00FC6DCF"/>
    <w:rsid w:val="00FC7A21"/>
    <w:rsid w:val="00FD0188"/>
    <w:rsid w:val="00FD158E"/>
    <w:rsid w:val="00FD267B"/>
    <w:rsid w:val="00FD5031"/>
    <w:rsid w:val="00FE0B4E"/>
    <w:rsid w:val="00FE24BF"/>
    <w:rsid w:val="00FE338D"/>
    <w:rsid w:val="00FE47F8"/>
    <w:rsid w:val="00FE4D68"/>
    <w:rsid w:val="00FE4E48"/>
    <w:rsid w:val="00FE54F5"/>
    <w:rsid w:val="00FE5A14"/>
    <w:rsid w:val="00FE5B62"/>
    <w:rsid w:val="00FE69FF"/>
    <w:rsid w:val="00FE6B62"/>
    <w:rsid w:val="00FE79C9"/>
    <w:rsid w:val="00FF19F8"/>
    <w:rsid w:val="00FF3145"/>
    <w:rsid w:val="00FF3C9E"/>
    <w:rsid w:val="00FF552D"/>
    <w:rsid w:val="00FF5710"/>
    <w:rsid w:val="00FF68F0"/>
    <w:rsid w:val="00FF6911"/>
    <w:rsid w:val="0550E8FF"/>
    <w:rsid w:val="05850FA8"/>
    <w:rsid w:val="05AFF8D7"/>
    <w:rsid w:val="0B083565"/>
    <w:rsid w:val="0B93217D"/>
    <w:rsid w:val="0C194351"/>
    <w:rsid w:val="0C8DE60D"/>
    <w:rsid w:val="0D8EB9E2"/>
    <w:rsid w:val="12A4C50F"/>
    <w:rsid w:val="13A9F4AF"/>
    <w:rsid w:val="13F5DC0A"/>
    <w:rsid w:val="14409570"/>
    <w:rsid w:val="1496E4F9"/>
    <w:rsid w:val="1496FFA8"/>
    <w:rsid w:val="16289319"/>
    <w:rsid w:val="184CC650"/>
    <w:rsid w:val="1902FD92"/>
    <w:rsid w:val="1BBAFEFE"/>
    <w:rsid w:val="1C681D23"/>
    <w:rsid w:val="1E98A09F"/>
    <w:rsid w:val="204FB8D9"/>
    <w:rsid w:val="2796995B"/>
    <w:rsid w:val="288D9FE7"/>
    <w:rsid w:val="28ABF248"/>
    <w:rsid w:val="2929298E"/>
    <w:rsid w:val="2B3C4566"/>
    <w:rsid w:val="2CC163C8"/>
    <w:rsid w:val="2DD61779"/>
    <w:rsid w:val="30957A7B"/>
    <w:rsid w:val="3113F489"/>
    <w:rsid w:val="31CC0ED9"/>
    <w:rsid w:val="32021A4F"/>
    <w:rsid w:val="3518060D"/>
    <w:rsid w:val="35ACB928"/>
    <w:rsid w:val="37E0583F"/>
    <w:rsid w:val="39AF9CB7"/>
    <w:rsid w:val="3B548876"/>
    <w:rsid w:val="3F39451C"/>
    <w:rsid w:val="3F8E1AA3"/>
    <w:rsid w:val="3FCAD784"/>
    <w:rsid w:val="401DD9EB"/>
    <w:rsid w:val="42FA2619"/>
    <w:rsid w:val="43027846"/>
    <w:rsid w:val="488D4EA0"/>
    <w:rsid w:val="51C093AE"/>
    <w:rsid w:val="56B31F1C"/>
    <w:rsid w:val="57E92E06"/>
    <w:rsid w:val="58BF848C"/>
    <w:rsid w:val="5A62782A"/>
    <w:rsid w:val="5B870C75"/>
    <w:rsid w:val="625461B2"/>
    <w:rsid w:val="62F23048"/>
    <w:rsid w:val="6388D109"/>
    <w:rsid w:val="643C196E"/>
    <w:rsid w:val="64A091AE"/>
    <w:rsid w:val="6685C547"/>
    <w:rsid w:val="6D000FEC"/>
    <w:rsid w:val="6DF6E6E6"/>
    <w:rsid w:val="6E6673F8"/>
    <w:rsid w:val="6F492DEA"/>
    <w:rsid w:val="72EB68DE"/>
    <w:rsid w:val="73126114"/>
    <w:rsid w:val="73F0A29E"/>
    <w:rsid w:val="75BE7BD1"/>
    <w:rsid w:val="75E79C58"/>
    <w:rsid w:val="76F2D98D"/>
    <w:rsid w:val="773EC0E8"/>
    <w:rsid w:val="7A30B6FE"/>
    <w:rsid w:val="7DE5C52B"/>
    <w:rsid w:val="7E6B5C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0379B87"/>
  <w15:docId w15:val="{F171EEC8-9EC9-4836-97B6-3970F1C5C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32AF8"/>
    <w:pPr>
      <w:spacing w:after="120" w:line="240" w:lineRule="atLeast"/>
    </w:pPr>
    <w:rPr>
      <w:rFonts w:ascii="Calibri" w:hAnsi="Calibri"/>
      <w:sz w:val="22"/>
      <w:szCs w:val="18"/>
    </w:rPr>
  </w:style>
  <w:style w:type="paragraph" w:styleId="Heading1">
    <w:name w:val="heading 1"/>
    <w:aliases w:val="Detail Header"/>
    <w:next w:val="BodyText"/>
    <w:link w:val="Heading1Char"/>
    <w:autoRedefine/>
    <w:qFormat/>
    <w:rsid w:val="00127C16"/>
    <w:pPr>
      <w:keepNext/>
      <w:spacing w:after="120"/>
      <w:outlineLvl w:val="0"/>
    </w:pPr>
    <w:rPr>
      <w:rFonts w:ascii="Calibri" w:hAnsi="Calibri" w:cs="Arial"/>
      <w:b/>
      <w:bCs/>
      <w:kern w:val="28"/>
      <w:sz w:val="36"/>
      <w:szCs w:val="28"/>
    </w:rPr>
  </w:style>
  <w:style w:type="paragraph" w:styleId="Heading2">
    <w:name w:val="heading 2"/>
    <w:next w:val="BodyText"/>
    <w:link w:val="Heading2Char"/>
    <w:qFormat/>
    <w:rsid w:val="0053664C"/>
    <w:pPr>
      <w:keepNext/>
      <w:tabs>
        <w:tab w:val="left" w:pos="720"/>
      </w:tabs>
      <w:spacing w:before="240" w:after="60"/>
      <w:outlineLvl w:val="1"/>
    </w:pPr>
    <w:rPr>
      <w:rFonts w:ascii="Calibri" w:hAnsi="Calibri"/>
      <w:b/>
      <w:sz w:val="28"/>
      <w:szCs w:val="24"/>
    </w:rPr>
  </w:style>
  <w:style w:type="paragraph" w:styleId="Heading3">
    <w:name w:val="heading 3"/>
    <w:basedOn w:val="PSDBullet3"/>
    <w:next w:val="BodyText"/>
    <w:qFormat/>
    <w:rsid w:val="00A86615"/>
    <w:pPr>
      <w:keepNext/>
      <w:numPr>
        <w:numId w:val="24"/>
      </w:numPr>
      <w:tabs>
        <w:tab w:val="left" w:pos="720"/>
      </w:tabs>
      <w:spacing w:before="240" w:after="60"/>
      <w:outlineLvl w:val="2"/>
    </w:pPr>
    <w:rPr>
      <w:rFonts w:ascii="Calibri" w:hAnsi="Calibri"/>
      <w:b/>
      <w:szCs w:val="22"/>
    </w:rPr>
  </w:style>
  <w:style w:type="paragraph" w:styleId="Heading4">
    <w:name w:val="heading 4"/>
    <w:basedOn w:val="Normal"/>
    <w:next w:val="BodyText"/>
    <w:qFormat/>
    <w:rsid w:val="00A07112"/>
    <w:pPr>
      <w:keepNext/>
      <w:numPr>
        <w:ilvl w:val="3"/>
        <w:numId w:val="2"/>
      </w:numPr>
      <w:tabs>
        <w:tab w:val="clear" w:pos="576"/>
        <w:tab w:val="left" w:pos="864"/>
      </w:tabs>
      <w:spacing w:before="240" w:after="60"/>
      <w:outlineLvl w:val="3"/>
    </w:pPr>
    <w:rPr>
      <w:b/>
      <w:i/>
    </w:rPr>
  </w:style>
  <w:style w:type="paragraph" w:styleId="Heading5">
    <w:name w:val="heading 5"/>
    <w:basedOn w:val="Normal"/>
    <w:next w:val="BodyText"/>
    <w:rsid w:val="00D42C20"/>
    <w:pPr>
      <w:keepNext/>
      <w:numPr>
        <w:ilvl w:val="4"/>
        <w:numId w:val="2"/>
      </w:numPr>
      <w:tabs>
        <w:tab w:val="clear" w:pos="576"/>
        <w:tab w:val="left" w:pos="1008"/>
      </w:tabs>
      <w:spacing w:before="240" w:after="60"/>
      <w:outlineLvl w:val="4"/>
    </w:pPr>
    <w:rPr>
      <w:b/>
    </w:rPr>
  </w:style>
  <w:style w:type="paragraph" w:styleId="Heading6">
    <w:name w:val="heading 6"/>
    <w:basedOn w:val="Normal"/>
    <w:next w:val="BodyText"/>
    <w:qFormat/>
    <w:rsid w:val="00BE501C"/>
    <w:pPr>
      <w:spacing w:before="120" w:line="260" w:lineRule="atLeast"/>
      <w:outlineLvl w:val="5"/>
    </w:pPr>
    <w:rPr>
      <w:b/>
      <w:bCs/>
      <w:sz w:val="24"/>
    </w:rPr>
  </w:style>
  <w:style w:type="paragraph" w:styleId="Heading7">
    <w:name w:val="heading 7"/>
    <w:basedOn w:val="Normal"/>
    <w:next w:val="BodyText"/>
    <w:qFormat/>
    <w:rsid w:val="00403494"/>
    <w:pPr>
      <w:numPr>
        <w:numId w:val="1"/>
      </w:numPr>
      <w:spacing w:before="240" w:after="60"/>
      <w:outlineLvl w:val="6"/>
    </w:pPr>
    <w:rPr>
      <w:b/>
      <w:sz w:val="36"/>
      <w:szCs w:val="28"/>
    </w:rPr>
  </w:style>
  <w:style w:type="paragraph" w:styleId="Heading8">
    <w:name w:val="heading 8"/>
    <w:basedOn w:val="Heading2"/>
    <w:next w:val="BodyText"/>
    <w:qFormat/>
    <w:rsid w:val="005E0DBC"/>
    <w:pPr>
      <w:spacing w:before="120" w:after="140"/>
      <w:outlineLvl w:val="7"/>
    </w:pPr>
  </w:style>
  <w:style w:type="paragraph" w:styleId="Heading9">
    <w:name w:val="heading 9"/>
    <w:basedOn w:val="Heading2"/>
    <w:next w:val="BodyText"/>
    <w:qFormat/>
    <w:rsid w:val="001A0DA1"/>
    <w:pPr>
      <w:spacing w:before="120" w:after="1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405AC"/>
  </w:style>
  <w:style w:type="character" w:customStyle="1" w:styleId="BodyTextChar">
    <w:name w:val="Body Text Char"/>
    <w:link w:val="BodyText"/>
    <w:rsid w:val="00B405AC"/>
    <w:rPr>
      <w:rFonts w:ascii="Calibri" w:hAnsi="Calibri"/>
      <w:sz w:val="22"/>
      <w:szCs w:val="18"/>
    </w:rPr>
  </w:style>
  <w:style w:type="paragraph" w:customStyle="1" w:styleId="AppendixH1">
    <w:name w:val="Appendix H1"/>
    <w:next w:val="BodyText"/>
    <w:rsid w:val="00A155F2"/>
    <w:pPr>
      <w:pageBreakBefore/>
      <w:numPr>
        <w:numId w:val="3"/>
      </w:numPr>
      <w:spacing w:after="240"/>
      <w:ind w:left="0" w:firstLine="0"/>
      <w:outlineLvl w:val="0"/>
    </w:pPr>
    <w:rPr>
      <w:rFonts w:ascii="Calibri" w:hAnsi="Calibri"/>
      <w:b/>
      <w:sz w:val="36"/>
      <w:szCs w:val="18"/>
    </w:rPr>
  </w:style>
  <w:style w:type="paragraph" w:styleId="Header">
    <w:name w:val="header"/>
    <w:basedOn w:val="Normal"/>
    <w:link w:val="HeaderChar"/>
    <w:uiPriority w:val="99"/>
    <w:rsid w:val="00964814"/>
    <w:pPr>
      <w:pBdr>
        <w:bottom w:val="single" w:sz="4" w:space="1" w:color="auto"/>
      </w:pBdr>
      <w:tabs>
        <w:tab w:val="right" w:pos="9360"/>
      </w:tabs>
      <w:spacing w:after="0" w:line="240" w:lineRule="auto"/>
    </w:pPr>
    <w:rPr>
      <w:sz w:val="20"/>
      <w:szCs w:val="16"/>
    </w:rPr>
  </w:style>
  <w:style w:type="paragraph" w:styleId="Footer">
    <w:name w:val="footer"/>
    <w:aliases w:val="~PSD Footer"/>
    <w:basedOn w:val="Normal"/>
    <w:link w:val="FooterChar"/>
    <w:rsid w:val="002F043D"/>
    <w:pPr>
      <w:pBdr>
        <w:top w:val="single" w:sz="4" w:space="1" w:color="auto"/>
      </w:pBdr>
      <w:tabs>
        <w:tab w:val="center" w:pos="4680"/>
        <w:tab w:val="left" w:pos="8280"/>
        <w:tab w:val="right" w:pos="8306"/>
      </w:tabs>
      <w:spacing w:after="60" w:line="240" w:lineRule="auto"/>
    </w:pPr>
    <w:rPr>
      <w:sz w:val="16"/>
      <w:szCs w:val="16"/>
    </w:rPr>
  </w:style>
  <w:style w:type="character" w:styleId="PageNumber">
    <w:name w:val="page number"/>
    <w:rsid w:val="00E15580"/>
    <w:rPr>
      <w:rFonts w:asciiTheme="minorHAnsi" w:hAnsiTheme="minorHAnsi"/>
      <w:sz w:val="16"/>
    </w:rPr>
  </w:style>
  <w:style w:type="paragraph" w:customStyle="1" w:styleId="BlueText">
    <w:name w:val="Blue Text"/>
    <w:basedOn w:val="BodyText"/>
    <w:rsid w:val="00624756"/>
    <w:rPr>
      <w:rFonts w:cs="Arial"/>
      <w:bCs/>
      <w:color w:val="0000FF"/>
    </w:rPr>
  </w:style>
  <w:style w:type="paragraph" w:styleId="TOCHeading">
    <w:name w:val="TOC Heading"/>
    <w:basedOn w:val="BodyText"/>
    <w:next w:val="Normal"/>
    <w:rsid w:val="00124F3E"/>
    <w:pPr>
      <w:spacing w:after="0" w:line="240" w:lineRule="auto"/>
      <w:ind w:right="398"/>
      <w:outlineLvl w:val="0"/>
    </w:pPr>
    <w:rPr>
      <w:rFonts w:cs="Arial"/>
      <w:b/>
      <w:sz w:val="24"/>
    </w:rPr>
  </w:style>
  <w:style w:type="character" w:styleId="Hyperlink">
    <w:name w:val="Hyperlink"/>
    <w:uiPriority w:val="99"/>
    <w:rsid w:val="00EE0996"/>
    <w:rPr>
      <w:color w:val="0000FF"/>
      <w:u w:val="single"/>
    </w:rPr>
  </w:style>
  <w:style w:type="character" w:styleId="CommentReference">
    <w:name w:val="annotation reference"/>
    <w:uiPriority w:val="99"/>
    <w:semiHidden/>
    <w:rsid w:val="006962E3"/>
    <w:rPr>
      <w:sz w:val="16"/>
    </w:rPr>
  </w:style>
  <w:style w:type="paragraph" w:styleId="CommentText">
    <w:name w:val="annotation text"/>
    <w:basedOn w:val="Normal"/>
    <w:link w:val="CommentTextChar"/>
    <w:uiPriority w:val="99"/>
    <w:semiHidden/>
    <w:rsid w:val="006962E3"/>
  </w:style>
  <w:style w:type="character" w:customStyle="1" w:styleId="CommentTextChar">
    <w:name w:val="Comment Text Char"/>
    <w:link w:val="CommentText"/>
    <w:uiPriority w:val="99"/>
    <w:semiHidden/>
    <w:rsid w:val="00403494"/>
    <w:rPr>
      <w:rFonts w:ascii="Arial" w:hAnsi="Arial"/>
      <w:spacing w:val="5"/>
      <w:sz w:val="18"/>
      <w:szCs w:val="18"/>
    </w:rPr>
  </w:style>
  <w:style w:type="paragraph" w:customStyle="1" w:styleId="CoverTitle">
    <w:name w:val="Cover: Title"/>
    <w:next w:val="Normal"/>
    <w:rsid w:val="00A376E3"/>
    <w:pPr>
      <w:keepNext/>
      <w:keepLines/>
      <w:spacing w:before="120" w:after="360"/>
      <w:ind w:left="3600"/>
    </w:pPr>
    <w:rPr>
      <w:rFonts w:ascii="Arial" w:hAnsi="Arial"/>
      <w:color w:val="00559C"/>
      <w:kern w:val="28"/>
      <w:sz w:val="40"/>
      <w:szCs w:val="48"/>
    </w:rPr>
  </w:style>
  <w:style w:type="paragraph" w:styleId="DocumentMap">
    <w:name w:val="Document Map"/>
    <w:basedOn w:val="Normal"/>
    <w:semiHidden/>
    <w:rsid w:val="006962E3"/>
    <w:pPr>
      <w:shd w:val="clear" w:color="auto" w:fill="000080"/>
    </w:pPr>
    <w:rPr>
      <w:rFonts w:ascii="Tahoma" w:hAnsi="Tahoma"/>
    </w:rPr>
  </w:style>
  <w:style w:type="paragraph" w:customStyle="1" w:styleId="TableDefaultText">
    <w:name w:val="Table Default Text"/>
    <w:rsid w:val="00577EC1"/>
    <w:pPr>
      <w:spacing w:before="60" w:after="60"/>
    </w:pPr>
    <w:rPr>
      <w:rFonts w:ascii="Calibri" w:hAnsi="Calibri"/>
      <w:sz w:val="22"/>
      <w:szCs w:val="18"/>
    </w:rPr>
  </w:style>
  <w:style w:type="character" w:styleId="FootnoteReference">
    <w:name w:val="footnote reference"/>
    <w:semiHidden/>
    <w:rsid w:val="006962E3"/>
    <w:rPr>
      <w:vertAlign w:val="superscript"/>
    </w:rPr>
  </w:style>
  <w:style w:type="paragraph" w:styleId="FootnoteText">
    <w:name w:val="footnote text"/>
    <w:basedOn w:val="Normal"/>
    <w:next w:val="Normal"/>
    <w:semiHidden/>
    <w:rsid w:val="006962E3"/>
    <w:pPr>
      <w:keepLines/>
    </w:pPr>
    <w:rPr>
      <w:rFonts w:ascii="New York" w:hAnsi="New York"/>
    </w:rPr>
  </w:style>
  <w:style w:type="paragraph" w:styleId="BalloonText">
    <w:name w:val="Balloon Text"/>
    <w:basedOn w:val="Normal"/>
    <w:link w:val="BalloonTextChar"/>
    <w:rsid w:val="007016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701695"/>
    <w:rPr>
      <w:rFonts w:ascii="Tahoma" w:hAnsi="Tahoma" w:cs="Tahoma"/>
      <w:sz w:val="16"/>
      <w:szCs w:val="16"/>
    </w:rPr>
  </w:style>
  <w:style w:type="paragraph" w:styleId="TOC1">
    <w:name w:val="toc 1"/>
    <w:basedOn w:val="Normal"/>
    <w:next w:val="Normal"/>
    <w:uiPriority w:val="39"/>
    <w:rsid w:val="00D13A3B"/>
    <w:pPr>
      <w:tabs>
        <w:tab w:val="left" w:pos="360"/>
        <w:tab w:val="right" w:leader="dot" w:pos="9350"/>
      </w:tabs>
      <w:spacing w:before="120" w:after="0"/>
    </w:pPr>
    <w:rPr>
      <w:b/>
      <w:bCs/>
      <w:szCs w:val="22"/>
    </w:rPr>
  </w:style>
  <w:style w:type="paragraph" w:styleId="TOC2">
    <w:name w:val="toc 2"/>
    <w:basedOn w:val="Normal"/>
    <w:next w:val="Normal"/>
    <w:uiPriority w:val="39"/>
    <w:rsid w:val="0071404F"/>
    <w:pPr>
      <w:tabs>
        <w:tab w:val="left" w:pos="720"/>
        <w:tab w:val="left" w:pos="990"/>
        <w:tab w:val="right" w:leader="dot" w:pos="9350"/>
      </w:tabs>
      <w:spacing w:after="0"/>
      <w:ind w:left="360"/>
    </w:pPr>
    <w:rPr>
      <w:rFonts w:cs="Arial"/>
      <w:noProof/>
      <w:szCs w:val="22"/>
    </w:rPr>
  </w:style>
  <w:style w:type="paragraph" w:styleId="TOC3">
    <w:name w:val="toc 3"/>
    <w:next w:val="Normal"/>
    <w:uiPriority w:val="39"/>
    <w:rsid w:val="00B10077"/>
    <w:pPr>
      <w:tabs>
        <w:tab w:val="left" w:pos="1260"/>
        <w:tab w:val="right" w:leader="dot" w:pos="9350"/>
      </w:tabs>
      <w:ind w:left="720"/>
    </w:pPr>
    <w:rPr>
      <w:rFonts w:ascii="Calibri" w:hAnsi="Calibri"/>
      <w:iCs/>
      <w:sz w:val="22"/>
      <w:szCs w:val="18"/>
    </w:rPr>
  </w:style>
  <w:style w:type="paragraph" w:styleId="TOC4">
    <w:name w:val="toc 4"/>
    <w:basedOn w:val="Normal"/>
    <w:next w:val="Normal"/>
    <w:autoRedefine/>
    <w:uiPriority w:val="39"/>
    <w:rsid w:val="00BE501C"/>
    <w:pPr>
      <w:tabs>
        <w:tab w:val="left" w:pos="1260"/>
        <w:tab w:val="right" w:leader="dot" w:pos="9350"/>
      </w:tabs>
      <w:ind w:left="600"/>
    </w:pPr>
    <w:rPr>
      <w:noProof/>
    </w:rPr>
  </w:style>
  <w:style w:type="paragraph" w:styleId="TOC5">
    <w:name w:val="toc 5"/>
    <w:basedOn w:val="Normal"/>
    <w:next w:val="Normal"/>
    <w:autoRedefine/>
    <w:rsid w:val="00BE501C"/>
    <w:pPr>
      <w:ind w:left="605"/>
    </w:pPr>
    <w:rPr>
      <w:caps/>
      <w:sz w:val="20"/>
      <w:szCs w:val="16"/>
    </w:rPr>
  </w:style>
  <w:style w:type="paragraph" w:styleId="TOC6">
    <w:name w:val="toc 6"/>
    <w:basedOn w:val="Normal"/>
    <w:next w:val="Normal"/>
    <w:autoRedefine/>
    <w:semiHidden/>
    <w:rsid w:val="006962E3"/>
    <w:pPr>
      <w:ind w:left="1000"/>
    </w:pPr>
  </w:style>
  <w:style w:type="paragraph" w:styleId="TOC7">
    <w:name w:val="toc 7"/>
    <w:basedOn w:val="Normal"/>
    <w:next w:val="Normal"/>
    <w:semiHidden/>
    <w:rsid w:val="002D2663"/>
    <w:pPr>
      <w:tabs>
        <w:tab w:val="num" w:pos="1742"/>
      </w:tabs>
      <w:ind w:left="1440" w:firstLine="300"/>
    </w:pPr>
  </w:style>
  <w:style w:type="paragraph" w:styleId="TOC8">
    <w:name w:val="toc 8"/>
    <w:basedOn w:val="Normal"/>
    <w:next w:val="Normal"/>
    <w:autoRedefine/>
    <w:semiHidden/>
    <w:rsid w:val="006962E3"/>
    <w:pPr>
      <w:ind w:left="1400"/>
    </w:pPr>
  </w:style>
  <w:style w:type="paragraph" w:styleId="TOC9">
    <w:name w:val="toc 9"/>
    <w:basedOn w:val="Normal"/>
    <w:next w:val="Normal"/>
    <w:autoRedefine/>
    <w:semiHidden/>
    <w:rsid w:val="006962E3"/>
    <w:pPr>
      <w:ind w:left="1600"/>
    </w:pPr>
  </w:style>
  <w:style w:type="paragraph" w:customStyle="1" w:styleId="CoverProject">
    <w:name w:val="Cover: Project"/>
    <w:next w:val="CoverTitle"/>
    <w:rsid w:val="00A376E3"/>
    <w:pPr>
      <w:spacing w:before="400" w:after="360"/>
      <w:ind w:left="3600"/>
    </w:pPr>
    <w:rPr>
      <w:rFonts w:ascii="Arial" w:hAnsi="Arial"/>
      <w:noProof/>
      <w:color w:val="D96A25"/>
      <w:sz w:val="32"/>
      <w:szCs w:val="52"/>
    </w:rPr>
  </w:style>
  <w:style w:type="paragraph" w:customStyle="1" w:styleId="TableDefaultHeading">
    <w:name w:val="Table Default Heading"/>
    <w:next w:val="Normal"/>
    <w:qFormat/>
    <w:rsid w:val="002B248F"/>
    <w:pPr>
      <w:keepNext/>
      <w:spacing w:before="60" w:after="60"/>
    </w:pPr>
    <w:rPr>
      <w:rFonts w:ascii="Calibri" w:hAnsi="Calibri"/>
      <w:b/>
      <w:color w:val="000000"/>
      <w:sz w:val="22"/>
      <w:szCs w:val="18"/>
    </w:rPr>
  </w:style>
  <w:style w:type="paragraph" w:customStyle="1" w:styleId="UnnumberedH1">
    <w:name w:val="Unnumbered H1"/>
    <w:next w:val="Normal"/>
    <w:rsid w:val="003C399B"/>
    <w:pPr>
      <w:tabs>
        <w:tab w:val="left" w:pos="360"/>
      </w:tabs>
      <w:spacing w:before="240" w:after="60"/>
    </w:pPr>
    <w:rPr>
      <w:rFonts w:ascii="Calibri" w:hAnsi="Calibri" w:cs="Arial"/>
      <w:b/>
      <w:bCs/>
      <w:kern w:val="28"/>
      <w:sz w:val="28"/>
    </w:rPr>
  </w:style>
  <w:style w:type="table" w:styleId="Table3Deffects1">
    <w:name w:val="Table 3D effects 1"/>
    <w:basedOn w:val="TableNormal"/>
    <w:rsid w:val="00AC285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Comment">
    <w:name w:val="Comment"/>
    <w:basedOn w:val="Normal"/>
    <w:next w:val="Normal"/>
    <w:rsid w:val="00187D3E"/>
    <w:pPr>
      <w:ind w:left="360"/>
    </w:pPr>
    <w:rPr>
      <w:color w:val="FF0000"/>
    </w:rPr>
  </w:style>
  <w:style w:type="character" w:customStyle="1" w:styleId="Select">
    <w:name w:val="Select"/>
    <w:rsid w:val="002B14C0"/>
    <w:rPr>
      <w:rFonts w:ascii="Calibri" w:hAnsi="Calibri"/>
      <w:b/>
      <w:color w:val="auto"/>
      <w:sz w:val="22"/>
    </w:rPr>
  </w:style>
  <w:style w:type="table" w:styleId="TableGrid">
    <w:name w:val="Table Grid"/>
    <w:aliases w:val="Bordure"/>
    <w:basedOn w:val="TableNormal"/>
    <w:uiPriority w:val="59"/>
    <w:rsid w:val="00524770"/>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rsid w:val="00AB557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AB5574"/>
    <w:rPr>
      <w:rFonts w:asciiTheme="majorHAnsi" w:eastAsiaTheme="majorEastAsia" w:hAnsiTheme="majorHAnsi" w:cstheme="majorBidi"/>
      <w:i/>
      <w:iCs/>
      <w:color w:val="4F81BD" w:themeColor="accent1"/>
      <w:spacing w:val="15"/>
      <w:sz w:val="24"/>
      <w:szCs w:val="24"/>
    </w:rPr>
  </w:style>
  <w:style w:type="paragraph" w:styleId="Caption">
    <w:name w:val="caption"/>
    <w:basedOn w:val="Normal"/>
    <w:next w:val="Normal"/>
    <w:rsid w:val="00C035C6"/>
    <w:pPr>
      <w:keepNext/>
      <w:spacing w:before="120" w:line="240" w:lineRule="auto"/>
    </w:pPr>
    <w:rPr>
      <w:b/>
      <w:bCs/>
      <w:sz w:val="18"/>
      <w:szCs w:val="16"/>
    </w:rPr>
  </w:style>
  <w:style w:type="paragraph" w:customStyle="1" w:styleId="Table9ptBullet2">
    <w:name w:val="Table 9pt Bullet 2"/>
    <w:basedOn w:val="Table9ptBullet1"/>
    <w:rsid w:val="00DE0BA6"/>
    <w:pPr>
      <w:numPr>
        <w:ilvl w:val="1"/>
      </w:numPr>
    </w:pPr>
  </w:style>
  <w:style w:type="paragraph" w:styleId="TableofFigures">
    <w:name w:val="table of figures"/>
    <w:basedOn w:val="Normal"/>
    <w:next w:val="Normal"/>
    <w:uiPriority w:val="99"/>
    <w:rsid w:val="00AF6F3B"/>
    <w:pPr>
      <w:spacing w:after="240"/>
      <w:ind w:left="403" w:hanging="403"/>
      <w:contextualSpacing/>
    </w:pPr>
  </w:style>
  <w:style w:type="paragraph" w:customStyle="1" w:styleId="BodyTextspacebefore">
    <w:name w:val="Body Text: space before"/>
    <w:basedOn w:val="Normal"/>
    <w:next w:val="Normal"/>
    <w:rsid w:val="00400A5C"/>
    <w:pPr>
      <w:spacing w:before="120"/>
    </w:pPr>
  </w:style>
  <w:style w:type="paragraph" w:customStyle="1" w:styleId="Table9ptText">
    <w:name w:val="Table 9pt Text"/>
    <w:rsid w:val="00577EC1"/>
    <w:pPr>
      <w:spacing w:before="40" w:after="40"/>
    </w:pPr>
    <w:rPr>
      <w:rFonts w:ascii="Calibri" w:hAnsi="Calibri"/>
      <w:sz w:val="18"/>
      <w:szCs w:val="16"/>
    </w:rPr>
  </w:style>
  <w:style w:type="paragraph" w:customStyle="1" w:styleId="Table9ptHeading">
    <w:name w:val="Table 9pt Heading"/>
    <w:basedOn w:val="TableDefaultHeading"/>
    <w:next w:val="Table9ptText"/>
    <w:rsid w:val="008E56BD"/>
    <w:pPr>
      <w:spacing w:before="40" w:after="40"/>
    </w:pPr>
    <w:rPr>
      <w:sz w:val="18"/>
      <w:szCs w:val="16"/>
    </w:rPr>
  </w:style>
  <w:style w:type="table" w:customStyle="1" w:styleId="TableStandard">
    <w:name w:val="Table Standard"/>
    <w:basedOn w:val="TableGrid"/>
    <w:rsid w:val="00DE228F"/>
    <w:rPr>
      <w:sz w:val="18"/>
    </w:rPr>
    <w:tblPr>
      <w:tblInd w:w="144" w:type="dxa"/>
      <w:tblCellMar>
        <w:left w:w="115" w:type="dxa"/>
        <w:right w:w="115" w:type="dxa"/>
      </w:tblCellMar>
    </w:tblPr>
    <w:trPr>
      <w:tblHeader/>
    </w:trPr>
  </w:style>
  <w:style w:type="table" w:customStyle="1" w:styleId="Table8pt">
    <w:name w:val="Table 8 pt"/>
    <w:basedOn w:val="TableGrid"/>
    <w:rsid w:val="00DE228F"/>
    <w:rPr>
      <w:sz w:val="16"/>
    </w:rPr>
    <w:tblPr>
      <w:tblInd w:w="144" w:type="dxa"/>
    </w:tblPr>
    <w:trPr>
      <w:tblHeader/>
    </w:trPr>
  </w:style>
  <w:style w:type="paragraph" w:styleId="ListBullet">
    <w:name w:val="List Bullet"/>
    <w:basedOn w:val="BodyText"/>
    <w:rsid w:val="00440CA2"/>
    <w:pPr>
      <w:numPr>
        <w:numId w:val="9"/>
      </w:numPr>
      <w:spacing w:after="0" w:line="240" w:lineRule="auto"/>
    </w:pPr>
  </w:style>
  <w:style w:type="paragraph" w:styleId="ListBullet2">
    <w:name w:val="List Bullet 2"/>
    <w:basedOn w:val="BodyText"/>
    <w:qFormat/>
    <w:rsid w:val="00440CA2"/>
    <w:pPr>
      <w:numPr>
        <w:ilvl w:val="1"/>
        <w:numId w:val="9"/>
      </w:numPr>
      <w:spacing w:after="0" w:line="240" w:lineRule="auto"/>
    </w:pPr>
  </w:style>
  <w:style w:type="paragraph" w:styleId="ListNumber">
    <w:name w:val="List Number"/>
    <w:basedOn w:val="BodyText"/>
    <w:qFormat/>
    <w:rsid w:val="00F11CC9"/>
    <w:pPr>
      <w:numPr>
        <w:numId w:val="8"/>
      </w:numPr>
      <w:spacing w:after="0" w:line="240" w:lineRule="auto"/>
    </w:pPr>
  </w:style>
  <w:style w:type="paragraph" w:styleId="ListNumber2">
    <w:name w:val="List Number 2"/>
    <w:basedOn w:val="ListNumber"/>
    <w:rsid w:val="00A10738"/>
    <w:pPr>
      <w:numPr>
        <w:ilvl w:val="1"/>
      </w:numPr>
    </w:pPr>
  </w:style>
  <w:style w:type="character" w:customStyle="1" w:styleId="NewTerm">
    <w:name w:val="New Term"/>
    <w:rsid w:val="002B14C0"/>
    <w:rPr>
      <w:rFonts w:ascii="Calibri" w:hAnsi="Calibri"/>
      <w:i/>
      <w:sz w:val="22"/>
    </w:rPr>
  </w:style>
  <w:style w:type="paragraph" w:customStyle="1" w:styleId="Note">
    <w:name w:val="Note"/>
    <w:basedOn w:val="Normal"/>
    <w:next w:val="BodyText"/>
    <w:link w:val="NoteChar"/>
    <w:rsid w:val="008E56BD"/>
    <w:pPr>
      <w:numPr>
        <w:numId w:val="4"/>
      </w:numPr>
      <w:tabs>
        <w:tab w:val="clear" w:pos="3600"/>
        <w:tab w:val="left" w:pos="720"/>
      </w:tabs>
      <w:spacing w:before="120"/>
      <w:ind w:left="720" w:hanging="720"/>
    </w:pPr>
    <w:rPr>
      <w:szCs w:val="20"/>
    </w:rPr>
  </w:style>
  <w:style w:type="character" w:customStyle="1" w:styleId="UserEntered">
    <w:name w:val="User Entered"/>
    <w:rsid w:val="00A2530D"/>
    <w:rPr>
      <w:rFonts w:ascii="Courier New" w:hAnsi="Courier New"/>
      <w:b/>
      <w:sz w:val="16"/>
    </w:rPr>
  </w:style>
  <w:style w:type="character" w:customStyle="1" w:styleId="NoteChar">
    <w:name w:val="Note Char"/>
    <w:basedOn w:val="DefaultParagraphFont"/>
    <w:link w:val="Note"/>
    <w:rsid w:val="008E56BD"/>
    <w:rPr>
      <w:rFonts w:ascii="Calibri" w:hAnsi="Calibri"/>
      <w:sz w:val="22"/>
    </w:rPr>
  </w:style>
  <w:style w:type="paragraph" w:customStyle="1" w:styleId="Figure">
    <w:name w:val="Figure"/>
    <w:basedOn w:val="Normal"/>
    <w:qFormat/>
    <w:rsid w:val="00C035C6"/>
    <w:pPr>
      <w:spacing w:before="40" w:after="200" w:line="240" w:lineRule="auto"/>
    </w:pPr>
  </w:style>
  <w:style w:type="paragraph" w:customStyle="1" w:styleId="Table9ptHypertext">
    <w:name w:val="Table 9pt Hypertext"/>
    <w:basedOn w:val="Table9ptText"/>
    <w:rsid w:val="00513904"/>
    <w:rPr>
      <w:color w:val="0000FF"/>
      <w:u w:val="single"/>
    </w:rPr>
  </w:style>
  <w:style w:type="paragraph" w:customStyle="1" w:styleId="TableDefaultHypertext">
    <w:name w:val="Table Default Hypertext"/>
    <w:basedOn w:val="TableDefaultText"/>
    <w:rsid w:val="002651B6"/>
    <w:pPr>
      <w:spacing w:before="40" w:after="40"/>
    </w:pPr>
    <w:rPr>
      <w:color w:val="0000FF"/>
      <w:u w:val="single"/>
    </w:rPr>
  </w:style>
  <w:style w:type="paragraph" w:customStyle="1" w:styleId="HypertextLink">
    <w:name w:val="Hypertext Link"/>
    <w:basedOn w:val="BodyText"/>
    <w:next w:val="BodyText"/>
    <w:link w:val="HypertextLinkChar"/>
    <w:rsid w:val="00E20365"/>
    <w:rPr>
      <w:color w:val="0000FF"/>
      <w:u w:val="single"/>
    </w:rPr>
  </w:style>
  <w:style w:type="character" w:customStyle="1" w:styleId="HypertextLinkChar">
    <w:name w:val="Hypertext Link Char"/>
    <w:link w:val="HypertextLink"/>
    <w:rsid w:val="00611BA2"/>
    <w:rPr>
      <w:rFonts w:ascii="Calibri" w:hAnsi="Calibri"/>
      <w:color w:val="0000FF"/>
      <w:spacing w:val="5"/>
      <w:sz w:val="22"/>
      <w:szCs w:val="18"/>
      <w:u w:val="single"/>
    </w:rPr>
  </w:style>
  <w:style w:type="paragraph" w:customStyle="1" w:styleId="CoverVersionandDate">
    <w:name w:val="Cover: Version and Date"/>
    <w:qFormat/>
    <w:rsid w:val="00A376E3"/>
    <w:pPr>
      <w:ind w:left="3600"/>
    </w:pPr>
    <w:rPr>
      <w:rFonts w:ascii="Arial" w:eastAsiaTheme="minorHAnsi" w:hAnsi="Arial" w:cstheme="minorBidi"/>
      <w:noProof/>
      <w:color w:val="00559C"/>
      <w:szCs w:val="22"/>
    </w:rPr>
  </w:style>
  <w:style w:type="paragraph" w:customStyle="1" w:styleId="RequirementsID">
    <w:name w:val="Requirements ID"/>
    <w:basedOn w:val="Heading5"/>
    <w:next w:val="BodyText"/>
    <w:rsid w:val="00704F63"/>
    <w:pPr>
      <w:numPr>
        <w:ilvl w:val="0"/>
        <w:numId w:val="0"/>
      </w:numPr>
      <w:tabs>
        <w:tab w:val="num" w:pos="576"/>
      </w:tabs>
    </w:pPr>
    <w:rPr>
      <w:caps/>
      <w:color w:val="FF0000"/>
      <w:sz w:val="20"/>
      <w:szCs w:val="20"/>
    </w:rPr>
  </w:style>
  <w:style w:type="paragraph" w:customStyle="1" w:styleId="Table9ptBullet1">
    <w:name w:val="Table 9pt Bullet 1"/>
    <w:rsid w:val="00DE0BA6"/>
    <w:pPr>
      <w:numPr>
        <w:numId w:val="12"/>
      </w:numPr>
    </w:pPr>
    <w:rPr>
      <w:rFonts w:ascii="Calibri" w:hAnsi="Calibri"/>
      <w:sz w:val="18"/>
      <w:szCs w:val="16"/>
    </w:rPr>
  </w:style>
  <w:style w:type="paragraph" w:customStyle="1" w:styleId="Heading10">
    <w:name w:val="Heading 10"/>
    <w:basedOn w:val="Heading9"/>
    <w:rsid w:val="00E3703C"/>
  </w:style>
  <w:style w:type="paragraph" w:customStyle="1" w:styleId="DesignID">
    <w:name w:val="Design ID"/>
    <w:basedOn w:val="Heading10"/>
    <w:next w:val="BodyText"/>
    <w:autoRedefine/>
    <w:rsid w:val="007A617C"/>
    <w:pPr>
      <w:tabs>
        <w:tab w:val="num" w:pos="1260"/>
      </w:tabs>
      <w:ind w:left="1584" w:hanging="1584"/>
    </w:pPr>
    <w:rPr>
      <w:caps/>
      <w:color w:val="FF0000"/>
      <w:sz w:val="22"/>
      <w:szCs w:val="22"/>
    </w:rPr>
  </w:style>
  <w:style w:type="character" w:styleId="Strong">
    <w:name w:val="Strong"/>
    <w:qFormat/>
    <w:rsid w:val="00ED3B5E"/>
    <w:rPr>
      <w:b/>
      <w:bCs/>
    </w:rPr>
  </w:style>
  <w:style w:type="paragraph" w:customStyle="1" w:styleId="HeadingBackMatter">
    <w:name w:val="Heading Back Matter"/>
    <w:next w:val="BodyText"/>
    <w:rsid w:val="00A155F2"/>
    <w:pPr>
      <w:spacing w:before="240" w:after="60"/>
      <w:outlineLvl w:val="1"/>
    </w:pPr>
    <w:rPr>
      <w:rFonts w:ascii="Calibri" w:hAnsi="Calibri"/>
      <w:b/>
      <w:sz w:val="24"/>
      <w:szCs w:val="24"/>
    </w:rPr>
  </w:style>
  <w:style w:type="paragraph" w:customStyle="1" w:styleId="AppendixH2">
    <w:name w:val="Appendix H2"/>
    <w:next w:val="BodyText"/>
    <w:rsid w:val="00B10077"/>
    <w:pPr>
      <w:spacing w:before="240" w:after="60"/>
    </w:pPr>
    <w:rPr>
      <w:rFonts w:ascii="Calibri" w:hAnsi="Calibri"/>
      <w:b/>
      <w:sz w:val="28"/>
      <w:szCs w:val="24"/>
    </w:rPr>
  </w:style>
  <w:style w:type="paragraph" w:customStyle="1" w:styleId="Code">
    <w:name w:val="Code"/>
    <w:basedOn w:val="Normal"/>
    <w:qFormat/>
    <w:rsid w:val="008E56BD"/>
    <w:pPr>
      <w:spacing w:before="120" w:line="240" w:lineRule="auto"/>
      <w:contextualSpacing/>
    </w:pPr>
    <w:rPr>
      <w:rFonts w:ascii="Courier New" w:eastAsiaTheme="minorHAnsi" w:hAnsi="Courier New" w:cstheme="minorBidi"/>
      <w:noProof/>
      <w:sz w:val="20"/>
      <w:szCs w:val="22"/>
    </w:rPr>
  </w:style>
  <w:style w:type="character" w:customStyle="1" w:styleId="CodeInline">
    <w:name w:val="Code: Inline"/>
    <w:basedOn w:val="DefaultParagraphFont"/>
    <w:uiPriority w:val="1"/>
    <w:rsid w:val="008E56BD"/>
    <w:rPr>
      <w:rFonts w:ascii="Courier New" w:hAnsi="Courier New"/>
      <w:b/>
      <w:sz w:val="20"/>
    </w:rPr>
  </w:style>
  <w:style w:type="paragraph" w:styleId="ListBullet3">
    <w:name w:val="List Bullet 3"/>
    <w:basedOn w:val="Normal"/>
    <w:rsid w:val="00440CA2"/>
    <w:pPr>
      <w:numPr>
        <w:ilvl w:val="2"/>
        <w:numId w:val="9"/>
      </w:numPr>
      <w:spacing w:after="0" w:line="240" w:lineRule="auto"/>
      <w:contextualSpacing/>
    </w:pPr>
  </w:style>
  <w:style w:type="paragraph" w:styleId="ListBullet4">
    <w:name w:val="List Bullet 4"/>
    <w:basedOn w:val="Normal"/>
    <w:rsid w:val="00440CA2"/>
    <w:pPr>
      <w:numPr>
        <w:ilvl w:val="3"/>
        <w:numId w:val="9"/>
      </w:numPr>
      <w:spacing w:after="0" w:line="240" w:lineRule="auto"/>
      <w:contextualSpacing/>
    </w:pPr>
  </w:style>
  <w:style w:type="paragraph" w:styleId="ListNumber3">
    <w:name w:val="List Number 3"/>
    <w:basedOn w:val="ListNumber2"/>
    <w:rsid w:val="00A10738"/>
    <w:pPr>
      <w:numPr>
        <w:ilvl w:val="2"/>
      </w:numPr>
      <w:ind w:hanging="274"/>
    </w:pPr>
  </w:style>
  <w:style w:type="paragraph" w:styleId="ListNumber4">
    <w:name w:val="List Number 4"/>
    <w:basedOn w:val="ListNumber3"/>
    <w:rsid w:val="00A10738"/>
    <w:pPr>
      <w:numPr>
        <w:ilvl w:val="3"/>
      </w:numPr>
    </w:pPr>
  </w:style>
  <w:style w:type="paragraph" w:customStyle="1" w:styleId="CautionHeading">
    <w:name w:val="Caution Heading"/>
    <w:next w:val="CautionText"/>
    <w:link w:val="CautionHeadingChar"/>
    <w:rsid w:val="00B47407"/>
    <w:pPr>
      <w:spacing w:before="160"/>
    </w:pPr>
    <w:rPr>
      <w:rFonts w:ascii="Arial" w:hAnsi="Arial"/>
      <w:b/>
      <w:color w:val="FF0000"/>
    </w:rPr>
  </w:style>
  <w:style w:type="character" w:customStyle="1" w:styleId="CautionHeadingChar">
    <w:name w:val="Caution Heading Char"/>
    <w:basedOn w:val="DefaultParagraphFont"/>
    <w:link w:val="CautionHeading"/>
    <w:rsid w:val="00B47407"/>
    <w:rPr>
      <w:rFonts w:ascii="Arial" w:hAnsi="Arial"/>
      <w:b/>
      <w:color w:val="FF0000"/>
    </w:rPr>
  </w:style>
  <w:style w:type="paragraph" w:customStyle="1" w:styleId="CautionText">
    <w:name w:val="Caution Text"/>
    <w:basedOn w:val="CautionHeading"/>
    <w:next w:val="BodyText"/>
    <w:link w:val="CautionTextChar"/>
    <w:rsid w:val="00B47407"/>
    <w:pPr>
      <w:spacing w:before="0" w:after="160"/>
    </w:pPr>
    <w:rPr>
      <w:color w:val="auto"/>
    </w:rPr>
  </w:style>
  <w:style w:type="character" w:customStyle="1" w:styleId="CautionTextChar">
    <w:name w:val="Caution Text Char"/>
    <w:basedOn w:val="CautionHeadingChar"/>
    <w:link w:val="CautionText"/>
    <w:rsid w:val="00B47407"/>
    <w:rPr>
      <w:rFonts w:ascii="Arial" w:hAnsi="Arial"/>
      <w:b/>
      <w:color w:val="FF0000"/>
    </w:rPr>
  </w:style>
  <w:style w:type="paragraph" w:customStyle="1" w:styleId="AppendixH3">
    <w:name w:val="Appendix H3"/>
    <w:rsid w:val="00B10077"/>
    <w:pPr>
      <w:spacing w:before="240" w:after="60"/>
    </w:pPr>
    <w:rPr>
      <w:rFonts w:ascii="Calibri" w:hAnsi="Calibri"/>
      <w:b/>
      <w:sz w:val="24"/>
      <w:szCs w:val="18"/>
    </w:rPr>
  </w:style>
  <w:style w:type="paragraph" w:customStyle="1" w:styleId="CoverAAL">
    <w:name w:val="Cover: AAL"/>
    <w:next w:val="Normal"/>
    <w:rsid w:val="00A376E3"/>
    <w:pPr>
      <w:spacing w:after="1400"/>
      <w:ind w:left="3600"/>
    </w:pPr>
    <w:rPr>
      <w:rFonts w:ascii="Arial" w:hAnsi="Arial" w:cs="Arial"/>
      <w:color w:val="808080" w:themeColor="background1" w:themeShade="80"/>
      <w:kern w:val="28"/>
      <w:sz w:val="24"/>
      <w:szCs w:val="40"/>
    </w:rPr>
  </w:style>
  <w:style w:type="paragraph" w:customStyle="1" w:styleId="CoverWedgeColorBar">
    <w:name w:val="Cover: Wedge Color Bar"/>
    <w:basedOn w:val="CoverProject"/>
    <w:qFormat/>
    <w:rsid w:val="00A376E3"/>
    <w:pPr>
      <w:spacing w:before="4280" w:after="0"/>
    </w:pPr>
    <w:rPr>
      <w:color w:val="auto"/>
    </w:rPr>
  </w:style>
  <w:style w:type="numbering" w:customStyle="1" w:styleId="ListBullets">
    <w:name w:val="ListBullets"/>
    <w:uiPriority w:val="99"/>
    <w:rsid w:val="000250A8"/>
    <w:pPr>
      <w:numPr>
        <w:numId w:val="5"/>
      </w:numPr>
    </w:pPr>
  </w:style>
  <w:style w:type="paragraph" w:styleId="ListBullet5">
    <w:name w:val="List Bullet 5"/>
    <w:basedOn w:val="Normal"/>
    <w:rsid w:val="00440CA2"/>
    <w:pPr>
      <w:numPr>
        <w:ilvl w:val="4"/>
        <w:numId w:val="9"/>
      </w:numPr>
      <w:contextualSpacing/>
    </w:pPr>
  </w:style>
  <w:style w:type="paragraph" w:customStyle="1" w:styleId="HeaderLandscape">
    <w:name w:val="Header Landscape"/>
    <w:basedOn w:val="Header"/>
    <w:rsid w:val="006903DB"/>
    <w:pPr>
      <w:tabs>
        <w:tab w:val="clear" w:pos="9360"/>
        <w:tab w:val="right" w:pos="12960"/>
      </w:tabs>
    </w:pPr>
    <w:rPr>
      <w:noProof/>
    </w:rPr>
  </w:style>
  <w:style w:type="paragraph" w:customStyle="1" w:styleId="FooterLandscape">
    <w:name w:val="Footer Landscape"/>
    <w:basedOn w:val="Footer"/>
    <w:rsid w:val="006903DB"/>
    <w:pPr>
      <w:tabs>
        <w:tab w:val="clear" w:pos="4680"/>
        <w:tab w:val="clear" w:pos="8280"/>
        <w:tab w:val="clear" w:pos="8306"/>
        <w:tab w:val="center" w:pos="6480"/>
        <w:tab w:val="right" w:pos="12960"/>
      </w:tabs>
    </w:pPr>
    <w:rPr>
      <w:noProof/>
      <w:szCs w:val="18"/>
    </w:rPr>
  </w:style>
  <w:style w:type="paragraph" w:customStyle="1" w:styleId="TableDefaultBullet1">
    <w:name w:val="Table Default Bullet 1"/>
    <w:rsid w:val="004D4C71"/>
    <w:pPr>
      <w:numPr>
        <w:numId w:val="11"/>
      </w:numPr>
    </w:pPr>
    <w:rPr>
      <w:rFonts w:ascii="Calibri" w:hAnsi="Calibri"/>
      <w:sz w:val="22"/>
      <w:szCs w:val="18"/>
    </w:rPr>
  </w:style>
  <w:style w:type="numbering" w:customStyle="1" w:styleId="ListBulletStyles">
    <w:name w:val="ListBulletStyles"/>
    <w:uiPriority w:val="99"/>
    <w:rsid w:val="00440CA2"/>
    <w:pPr>
      <w:numPr>
        <w:numId w:val="6"/>
      </w:numPr>
    </w:pPr>
  </w:style>
  <w:style w:type="paragraph" w:customStyle="1" w:styleId="Table9ptBullet3">
    <w:name w:val="Table 9pt Bullet 3"/>
    <w:basedOn w:val="Table9ptBullet2"/>
    <w:rsid w:val="00DE0BA6"/>
    <w:pPr>
      <w:numPr>
        <w:ilvl w:val="2"/>
      </w:numPr>
    </w:pPr>
  </w:style>
  <w:style w:type="paragraph" w:customStyle="1" w:styleId="Table9ptBullet4">
    <w:name w:val="Table 9pt Bullet 4"/>
    <w:basedOn w:val="Table9ptBullet3"/>
    <w:rsid w:val="00DE0BA6"/>
    <w:pPr>
      <w:numPr>
        <w:ilvl w:val="3"/>
      </w:numPr>
    </w:pPr>
  </w:style>
  <w:style w:type="paragraph" w:customStyle="1" w:styleId="Table9ptBullet5">
    <w:name w:val="Table 9pt Bullet 5"/>
    <w:basedOn w:val="Table9ptBullet4"/>
    <w:rsid w:val="00DE0BA6"/>
    <w:pPr>
      <w:numPr>
        <w:ilvl w:val="4"/>
      </w:numPr>
    </w:pPr>
  </w:style>
  <w:style w:type="numbering" w:customStyle="1" w:styleId="9ptTablebullets">
    <w:name w:val="9pt Table bullets"/>
    <w:uiPriority w:val="99"/>
    <w:rsid w:val="00DE0BA6"/>
    <w:pPr>
      <w:numPr>
        <w:numId w:val="7"/>
      </w:numPr>
    </w:pPr>
  </w:style>
  <w:style w:type="character" w:styleId="FollowedHyperlink">
    <w:name w:val="FollowedHyperlink"/>
    <w:basedOn w:val="DefaultParagraphFont"/>
    <w:rsid w:val="008160BC"/>
    <w:rPr>
      <w:color w:val="800080" w:themeColor="followedHyperlink"/>
      <w:u w:val="single"/>
    </w:rPr>
  </w:style>
  <w:style w:type="numbering" w:customStyle="1" w:styleId="NumList">
    <w:name w:val="NumList"/>
    <w:uiPriority w:val="99"/>
    <w:rsid w:val="00F11CC9"/>
    <w:pPr>
      <w:numPr>
        <w:numId w:val="8"/>
      </w:numPr>
    </w:pPr>
  </w:style>
  <w:style w:type="paragraph" w:customStyle="1" w:styleId="ListBullet6">
    <w:name w:val="List Bullet 6"/>
    <w:basedOn w:val="ListBullet"/>
    <w:rsid w:val="00440CA2"/>
    <w:pPr>
      <w:numPr>
        <w:ilvl w:val="5"/>
      </w:numPr>
    </w:pPr>
  </w:style>
  <w:style w:type="paragraph" w:styleId="ListNumber5">
    <w:name w:val="List Number 5"/>
    <w:basedOn w:val="Normal"/>
    <w:rsid w:val="00F11CC9"/>
    <w:pPr>
      <w:numPr>
        <w:ilvl w:val="4"/>
        <w:numId w:val="8"/>
      </w:numPr>
      <w:contextualSpacing/>
    </w:pPr>
  </w:style>
  <w:style w:type="paragraph" w:customStyle="1" w:styleId="TableDefaultBullet2">
    <w:name w:val="Table Default Bullet 2"/>
    <w:basedOn w:val="TableDefaultBullet1"/>
    <w:rsid w:val="004D4C71"/>
    <w:pPr>
      <w:numPr>
        <w:ilvl w:val="1"/>
      </w:numPr>
    </w:pPr>
  </w:style>
  <w:style w:type="paragraph" w:customStyle="1" w:styleId="TableDefaultBullet3">
    <w:name w:val="Table Default Bullet 3"/>
    <w:basedOn w:val="TableDefaultBullet2"/>
    <w:rsid w:val="004D4C71"/>
    <w:pPr>
      <w:numPr>
        <w:ilvl w:val="2"/>
      </w:numPr>
    </w:pPr>
  </w:style>
  <w:style w:type="paragraph" w:customStyle="1" w:styleId="TableDefaultBullet4">
    <w:name w:val="Table Default Bullet 4"/>
    <w:basedOn w:val="TableDefaultBullet3"/>
    <w:rsid w:val="004D4C71"/>
    <w:pPr>
      <w:numPr>
        <w:ilvl w:val="3"/>
      </w:numPr>
    </w:pPr>
  </w:style>
  <w:style w:type="paragraph" w:customStyle="1" w:styleId="TableDefaultBullet5">
    <w:name w:val="Table Default Bullet 5"/>
    <w:basedOn w:val="TableDefaultBullet4"/>
    <w:rsid w:val="004D4C71"/>
    <w:pPr>
      <w:numPr>
        <w:ilvl w:val="4"/>
      </w:numPr>
    </w:pPr>
  </w:style>
  <w:style w:type="numbering" w:customStyle="1" w:styleId="DefaultTableBullets">
    <w:name w:val="Default Table Bullets"/>
    <w:uiPriority w:val="99"/>
    <w:rsid w:val="004D4C71"/>
    <w:pPr>
      <w:numPr>
        <w:numId w:val="10"/>
      </w:numPr>
    </w:pPr>
  </w:style>
  <w:style w:type="character" w:customStyle="1" w:styleId="CopyrightStatement">
    <w:name w:val="Copyright Statement"/>
    <w:basedOn w:val="DefaultParagraphFont"/>
    <w:uiPriority w:val="1"/>
    <w:rsid w:val="00564EC1"/>
    <w:rPr>
      <w:sz w:val="12"/>
    </w:rPr>
  </w:style>
  <w:style w:type="paragraph" w:customStyle="1" w:styleId="TableDefaultNumber1">
    <w:name w:val="Table Default Number 1"/>
    <w:rsid w:val="00F81047"/>
    <w:pPr>
      <w:numPr>
        <w:numId w:val="13"/>
      </w:numPr>
    </w:pPr>
    <w:rPr>
      <w:rFonts w:ascii="Calibri" w:hAnsi="Calibri"/>
      <w:sz w:val="22"/>
      <w:szCs w:val="18"/>
    </w:rPr>
  </w:style>
  <w:style w:type="paragraph" w:customStyle="1" w:styleId="TableDefaultNumber2">
    <w:name w:val="Table Default Number 2"/>
    <w:basedOn w:val="TableDefaultNumber1"/>
    <w:rsid w:val="00F81047"/>
    <w:pPr>
      <w:numPr>
        <w:ilvl w:val="1"/>
      </w:numPr>
    </w:pPr>
  </w:style>
  <w:style w:type="paragraph" w:customStyle="1" w:styleId="TableDefaultNumber3">
    <w:name w:val="Table Default Number 3"/>
    <w:basedOn w:val="TableDefaultNumber2"/>
    <w:rsid w:val="00F81047"/>
    <w:pPr>
      <w:numPr>
        <w:ilvl w:val="2"/>
      </w:numPr>
    </w:pPr>
  </w:style>
  <w:style w:type="paragraph" w:customStyle="1" w:styleId="TableDefaultNumber4">
    <w:name w:val="Table Default Number 4"/>
    <w:basedOn w:val="TableDefaultNumber3"/>
    <w:rsid w:val="00F81047"/>
    <w:pPr>
      <w:numPr>
        <w:ilvl w:val="3"/>
      </w:numPr>
    </w:pPr>
  </w:style>
  <w:style w:type="paragraph" w:customStyle="1" w:styleId="Table9ptNumber1">
    <w:name w:val="Table 9pt Number 1"/>
    <w:rsid w:val="00574908"/>
    <w:pPr>
      <w:numPr>
        <w:numId w:val="14"/>
      </w:numPr>
    </w:pPr>
    <w:rPr>
      <w:rFonts w:ascii="Calibri" w:hAnsi="Calibri"/>
      <w:sz w:val="18"/>
      <w:szCs w:val="16"/>
    </w:rPr>
  </w:style>
  <w:style w:type="paragraph" w:customStyle="1" w:styleId="TableDefaultNumber5">
    <w:name w:val="Table Default Number 5"/>
    <w:basedOn w:val="TableDefaultNumber4"/>
    <w:rsid w:val="00F81047"/>
    <w:pPr>
      <w:numPr>
        <w:ilvl w:val="4"/>
      </w:numPr>
    </w:pPr>
  </w:style>
  <w:style w:type="numbering" w:customStyle="1" w:styleId="DefaultTableNumbers">
    <w:name w:val="Default Table Numbers"/>
    <w:uiPriority w:val="99"/>
    <w:rsid w:val="00F81047"/>
    <w:pPr>
      <w:numPr>
        <w:numId w:val="13"/>
      </w:numPr>
    </w:pPr>
  </w:style>
  <w:style w:type="paragraph" w:customStyle="1" w:styleId="Table9ptNumber2">
    <w:name w:val="Table 9pt Number 2"/>
    <w:basedOn w:val="Table9ptNumber1"/>
    <w:rsid w:val="00574908"/>
    <w:pPr>
      <w:numPr>
        <w:ilvl w:val="1"/>
      </w:numPr>
    </w:pPr>
  </w:style>
  <w:style w:type="paragraph" w:customStyle="1" w:styleId="Table9ptNumber3">
    <w:name w:val="Table 9pt Number 3"/>
    <w:basedOn w:val="Table9ptNumber2"/>
    <w:rsid w:val="00574908"/>
    <w:pPr>
      <w:numPr>
        <w:ilvl w:val="2"/>
      </w:numPr>
    </w:pPr>
  </w:style>
  <w:style w:type="paragraph" w:customStyle="1" w:styleId="Table9ptNumber4">
    <w:name w:val="Table 9pt Number 4"/>
    <w:basedOn w:val="Table9ptNumber3"/>
    <w:rsid w:val="00574908"/>
    <w:pPr>
      <w:numPr>
        <w:ilvl w:val="3"/>
      </w:numPr>
    </w:pPr>
  </w:style>
  <w:style w:type="paragraph" w:customStyle="1" w:styleId="Table9ptNumber5">
    <w:name w:val="Table 9pt Number 5"/>
    <w:basedOn w:val="Table9ptNumber4"/>
    <w:rsid w:val="00574908"/>
    <w:pPr>
      <w:numPr>
        <w:ilvl w:val="4"/>
      </w:numPr>
    </w:pPr>
  </w:style>
  <w:style w:type="numbering" w:customStyle="1" w:styleId="9ptTableNumbers">
    <w:name w:val="9pt Table Numbers"/>
    <w:uiPriority w:val="99"/>
    <w:rsid w:val="00574908"/>
    <w:pPr>
      <w:numPr>
        <w:numId w:val="14"/>
      </w:numPr>
    </w:pPr>
  </w:style>
  <w:style w:type="table" w:customStyle="1" w:styleId="PlainTable11">
    <w:name w:val="Plain Table 11"/>
    <w:basedOn w:val="TableNormal"/>
    <w:uiPriority w:val="41"/>
    <w:rsid w:val="00CA21D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8977A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41">
    <w:name w:val="Plain Table 41"/>
    <w:basedOn w:val="TableNormal"/>
    <w:uiPriority w:val="44"/>
    <w:rsid w:val="008977A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semiHidden/>
    <w:unhideWhenUsed/>
    <w:rsid w:val="007119C2"/>
    <w:pPr>
      <w:spacing w:line="240" w:lineRule="auto"/>
    </w:pPr>
    <w:rPr>
      <w:b/>
      <w:bCs/>
      <w:sz w:val="20"/>
      <w:szCs w:val="20"/>
    </w:rPr>
  </w:style>
  <w:style w:type="character" w:customStyle="1" w:styleId="CommentSubjectChar">
    <w:name w:val="Comment Subject Char"/>
    <w:basedOn w:val="CommentTextChar"/>
    <w:link w:val="CommentSubject"/>
    <w:semiHidden/>
    <w:rsid w:val="007119C2"/>
    <w:rPr>
      <w:rFonts w:ascii="Calibri" w:hAnsi="Calibri"/>
      <w:b/>
      <w:bCs/>
      <w:spacing w:val="5"/>
      <w:sz w:val="18"/>
      <w:szCs w:val="18"/>
    </w:rPr>
  </w:style>
  <w:style w:type="paragraph" w:styleId="ListParagraph">
    <w:name w:val="List Paragraph"/>
    <w:basedOn w:val="Normal"/>
    <w:uiPriority w:val="34"/>
    <w:qFormat/>
    <w:rsid w:val="00592BB4"/>
    <w:pPr>
      <w:spacing w:after="160" w:line="259" w:lineRule="auto"/>
      <w:ind w:left="720"/>
      <w:contextualSpacing/>
    </w:pPr>
    <w:rPr>
      <w:rFonts w:asciiTheme="minorHAnsi" w:eastAsiaTheme="minorHAnsi" w:hAnsiTheme="minorHAnsi" w:cstheme="minorBidi"/>
      <w:szCs w:val="22"/>
    </w:rPr>
  </w:style>
  <w:style w:type="paragraph" w:customStyle="1" w:styleId="SAS-TableTextBullet2">
    <w:name w:val="~SAS - Table Text Bullet 2"/>
    <w:basedOn w:val="Normal"/>
    <w:rsid w:val="00592BB4"/>
    <w:pPr>
      <w:numPr>
        <w:numId w:val="15"/>
      </w:numPr>
      <w:tabs>
        <w:tab w:val="clear" w:pos="720"/>
        <w:tab w:val="left" w:pos="792"/>
      </w:tabs>
      <w:spacing w:after="0" w:line="300" w:lineRule="auto"/>
      <w:ind w:left="792"/>
    </w:pPr>
    <w:rPr>
      <w:rFonts w:ascii="Arial" w:hAnsi="Arial"/>
      <w:sz w:val="20"/>
      <w:szCs w:val="24"/>
    </w:rPr>
  </w:style>
  <w:style w:type="paragraph" w:customStyle="1" w:styleId="SAS-TableTextBullet3">
    <w:name w:val="~SAS - Table Text Bullet 3"/>
    <w:basedOn w:val="Normal"/>
    <w:rsid w:val="00592BB4"/>
    <w:pPr>
      <w:numPr>
        <w:ilvl w:val="1"/>
        <w:numId w:val="15"/>
      </w:numPr>
      <w:tabs>
        <w:tab w:val="clear" w:pos="2160"/>
        <w:tab w:val="left" w:pos="1152"/>
      </w:tabs>
      <w:spacing w:after="0" w:line="300" w:lineRule="auto"/>
      <w:ind w:left="1152"/>
    </w:pPr>
    <w:rPr>
      <w:rFonts w:ascii="Arial" w:hAnsi="Arial"/>
      <w:sz w:val="20"/>
      <w:szCs w:val="24"/>
    </w:rPr>
  </w:style>
  <w:style w:type="paragraph" w:customStyle="1" w:styleId="SAS">
    <w:name w:val="~SAS"/>
    <w:link w:val="SASChar"/>
    <w:uiPriority w:val="10"/>
    <w:qFormat/>
    <w:rsid w:val="001D4613"/>
    <w:pPr>
      <w:spacing w:line="300" w:lineRule="auto"/>
      <w:ind w:left="1440"/>
    </w:pPr>
    <w:rPr>
      <w:rFonts w:ascii="Arial" w:hAnsi="Arial"/>
      <w:szCs w:val="24"/>
    </w:rPr>
  </w:style>
  <w:style w:type="paragraph" w:customStyle="1" w:styleId="SAS-Heading1">
    <w:name w:val="~SAS - Heading 1"/>
    <w:basedOn w:val="SAS"/>
    <w:next w:val="SAS"/>
    <w:link w:val="SAS-Heading1Char"/>
    <w:qFormat/>
    <w:rsid w:val="001D4613"/>
    <w:pPr>
      <w:keepNext/>
      <w:keepLines/>
      <w:pageBreakBefore/>
      <w:pBdr>
        <w:bottom w:val="single" w:sz="12" w:space="1" w:color="002060"/>
      </w:pBdr>
      <w:spacing w:after="360" w:line="240" w:lineRule="auto"/>
      <w:ind w:left="0"/>
      <w:outlineLvl w:val="0"/>
    </w:pPr>
    <w:rPr>
      <w:b/>
      <w:color w:val="002060"/>
      <w:sz w:val="36"/>
    </w:rPr>
  </w:style>
  <w:style w:type="character" w:customStyle="1" w:styleId="SAS-Heading1Char">
    <w:name w:val="~SAS - Heading 1 Char"/>
    <w:basedOn w:val="DefaultParagraphFont"/>
    <w:link w:val="SAS-Heading1"/>
    <w:rsid w:val="001D4613"/>
    <w:rPr>
      <w:rFonts w:ascii="Arial" w:hAnsi="Arial"/>
      <w:b/>
      <w:color w:val="002060"/>
      <w:sz w:val="36"/>
      <w:szCs w:val="24"/>
    </w:rPr>
  </w:style>
  <w:style w:type="character" w:customStyle="1" w:styleId="SASChar">
    <w:name w:val="~SAS Char"/>
    <w:basedOn w:val="DefaultParagraphFont"/>
    <w:link w:val="SAS"/>
    <w:uiPriority w:val="10"/>
    <w:rsid w:val="001D4613"/>
    <w:rPr>
      <w:rFonts w:ascii="Arial" w:hAnsi="Arial"/>
      <w:szCs w:val="24"/>
    </w:rPr>
  </w:style>
  <w:style w:type="table" w:styleId="LightGrid-Accent1">
    <w:name w:val="Light Grid Accent 1"/>
    <w:basedOn w:val="TableNormal"/>
    <w:uiPriority w:val="62"/>
    <w:rsid w:val="001D461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SAS-HeaderPortrait">
    <w:name w:val="~SAS - Header Portrait"/>
    <w:basedOn w:val="SAS"/>
    <w:rsid w:val="001D4613"/>
    <w:pPr>
      <w:keepNext/>
      <w:keepLines/>
      <w:pBdr>
        <w:bottom w:val="single" w:sz="8" w:space="1" w:color="969696"/>
      </w:pBdr>
      <w:tabs>
        <w:tab w:val="center" w:pos="4320"/>
        <w:tab w:val="right" w:pos="8640"/>
      </w:tabs>
      <w:spacing w:after="360" w:line="240" w:lineRule="auto"/>
      <w:ind w:left="0"/>
    </w:pPr>
    <w:rPr>
      <w:color w:val="969696"/>
      <w:sz w:val="16"/>
    </w:rPr>
  </w:style>
  <w:style w:type="paragraph" w:customStyle="1" w:styleId="SAS-FooterPortrait">
    <w:name w:val="~SAS - Footer Portrait"/>
    <w:basedOn w:val="SAS"/>
    <w:rsid w:val="001D4613"/>
    <w:pPr>
      <w:keepNext/>
      <w:keepLines/>
      <w:pBdr>
        <w:top w:val="single" w:sz="8" w:space="1" w:color="969696"/>
      </w:pBdr>
      <w:tabs>
        <w:tab w:val="center" w:pos="4320"/>
        <w:tab w:val="right" w:pos="8640"/>
      </w:tabs>
      <w:spacing w:before="240" w:line="240" w:lineRule="auto"/>
      <w:ind w:left="0"/>
    </w:pPr>
    <w:rPr>
      <w:color w:val="969696"/>
      <w:sz w:val="16"/>
      <w:szCs w:val="16"/>
    </w:rPr>
  </w:style>
  <w:style w:type="paragraph" w:customStyle="1" w:styleId="SAS-Full">
    <w:name w:val="~SAS - Full"/>
    <w:basedOn w:val="SAS"/>
    <w:link w:val="SAS-FullChar"/>
    <w:uiPriority w:val="10"/>
    <w:rsid w:val="00580CB7"/>
    <w:pPr>
      <w:spacing w:line="240" w:lineRule="auto"/>
      <w:ind w:left="0"/>
    </w:pPr>
    <w:rPr>
      <w:rFonts w:ascii="Calibri" w:hAnsi="Calibri" w:cs="Calibri"/>
      <w:sz w:val="22"/>
      <w:szCs w:val="22"/>
    </w:rPr>
  </w:style>
  <w:style w:type="character" w:customStyle="1" w:styleId="SAS-FullChar">
    <w:name w:val="~SAS - Full Char"/>
    <w:link w:val="SAS-Full"/>
    <w:uiPriority w:val="10"/>
    <w:locked/>
    <w:rsid w:val="00580CB7"/>
    <w:rPr>
      <w:rFonts w:ascii="Calibri" w:hAnsi="Calibri" w:cs="Calibri"/>
      <w:sz w:val="22"/>
      <w:szCs w:val="22"/>
    </w:rPr>
  </w:style>
  <w:style w:type="paragraph" w:customStyle="1" w:styleId="SASHeadingTable">
    <w:name w:val="~SAS – Heading Table"/>
    <w:basedOn w:val="SAS"/>
    <w:next w:val="SAS-Full"/>
    <w:uiPriority w:val="20"/>
    <w:rsid w:val="00580CB7"/>
    <w:pPr>
      <w:keepNext/>
      <w:keepLines/>
      <w:spacing w:line="240" w:lineRule="auto"/>
      <w:ind w:left="0"/>
    </w:pPr>
    <w:rPr>
      <w:rFonts w:ascii="Calibri" w:hAnsi="Calibri" w:cs="Calibri"/>
      <w:b/>
      <w:color w:val="FFFFFF" w:themeColor="background1"/>
      <w:sz w:val="22"/>
      <w:szCs w:val="20"/>
    </w:rPr>
  </w:style>
  <w:style w:type="character" w:styleId="UnresolvedMention">
    <w:name w:val="Unresolved Mention"/>
    <w:basedOn w:val="DefaultParagraphFont"/>
    <w:uiPriority w:val="99"/>
    <w:unhideWhenUsed/>
    <w:rsid w:val="00A40722"/>
    <w:rPr>
      <w:color w:val="808080"/>
      <w:shd w:val="clear" w:color="auto" w:fill="E6E6E6"/>
    </w:rPr>
  </w:style>
  <w:style w:type="paragraph" w:customStyle="1" w:styleId="paragraph">
    <w:name w:val="paragraph"/>
    <w:basedOn w:val="Normal"/>
    <w:rsid w:val="000A7B06"/>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DefaultParagraphFont"/>
    <w:rsid w:val="000A7B06"/>
  </w:style>
  <w:style w:type="character" w:customStyle="1" w:styleId="eop">
    <w:name w:val="eop"/>
    <w:basedOn w:val="DefaultParagraphFont"/>
    <w:rsid w:val="000A7B06"/>
  </w:style>
  <w:style w:type="table" w:customStyle="1" w:styleId="TableGrid0">
    <w:name w:val="TableGrid"/>
    <w:rsid w:val="00E40C6B"/>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PSDannotation">
    <w:name w:val="~PSD annotation"/>
    <w:basedOn w:val="BodyText"/>
    <w:link w:val="PSDannotationCharChar"/>
    <w:autoRedefine/>
    <w:rsid w:val="00236CAD"/>
    <w:pPr>
      <w:numPr>
        <w:numId w:val="17"/>
      </w:numPr>
      <w:spacing w:after="140" w:line="320" w:lineRule="exact"/>
    </w:pPr>
    <w:rPr>
      <w:rFonts w:ascii="Arial" w:eastAsia="Calibri" w:hAnsi="Arial"/>
      <w:color w:val="4F81BD" w:themeColor="accent1"/>
      <w:szCs w:val="20"/>
    </w:rPr>
  </w:style>
  <w:style w:type="character" w:customStyle="1" w:styleId="PSDannotationCharChar">
    <w:name w:val="~PSD annotation Char Char"/>
    <w:link w:val="PSDannotation"/>
    <w:rsid w:val="00236CAD"/>
    <w:rPr>
      <w:rFonts w:ascii="Arial" w:eastAsia="Calibri" w:hAnsi="Arial"/>
      <w:color w:val="4F81BD" w:themeColor="accent1"/>
      <w:sz w:val="22"/>
    </w:rPr>
  </w:style>
  <w:style w:type="paragraph" w:customStyle="1" w:styleId="PSDTablecolumnheading">
    <w:name w:val="~PSD Table column heading"/>
    <w:rsid w:val="00236CAD"/>
    <w:pPr>
      <w:spacing w:before="240" w:line="200" w:lineRule="exact"/>
    </w:pPr>
    <w:rPr>
      <w:rFonts w:ascii="Arial" w:hAnsi="Arial"/>
      <w:b/>
      <w:bCs/>
      <w:color w:val="000000"/>
      <w:sz w:val="18"/>
    </w:rPr>
  </w:style>
  <w:style w:type="paragraph" w:customStyle="1" w:styleId="PSDTabletext">
    <w:name w:val="~PSD Table text"/>
    <w:rsid w:val="00236CAD"/>
    <w:pPr>
      <w:spacing w:before="60" w:after="60" w:line="240" w:lineRule="exact"/>
    </w:pPr>
    <w:rPr>
      <w:rFonts w:ascii="Arial" w:hAnsi="Arial"/>
      <w:color w:val="000000"/>
      <w:sz w:val="18"/>
    </w:rPr>
  </w:style>
  <w:style w:type="paragraph" w:customStyle="1" w:styleId="BulletforH4">
    <w:name w:val="Bullet for H4"/>
    <w:basedOn w:val="Normal"/>
    <w:rsid w:val="00236CAD"/>
    <w:pPr>
      <w:keepLines/>
      <w:numPr>
        <w:numId w:val="16"/>
      </w:numPr>
      <w:tabs>
        <w:tab w:val="clear" w:pos="360"/>
        <w:tab w:val="left" w:pos="864"/>
      </w:tabs>
      <w:spacing w:before="60" w:after="0" w:line="280" w:lineRule="exact"/>
      <w:ind w:left="936" w:right="144"/>
    </w:pPr>
    <w:rPr>
      <w:rFonts w:ascii="Helvetica" w:hAnsi="Helvetica"/>
      <w:w w:val="90"/>
      <w:sz w:val="20"/>
      <w:szCs w:val="20"/>
    </w:rPr>
  </w:style>
  <w:style w:type="paragraph" w:customStyle="1" w:styleId="TableBullet">
    <w:name w:val="TableBullet"/>
    <w:basedOn w:val="Normal"/>
    <w:rsid w:val="00846490"/>
    <w:pPr>
      <w:numPr>
        <w:numId w:val="18"/>
      </w:numPr>
      <w:spacing w:before="240" w:after="0" w:line="320" w:lineRule="exact"/>
    </w:pPr>
    <w:rPr>
      <w:rFonts w:ascii="Times New Roman" w:hAnsi="Times New Roman"/>
      <w:szCs w:val="20"/>
    </w:rPr>
  </w:style>
  <w:style w:type="character" w:customStyle="1" w:styleId="FooterChar">
    <w:name w:val="Footer Char"/>
    <w:aliases w:val="~PSD Footer Char"/>
    <w:link w:val="Footer"/>
    <w:rsid w:val="00846490"/>
    <w:rPr>
      <w:rFonts w:ascii="Calibri" w:hAnsi="Calibri"/>
      <w:sz w:val="16"/>
      <w:szCs w:val="16"/>
    </w:rPr>
  </w:style>
  <w:style w:type="character" w:customStyle="1" w:styleId="Heading1Char">
    <w:name w:val="Heading 1 Char"/>
    <w:aliases w:val="Detail Header Char"/>
    <w:link w:val="Heading1"/>
    <w:rsid w:val="00127C16"/>
    <w:rPr>
      <w:rFonts w:ascii="Calibri" w:hAnsi="Calibri" w:cs="Arial"/>
      <w:b/>
      <w:bCs/>
      <w:kern w:val="28"/>
      <w:sz w:val="36"/>
      <w:szCs w:val="28"/>
    </w:rPr>
  </w:style>
  <w:style w:type="paragraph" w:customStyle="1" w:styleId="PSDTabletextbullet">
    <w:name w:val="~PSD Table text bullet"/>
    <w:basedOn w:val="PSDTabletext"/>
    <w:qFormat/>
    <w:rsid w:val="00396230"/>
    <w:pPr>
      <w:numPr>
        <w:numId w:val="19"/>
      </w:numPr>
    </w:pPr>
  </w:style>
  <w:style w:type="paragraph" w:customStyle="1" w:styleId="PSDFormBullettext">
    <w:name w:val="~PSD Form Bullet text"/>
    <w:basedOn w:val="BodyText"/>
    <w:uiPriority w:val="99"/>
    <w:rsid w:val="00150F94"/>
    <w:pPr>
      <w:numPr>
        <w:numId w:val="20"/>
      </w:numPr>
      <w:spacing w:after="200" w:line="320" w:lineRule="exact"/>
    </w:pPr>
    <w:rPr>
      <w:rFonts w:ascii="Arial" w:hAnsi="Arial"/>
      <w:sz w:val="20"/>
      <w:szCs w:val="20"/>
    </w:rPr>
  </w:style>
  <w:style w:type="paragraph" w:customStyle="1" w:styleId="PSDBullet3">
    <w:name w:val="~PSD Bullet 3"/>
    <w:basedOn w:val="Normal"/>
    <w:rsid w:val="004C0F12"/>
    <w:pPr>
      <w:numPr>
        <w:numId w:val="21"/>
      </w:numPr>
      <w:spacing w:line="320" w:lineRule="exact"/>
    </w:pPr>
    <w:rPr>
      <w:rFonts w:ascii="Times New Roman" w:hAnsi="Times New Roman"/>
      <w:szCs w:val="20"/>
    </w:rPr>
  </w:style>
  <w:style w:type="paragraph" w:customStyle="1" w:styleId="PSDFormTableText">
    <w:name w:val="~PSD Form Table Text"/>
    <w:autoRedefine/>
    <w:rsid w:val="004C0F12"/>
    <w:pPr>
      <w:framePr w:hSpace="180" w:wrap="around" w:vAnchor="text" w:hAnchor="margin" w:xAlign="center" w:y="-54"/>
      <w:spacing w:before="100" w:beforeAutospacing="1" w:after="120"/>
    </w:pPr>
    <w:rPr>
      <w:rFonts w:ascii="Arial" w:hAnsi="Arial"/>
      <w:noProof/>
    </w:rPr>
  </w:style>
  <w:style w:type="paragraph" w:customStyle="1" w:styleId="DocInfo">
    <w:name w:val="DocInfo"/>
    <w:basedOn w:val="Heading1"/>
    <w:link w:val="DocInfoChar"/>
    <w:qFormat/>
    <w:rsid w:val="00212300"/>
    <w:rPr>
      <w:rFonts w:asciiTheme="minorHAnsi" w:eastAsia="Arial" w:hAnsiTheme="minorHAnsi" w:cstheme="minorHAnsi"/>
    </w:rPr>
  </w:style>
  <w:style w:type="character" w:styleId="Mention">
    <w:name w:val="Mention"/>
    <w:basedOn w:val="DefaultParagraphFont"/>
    <w:uiPriority w:val="99"/>
    <w:unhideWhenUsed/>
    <w:rsid w:val="007459BA"/>
    <w:rPr>
      <w:color w:val="2B579A"/>
      <w:shd w:val="clear" w:color="auto" w:fill="E1DFDD"/>
    </w:rPr>
  </w:style>
  <w:style w:type="character" w:customStyle="1" w:styleId="DocInfoChar">
    <w:name w:val="DocInfo Char"/>
    <w:basedOn w:val="Heading1Char"/>
    <w:link w:val="DocInfo"/>
    <w:rsid w:val="00212300"/>
    <w:rPr>
      <w:rFonts w:asciiTheme="minorHAnsi" w:eastAsia="Arial" w:hAnsiTheme="minorHAnsi" w:cstheme="minorHAnsi"/>
      <w:b/>
      <w:bCs/>
      <w:kern w:val="28"/>
      <w:sz w:val="36"/>
      <w:szCs w:val="28"/>
    </w:rPr>
  </w:style>
  <w:style w:type="character" w:customStyle="1" w:styleId="HeaderChar">
    <w:name w:val="Header Char"/>
    <w:basedOn w:val="DefaultParagraphFont"/>
    <w:link w:val="Header"/>
    <w:uiPriority w:val="99"/>
    <w:rsid w:val="009121BF"/>
    <w:rPr>
      <w:rFonts w:ascii="Calibri" w:hAnsi="Calibri"/>
      <w:szCs w:val="16"/>
    </w:rPr>
  </w:style>
  <w:style w:type="paragraph" w:styleId="NormalWeb">
    <w:name w:val="Normal (Web)"/>
    <w:basedOn w:val="Normal"/>
    <w:uiPriority w:val="99"/>
    <w:unhideWhenUsed/>
    <w:rsid w:val="00906757"/>
    <w:pPr>
      <w:spacing w:before="100" w:beforeAutospacing="1" w:after="100" w:afterAutospacing="1" w:line="240" w:lineRule="auto"/>
    </w:pPr>
    <w:rPr>
      <w:rFonts w:ascii="Times New Roman" w:hAnsi="Times New Roman"/>
      <w:sz w:val="24"/>
      <w:szCs w:val="24"/>
    </w:rPr>
  </w:style>
  <w:style w:type="paragraph" w:customStyle="1" w:styleId="PSDHeader3">
    <w:name w:val="PSD Header 3"/>
    <w:basedOn w:val="Heading2"/>
    <w:link w:val="PSDHeader3Char"/>
    <w:autoRedefine/>
    <w:qFormat/>
    <w:rsid w:val="000130DA"/>
    <w:pPr>
      <w:keepLines/>
      <w:numPr>
        <w:numId w:val="35"/>
      </w:numPr>
      <w:tabs>
        <w:tab w:val="clear" w:pos="720"/>
        <w:tab w:val="left" w:pos="1260"/>
      </w:tabs>
      <w:spacing w:before="40" w:after="0" w:line="259" w:lineRule="auto"/>
    </w:pPr>
    <w:rPr>
      <w:szCs w:val="28"/>
    </w:rPr>
  </w:style>
  <w:style w:type="character" w:customStyle="1" w:styleId="Heading2Char">
    <w:name w:val="Heading 2 Char"/>
    <w:basedOn w:val="DefaultParagraphFont"/>
    <w:link w:val="Heading2"/>
    <w:rsid w:val="00C07420"/>
    <w:rPr>
      <w:rFonts w:ascii="Calibri" w:hAnsi="Calibri"/>
      <w:b/>
      <w:sz w:val="28"/>
      <w:szCs w:val="24"/>
    </w:rPr>
  </w:style>
  <w:style w:type="character" w:customStyle="1" w:styleId="PSDHeader3Char">
    <w:name w:val="PSD Header 3 Char"/>
    <w:basedOn w:val="Heading2Char"/>
    <w:link w:val="PSDHeader3"/>
    <w:rsid w:val="000130DA"/>
    <w:rPr>
      <w:rFonts w:ascii="Calibri" w:hAnsi="Calibri"/>
      <w:b/>
      <w:sz w:val="28"/>
      <w:szCs w:val="28"/>
    </w:rPr>
  </w:style>
  <w:style w:type="character" w:styleId="HTMLCode">
    <w:name w:val="HTML Code"/>
    <w:basedOn w:val="DefaultParagraphFont"/>
    <w:uiPriority w:val="99"/>
    <w:semiHidden/>
    <w:unhideWhenUsed/>
    <w:rsid w:val="00FC4F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63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63656"/>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0262">
      <w:bodyDiv w:val="1"/>
      <w:marLeft w:val="0"/>
      <w:marRight w:val="0"/>
      <w:marTop w:val="0"/>
      <w:marBottom w:val="0"/>
      <w:divBdr>
        <w:top w:val="none" w:sz="0" w:space="0" w:color="auto"/>
        <w:left w:val="none" w:sz="0" w:space="0" w:color="auto"/>
        <w:bottom w:val="none" w:sz="0" w:space="0" w:color="auto"/>
        <w:right w:val="none" w:sz="0" w:space="0" w:color="auto"/>
      </w:divBdr>
    </w:div>
    <w:div w:id="224681330">
      <w:bodyDiv w:val="1"/>
      <w:marLeft w:val="0"/>
      <w:marRight w:val="0"/>
      <w:marTop w:val="0"/>
      <w:marBottom w:val="0"/>
      <w:divBdr>
        <w:top w:val="none" w:sz="0" w:space="0" w:color="auto"/>
        <w:left w:val="none" w:sz="0" w:space="0" w:color="auto"/>
        <w:bottom w:val="none" w:sz="0" w:space="0" w:color="auto"/>
        <w:right w:val="none" w:sz="0" w:space="0" w:color="auto"/>
      </w:divBdr>
    </w:div>
    <w:div w:id="285619758">
      <w:bodyDiv w:val="1"/>
      <w:marLeft w:val="0"/>
      <w:marRight w:val="0"/>
      <w:marTop w:val="0"/>
      <w:marBottom w:val="0"/>
      <w:divBdr>
        <w:top w:val="none" w:sz="0" w:space="0" w:color="auto"/>
        <w:left w:val="none" w:sz="0" w:space="0" w:color="auto"/>
        <w:bottom w:val="none" w:sz="0" w:space="0" w:color="auto"/>
        <w:right w:val="none" w:sz="0" w:space="0" w:color="auto"/>
      </w:divBdr>
      <w:divsChild>
        <w:div w:id="1020203733">
          <w:marLeft w:val="274"/>
          <w:marRight w:val="0"/>
          <w:marTop w:val="0"/>
          <w:marBottom w:val="0"/>
          <w:divBdr>
            <w:top w:val="none" w:sz="0" w:space="0" w:color="auto"/>
            <w:left w:val="none" w:sz="0" w:space="0" w:color="auto"/>
            <w:bottom w:val="none" w:sz="0" w:space="0" w:color="auto"/>
            <w:right w:val="none" w:sz="0" w:space="0" w:color="auto"/>
          </w:divBdr>
        </w:div>
        <w:div w:id="1084835576">
          <w:marLeft w:val="274"/>
          <w:marRight w:val="0"/>
          <w:marTop w:val="0"/>
          <w:marBottom w:val="0"/>
          <w:divBdr>
            <w:top w:val="none" w:sz="0" w:space="0" w:color="auto"/>
            <w:left w:val="none" w:sz="0" w:space="0" w:color="auto"/>
            <w:bottom w:val="none" w:sz="0" w:space="0" w:color="auto"/>
            <w:right w:val="none" w:sz="0" w:space="0" w:color="auto"/>
          </w:divBdr>
        </w:div>
        <w:div w:id="1126268166">
          <w:marLeft w:val="274"/>
          <w:marRight w:val="0"/>
          <w:marTop w:val="0"/>
          <w:marBottom w:val="0"/>
          <w:divBdr>
            <w:top w:val="none" w:sz="0" w:space="0" w:color="auto"/>
            <w:left w:val="none" w:sz="0" w:space="0" w:color="auto"/>
            <w:bottom w:val="none" w:sz="0" w:space="0" w:color="auto"/>
            <w:right w:val="none" w:sz="0" w:space="0" w:color="auto"/>
          </w:divBdr>
        </w:div>
        <w:div w:id="1294483012">
          <w:marLeft w:val="274"/>
          <w:marRight w:val="0"/>
          <w:marTop w:val="0"/>
          <w:marBottom w:val="0"/>
          <w:divBdr>
            <w:top w:val="none" w:sz="0" w:space="0" w:color="auto"/>
            <w:left w:val="none" w:sz="0" w:space="0" w:color="auto"/>
            <w:bottom w:val="none" w:sz="0" w:space="0" w:color="auto"/>
            <w:right w:val="none" w:sz="0" w:space="0" w:color="auto"/>
          </w:divBdr>
        </w:div>
        <w:div w:id="1440101570">
          <w:marLeft w:val="274"/>
          <w:marRight w:val="0"/>
          <w:marTop w:val="0"/>
          <w:marBottom w:val="0"/>
          <w:divBdr>
            <w:top w:val="none" w:sz="0" w:space="0" w:color="auto"/>
            <w:left w:val="none" w:sz="0" w:space="0" w:color="auto"/>
            <w:bottom w:val="none" w:sz="0" w:space="0" w:color="auto"/>
            <w:right w:val="none" w:sz="0" w:space="0" w:color="auto"/>
          </w:divBdr>
        </w:div>
        <w:div w:id="1441687178">
          <w:marLeft w:val="274"/>
          <w:marRight w:val="0"/>
          <w:marTop w:val="0"/>
          <w:marBottom w:val="0"/>
          <w:divBdr>
            <w:top w:val="none" w:sz="0" w:space="0" w:color="auto"/>
            <w:left w:val="none" w:sz="0" w:space="0" w:color="auto"/>
            <w:bottom w:val="none" w:sz="0" w:space="0" w:color="auto"/>
            <w:right w:val="none" w:sz="0" w:space="0" w:color="auto"/>
          </w:divBdr>
        </w:div>
        <w:div w:id="1818568787">
          <w:marLeft w:val="274"/>
          <w:marRight w:val="0"/>
          <w:marTop w:val="0"/>
          <w:marBottom w:val="0"/>
          <w:divBdr>
            <w:top w:val="none" w:sz="0" w:space="0" w:color="auto"/>
            <w:left w:val="none" w:sz="0" w:space="0" w:color="auto"/>
            <w:bottom w:val="none" w:sz="0" w:space="0" w:color="auto"/>
            <w:right w:val="none" w:sz="0" w:space="0" w:color="auto"/>
          </w:divBdr>
        </w:div>
      </w:divsChild>
    </w:div>
    <w:div w:id="330647714">
      <w:bodyDiv w:val="1"/>
      <w:marLeft w:val="0"/>
      <w:marRight w:val="0"/>
      <w:marTop w:val="0"/>
      <w:marBottom w:val="0"/>
      <w:divBdr>
        <w:top w:val="none" w:sz="0" w:space="0" w:color="auto"/>
        <w:left w:val="none" w:sz="0" w:space="0" w:color="auto"/>
        <w:bottom w:val="none" w:sz="0" w:space="0" w:color="auto"/>
        <w:right w:val="none" w:sz="0" w:space="0" w:color="auto"/>
      </w:divBdr>
      <w:divsChild>
        <w:div w:id="16665556">
          <w:marLeft w:val="446"/>
          <w:marRight w:val="0"/>
          <w:marTop w:val="0"/>
          <w:marBottom w:val="40"/>
          <w:divBdr>
            <w:top w:val="none" w:sz="0" w:space="0" w:color="auto"/>
            <w:left w:val="none" w:sz="0" w:space="0" w:color="auto"/>
            <w:bottom w:val="none" w:sz="0" w:space="0" w:color="auto"/>
            <w:right w:val="none" w:sz="0" w:space="0" w:color="auto"/>
          </w:divBdr>
        </w:div>
        <w:div w:id="176623447">
          <w:marLeft w:val="1224"/>
          <w:marRight w:val="0"/>
          <w:marTop w:val="0"/>
          <w:marBottom w:val="40"/>
          <w:divBdr>
            <w:top w:val="none" w:sz="0" w:space="0" w:color="auto"/>
            <w:left w:val="none" w:sz="0" w:space="0" w:color="auto"/>
            <w:bottom w:val="none" w:sz="0" w:space="0" w:color="auto"/>
            <w:right w:val="none" w:sz="0" w:space="0" w:color="auto"/>
          </w:divBdr>
        </w:div>
        <w:div w:id="193152497">
          <w:marLeft w:val="1224"/>
          <w:marRight w:val="0"/>
          <w:marTop w:val="0"/>
          <w:marBottom w:val="40"/>
          <w:divBdr>
            <w:top w:val="none" w:sz="0" w:space="0" w:color="auto"/>
            <w:left w:val="none" w:sz="0" w:space="0" w:color="auto"/>
            <w:bottom w:val="none" w:sz="0" w:space="0" w:color="auto"/>
            <w:right w:val="none" w:sz="0" w:space="0" w:color="auto"/>
          </w:divBdr>
        </w:div>
        <w:div w:id="201334039">
          <w:marLeft w:val="1224"/>
          <w:marRight w:val="0"/>
          <w:marTop w:val="0"/>
          <w:marBottom w:val="40"/>
          <w:divBdr>
            <w:top w:val="none" w:sz="0" w:space="0" w:color="auto"/>
            <w:left w:val="none" w:sz="0" w:space="0" w:color="auto"/>
            <w:bottom w:val="none" w:sz="0" w:space="0" w:color="auto"/>
            <w:right w:val="none" w:sz="0" w:space="0" w:color="auto"/>
          </w:divBdr>
        </w:div>
        <w:div w:id="726730365">
          <w:marLeft w:val="1224"/>
          <w:marRight w:val="0"/>
          <w:marTop w:val="0"/>
          <w:marBottom w:val="40"/>
          <w:divBdr>
            <w:top w:val="none" w:sz="0" w:space="0" w:color="auto"/>
            <w:left w:val="none" w:sz="0" w:space="0" w:color="auto"/>
            <w:bottom w:val="none" w:sz="0" w:space="0" w:color="auto"/>
            <w:right w:val="none" w:sz="0" w:space="0" w:color="auto"/>
          </w:divBdr>
        </w:div>
        <w:div w:id="908341922">
          <w:marLeft w:val="1224"/>
          <w:marRight w:val="0"/>
          <w:marTop w:val="0"/>
          <w:marBottom w:val="40"/>
          <w:divBdr>
            <w:top w:val="none" w:sz="0" w:space="0" w:color="auto"/>
            <w:left w:val="none" w:sz="0" w:space="0" w:color="auto"/>
            <w:bottom w:val="none" w:sz="0" w:space="0" w:color="auto"/>
            <w:right w:val="none" w:sz="0" w:space="0" w:color="auto"/>
          </w:divBdr>
        </w:div>
        <w:div w:id="1044330887">
          <w:marLeft w:val="1224"/>
          <w:marRight w:val="0"/>
          <w:marTop w:val="0"/>
          <w:marBottom w:val="40"/>
          <w:divBdr>
            <w:top w:val="none" w:sz="0" w:space="0" w:color="auto"/>
            <w:left w:val="none" w:sz="0" w:space="0" w:color="auto"/>
            <w:bottom w:val="none" w:sz="0" w:space="0" w:color="auto"/>
            <w:right w:val="none" w:sz="0" w:space="0" w:color="auto"/>
          </w:divBdr>
        </w:div>
        <w:div w:id="1090463164">
          <w:marLeft w:val="446"/>
          <w:marRight w:val="0"/>
          <w:marTop w:val="0"/>
          <w:marBottom w:val="40"/>
          <w:divBdr>
            <w:top w:val="none" w:sz="0" w:space="0" w:color="auto"/>
            <w:left w:val="none" w:sz="0" w:space="0" w:color="auto"/>
            <w:bottom w:val="none" w:sz="0" w:space="0" w:color="auto"/>
            <w:right w:val="none" w:sz="0" w:space="0" w:color="auto"/>
          </w:divBdr>
        </w:div>
        <w:div w:id="1194416689">
          <w:marLeft w:val="1224"/>
          <w:marRight w:val="0"/>
          <w:marTop w:val="0"/>
          <w:marBottom w:val="40"/>
          <w:divBdr>
            <w:top w:val="none" w:sz="0" w:space="0" w:color="auto"/>
            <w:left w:val="none" w:sz="0" w:space="0" w:color="auto"/>
            <w:bottom w:val="none" w:sz="0" w:space="0" w:color="auto"/>
            <w:right w:val="none" w:sz="0" w:space="0" w:color="auto"/>
          </w:divBdr>
        </w:div>
        <w:div w:id="1363745700">
          <w:marLeft w:val="1224"/>
          <w:marRight w:val="0"/>
          <w:marTop w:val="0"/>
          <w:marBottom w:val="40"/>
          <w:divBdr>
            <w:top w:val="none" w:sz="0" w:space="0" w:color="auto"/>
            <w:left w:val="none" w:sz="0" w:space="0" w:color="auto"/>
            <w:bottom w:val="none" w:sz="0" w:space="0" w:color="auto"/>
            <w:right w:val="none" w:sz="0" w:space="0" w:color="auto"/>
          </w:divBdr>
        </w:div>
        <w:div w:id="1658801349">
          <w:marLeft w:val="1224"/>
          <w:marRight w:val="0"/>
          <w:marTop w:val="0"/>
          <w:marBottom w:val="40"/>
          <w:divBdr>
            <w:top w:val="none" w:sz="0" w:space="0" w:color="auto"/>
            <w:left w:val="none" w:sz="0" w:space="0" w:color="auto"/>
            <w:bottom w:val="none" w:sz="0" w:space="0" w:color="auto"/>
            <w:right w:val="none" w:sz="0" w:space="0" w:color="auto"/>
          </w:divBdr>
        </w:div>
        <w:div w:id="2045475837">
          <w:marLeft w:val="1224"/>
          <w:marRight w:val="0"/>
          <w:marTop w:val="0"/>
          <w:marBottom w:val="40"/>
          <w:divBdr>
            <w:top w:val="none" w:sz="0" w:space="0" w:color="auto"/>
            <w:left w:val="none" w:sz="0" w:space="0" w:color="auto"/>
            <w:bottom w:val="none" w:sz="0" w:space="0" w:color="auto"/>
            <w:right w:val="none" w:sz="0" w:space="0" w:color="auto"/>
          </w:divBdr>
        </w:div>
      </w:divsChild>
    </w:div>
    <w:div w:id="347105725">
      <w:bodyDiv w:val="1"/>
      <w:marLeft w:val="0"/>
      <w:marRight w:val="0"/>
      <w:marTop w:val="0"/>
      <w:marBottom w:val="0"/>
      <w:divBdr>
        <w:top w:val="none" w:sz="0" w:space="0" w:color="auto"/>
        <w:left w:val="none" w:sz="0" w:space="0" w:color="auto"/>
        <w:bottom w:val="none" w:sz="0" w:space="0" w:color="auto"/>
        <w:right w:val="none" w:sz="0" w:space="0" w:color="auto"/>
      </w:divBdr>
      <w:divsChild>
        <w:div w:id="491796989">
          <w:marLeft w:val="274"/>
          <w:marRight w:val="0"/>
          <w:marTop w:val="0"/>
          <w:marBottom w:val="40"/>
          <w:divBdr>
            <w:top w:val="none" w:sz="0" w:space="0" w:color="auto"/>
            <w:left w:val="none" w:sz="0" w:space="0" w:color="auto"/>
            <w:bottom w:val="none" w:sz="0" w:space="0" w:color="auto"/>
            <w:right w:val="none" w:sz="0" w:space="0" w:color="auto"/>
          </w:divBdr>
        </w:div>
        <w:div w:id="503518344">
          <w:marLeft w:val="274"/>
          <w:marRight w:val="0"/>
          <w:marTop w:val="0"/>
          <w:marBottom w:val="40"/>
          <w:divBdr>
            <w:top w:val="none" w:sz="0" w:space="0" w:color="auto"/>
            <w:left w:val="none" w:sz="0" w:space="0" w:color="auto"/>
            <w:bottom w:val="none" w:sz="0" w:space="0" w:color="auto"/>
            <w:right w:val="none" w:sz="0" w:space="0" w:color="auto"/>
          </w:divBdr>
        </w:div>
        <w:div w:id="534007194">
          <w:marLeft w:val="274"/>
          <w:marRight w:val="0"/>
          <w:marTop w:val="40"/>
          <w:marBottom w:val="0"/>
          <w:divBdr>
            <w:top w:val="none" w:sz="0" w:space="0" w:color="auto"/>
            <w:left w:val="none" w:sz="0" w:space="0" w:color="auto"/>
            <w:bottom w:val="none" w:sz="0" w:space="0" w:color="auto"/>
            <w:right w:val="none" w:sz="0" w:space="0" w:color="auto"/>
          </w:divBdr>
        </w:div>
        <w:div w:id="729231853">
          <w:marLeft w:val="274"/>
          <w:marRight w:val="0"/>
          <w:marTop w:val="0"/>
          <w:marBottom w:val="40"/>
          <w:divBdr>
            <w:top w:val="none" w:sz="0" w:space="0" w:color="auto"/>
            <w:left w:val="none" w:sz="0" w:space="0" w:color="auto"/>
            <w:bottom w:val="none" w:sz="0" w:space="0" w:color="auto"/>
            <w:right w:val="none" w:sz="0" w:space="0" w:color="auto"/>
          </w:divBdr>
        </w:div>
        <w:div w:id="1016418278">
          <w:marLeft w:val="274"/>
          <w:marRight w:val="0"/>
          <w:marTop w:val="0"/>
          <w:marBottom w:val="40"/>
          <w:divBdr>
            <w:top w:val="none" w:sz="0" w:space="0" w:color="auto"/>
            <w:left w:val="none" w:sz="0" w:space="0" w:color="auto"/>
            <w:bottom w:val="none" w:sz="0" w:space="0" w:color="auto"/>
            <w:right w:val="none" w:sz="0" w:space="0" w:color="auto"/>
          </w:divBdr>
        </w:div>
        <w:div w:id="1196844725">
          <w:marLeft w:val="274"/>
          <w:marRight w:val="0"/>
          <w:marTop w:val="0"/>
          <w:marBottom w:val="40"/>
          <w:divBdr>
            <w:top w:val="none" w:sz="0" w:space="0" w:color="auto"/>
            <w:left w:val="none" w:sz="0" w:space="0" w:color="auto"/>
            <w:bottom w:val="none" w:sz="0" w:space="0" w:color="auto"/>
            <w:right w:val="none" w:sz="0" w:space="0" w:color="auto"/>
          </w:divBdr>
        </w:div>
        <w:div w:id="1244798702">
          <w:marLeft w:val="274"/>
          <w:marRight w:val="0"/>
          <w:marTop w:val="0"/>
          <w:marBottom w:val="40"/>
          <w:divBdr>
            <w:top w:val="none" w:sz="0" w:space="0" w:color="auto"/>
            <w:left w:val="none" w:sz="0" w:space="0" w:color="auto"/>
            <w:bottom w:val="none" w:sz="0" w:space="0" w:color="auto"/>
            <w:right w:val="none" w:sz="0" w:space="0" w:color="auto"/>
          </w:divBdr>
        </w:div>
        <w:div w:id="1711801843">
          <w:marLeft w:val="274"/>
          <w:marRight w:val="0"/>
          <w:marTop w:val="0"/>
          <w:marBottom w:val="40"/>
          <w:divBdr>
            <w:top w:val="none" w:sz="0" w:space="0" w:color="auto"/>
            <w:left w:val="none" w:sz="0" w:space="0" w:color="auto"/>
            <w:bottom w:val="none" w:sz="0" w:space="0" w:color="auto"/>
            <w:right w:val="none" w:sz="0" w:space="0" w:color="auto"/>
          </w:divBdr>
        </w:div>
        <w:div w:id="1946376071">
          <w:marLeft w:val="274"/>
          <w:marRight w:val="0"/>
          <w:marTop w:val="40"/>
          <w:marBottom w:val="0"/>
          <w:divBdr>
            <w:top w:val="none" w:sz="0" w:space="0" w:color="auto"/>
            <w:left w:val="none" w:sz="0" w:space="0" w:color="auto"/>
            <w:bottom w:val="none" w:sz="0" w:space="0" w:color="auto"/>
            <w:right w:val="none" w:sz="0" w:space="0" w:color="auto"/>
          </w:divBdr>
        </w:div>
        <w:div w:id="2081445306">
          <w:marLeft w:val="274"/>
          <w:marRight w:val="0"/>
          <w:marTop w:val="0"/>
          <w:marBottom w:val="40"/>
          <w:divBdr>
            <w:top w:val="none" w:sz="0" w:space="0" w:color="auto"/>
            <w:left w:val="none" w:sz="0" w:space="0" w:color="auto"/>
            <w:bottom w:val="none" w:sz="0" w:space="0" w:color="auto"/>
            <w:right w:val="none" w:sz="0" w:space="0" w:color="auto"/>
          </w:divBdr>
        </w:div>
        <w:div w:id="2103837595">
          <w:marLeft w:val="274"/>
          <w:marRight w:val="0"/>
          <w:marTop w:val="40"/>
          <w:marBottom w:val="0"/>
          <w:divBdr>
            <w:top w:val="none" w:sz="0" w:space="0" w:color="auto"/>
            <w:left w:val="none" w:sz="0" w:space="0" w:color="auto"/>
            <w:bottom w:val="none" w:sz="0" w:space="0" w:color="auto"/>
            <w:right w:val="none" w:sz="0" w:space="0" w:color="auto"/>
          </w:divBdr>
        </w:div>
      </w:divsChild>
    </w:div>
    <w:div w:id="428047930">
      <w:bodyDiv w:val="1"/>
      <w:marLeft w:val="0"/>
      <w:marRight w:val="0"/>
      <w:marTop w:val="0"/>
      <w:marBottom w:val="0"/>
      <w:divBdr>
        <w:top w:val="none" w:sz="0" w:space="0" w:color="auto"/>
        <w:left w:val="none" w:sz="0" w:space="0" w:color="auto"/>
        <w:bottom w:val="none" w:sz="0" w:space="0" w:color="auto"/>
        <w:right w:val="none" w:sz="0" w:space="0" w:color="auto"/>
      </w:divBdr>
      <w:divsChild>
        <w:div w:id="1657805376">
          <w:marLeft w:val="274"/>
          <w:marRight w:val="0"/>
          <w:marTop w:val="0"/>
          <w:marBottom w:val="0"/>
          <w:divBdr>
            <w:top w:val="none" w:sz="0" w:space="0" w:color="auto"/>
            <w:left w:val="none" w:sz="0" w:space="0" w:color="auto"/>
            <w:bottom w:val="none" w:sz="0" w:space="0" w:color="auto"/>
            <w:right w:val="none" w:sz="0" w:space="0" w:color="auto"/>
          </w:divBdr>
        </w:div>
      </w:divsChild>
    </w:div>
    <w:div w:id="468516918">
      <w:bodyDiv w:val="1"/>
      <w:marLeft w:val="0"/>
      <w:marRight w:val="0"/>
      <w:marTop w:val="0"/>
      <w:marBottom w:val="0"/>
      <w:divBdr>
        <w:top w:val="none" w:sz="0" w:space="0" w:color="auto"/>
        <w:left w:val="none" w:sz="0" w:space="0" w:color="auto"/>
        <w:bottom w:val="none" w:sz="0" w:space="0" w:color="auto"/>
        <w:right w:val="none" w:sz="0" w:space="0" w:color="auto"/>
      </w:divBdr>
      <w:divsChild>
        <w:div w:id="426001545">
          <w:marLeft w:val="446"/>
          <w:marRight w:val="0"/>
          <w:marTop w:val="0"/>
          <w:marBottom w:val="0"/>
          <w:divBdr>
            <w:top w:val="none" w:sz="0" w:space="0" w:color="auto"/>
            <w:left w:val="none" w:sz="0" w:space="0" w:color="auto"/>
            <w:bottom w:val="none" w:sz="0" w:space="0" w:color="auto"/>
            <w:right w:val="none" w:sz="0" w:space="0" w:color="auto"/>
          </w:divBdr>
        </w:div>
        <w:div w:id="1213073726">
          <w:marLeft w:val="446"/>
          <w:marRight w:val="0"/>
          <w:marTop w:val="0"/>
          <w:marBottom w:val="0"/>
          <w:divBdr>
            <w:top w:val="none" w:sz="0" w:space="0" w:color="auto"/>
            <w:left w:val="none" w:sz="0" w:space="0" w:color="auto"/>
            <w:bottom w:val="none" w:sz="0" w:space="0" w:color="auto"/>
            <w:right w:val="none" w:sz="0" w:space="0" w:color="auto"/>
          </w:divBdr>
        </w:div>
        <w:div w:id="1302729783">
          <w:marLeft w:val="446"/>
          <w:marRight w:val="0"/>
          <w:marTop w:val="0"/>
          <w:marBottom w:val="0"/>
          <w:divBdr>
            <w:top w:val="none" w:sz="0" w:space="0" w:color="auto"/>
            <w:left w:val="none" w:sz="0" w:space="0" w:color="auto"/>
            <w:bottom w:val="none" w:sz="0" w:space="0" w:color="auto"/>
            <w:right w:val="none" w:sz="0" w:space="0" w:color="auto"/>
          </w:divBdr>
        </w:div>
        <w:div w:id="1597246579">
          <w:marLeft w:val="446"/>
          <w:marRight w:val="0"/>
          <w:marTop w:val="0"/>
          <w:marBottom w:val="0"/>
          <w:divBdr>
            <w:top w:val="none" w:sz="0" w:space="0" w:color="auto"/>
            <w:left w:val="none" w:sz="0" w:space="0" w:color="auto"/>
            <w:bottom w:val="none" w:sz="0" w:space="0" w:color="auto"/>
            <w:right w:val="none" w:sz="0" w:space="0" w:color="auto"/>
          </w:divBdr>
        </w:div>
      </w:divsChild>
    </w:div>
    <w:div w:id="564723802">
      <w:bodyDiv w:val="1"/>
      <w:marLeft w:val="0"/>
      <w:marRight w:val="0"/>
      <w:marTop w:val="0"/>
      <w:marBottom w:val="0"/>
      <w:divBdr>
        <w:top w:val="none" w:sz="0" w:space="0" w:color="auto"/>
        <w:left w:val="none" w:sz="0" w:space="0" w:color="auto"/>
        <w:bottom w:val="none" w:sz="0" w:space="0" w:color="auto"/>
        <w:right w:val="none" w:sz="0" w:space="0" w:color="auto"/>
      </w:divBdr>
      <w:divsChild>
        <w:div w:id="644621609">
          <w:marLeft w:val="274"/>
          <w:marRight w:val="0"/>
          <w:marTop w:val="0"/>
          <w:marBottom w:val="0"/>
          <w:divBdr>
            <w:top w:val="none" w:sz="0" w:space="0" w:color="auto"/>
            <w:left w:val="none" w:sz="0" w:space="0" w:color="auto"/>
            <w:bottom w:val="none" w:sz="0" w:space="0" w:color="auto"/>
            <w:right w:val="none" w:sz="0" w:space="0" w:color="auto"/>
          </w:divBdr>
        </w:div>
      </w:divsChild>
    </w:div>
    <w:div w:id="636111585">
      <w:bodyDiv w:val="1"/>
      <w:marLeft w:val="0"/>
      <w:marRight w:val="0"/>
      <w:marTop w:val="0"/>
      <w:marBottom w:val="0"/>
      <w:divBdr>
        <w:top w:val="none" w:sz="0" w:space="0" w:color="auto"/>
        <w:left w:val="none" w:sz="0" w:space="0" w:color="auto"/>
        <w:bottom w:val="none" w:sz="0" w:space="0" w:color="auto"/>
        <w:right w:val="none" w:sz="0" w:space="0" w:color="auto"/>
      </w:divBdr>
      <w:divsChild>
        <w:div w:id="896362242">
          <w:marLeft w:val="274"/>
          <w:marRight w:val="0"/>
          <w:marTop w:val="0"/>
          <w:marBottom w:val="0"/>
          <w:divBdr>
            <w:top w:val="none" w:sz="0" w:space="0" w:color="auto"/>
            <w:left w:val="none" w:sz="0" w:space="0" w:color="auto"/>
            <w:bottom w:val="none" w:sz="0" w:space="0" w:color="auto"/>
            <w:right w:val="none" w:sz="0" w:space="0" w:color="auto"/>
          </w:divBdr>
        </w:div>
        <w:div w:id="1245651674">
          <w:marLeft w:val="274"/>
          <w:marRight w:val="0"/>
          <w:marTop w:val="0"/>
          <w:marBottom w:val="0"/>
          <w:divBdr>
            <w:top w:val="none" w:sz="0" w:space="0" w:color="auto"/>
            <w:left w:val="none" w:sz="0" w:space="0" w:color="auto"/>
            <w:bottom w:val="none" w:sz="0" w:space="0" w:color="auto"/>
            <w:right w:val="none" w:sz="0" w:space="0" w:color="auto"/>
          </w:divBdr>
        </w:div>
        <w:div w:id="1546138121">
          <w:marLeft w:val="274"/>
          <w:marRight w:val="0"/>
          <w:marTop w:val="0"/>
          <w:marBottom w:val="0"/>
          <w:divBdr>
            <w:top w:val="none" w:sz="0" w:space="0" w:color="auto"/>
            <w:left w:val="none" w:sz="0" w:space="0" w:color="auto"/>
            <w:bottom w:val="none" w:sz="0" w:space="0" w:color="auto"/>
            <w:right w:val="none" w:sz="0" w:space="0" w:color="auto"/>
          </w:divBdr>
        </w:div>
      </w:divsChild>
    </w:div>
    <w:div w:id="680546184">
      <w:bodyDiv w:val="1"/>
      <w:marLeft w:val="0"/>
      <w:marRight w:val="0"/>
      <w:marTop w:val="0"/>
      <w:marBottom w:val="0"/>
      <w:divBdr>
        <w:top w:val="none" w:sz="0" w:space="0" w:color="auto"/>
        <w:left w:val="none" w:sz="0" w:space="0" w:color="auto"/>
        <w:bottom w:val="none" w:sz="0" w:space="0" w:color="auto"/>
        <w:right w:val="none" w:sz="0" w:space="0" w:color="auto"/>
      </w:divBdr>
      <w:divsChild>
        <w:div w:id="301353504">
          <w:marLeft w:val="274"/>
          <w:marRight w:val="0"/>
          <w:marTop w:val="0"/>
          <w:marBottom w:val="0"/>
          <w:divBdr>
            <w:top w:val="none" w:sz="0" w:space="0" w:color="auto"/>
            <w:left w:val="none" w:sz="0" w:space="0" w:color="auto"/>
            <w:bottom w:val="none" w:sz="0" w:space="0" w:color="auto"/>
            <w:right w:val="none" w:sz="0" w:space="0" w:color="auto"/>
          </w:divBdr>
        </w:div>
        <w:div w:id="305746007">
          <w:marLeft w:val="274"/>
          <w:marRight w:val="0"/>
          <w:marTop w:val="0"/>
          <w:marBottom w:val="0"/>
          <w:divBdr>
            <w:top w:val="none" w:sz="0" w:space="0" w:color="auto"/>
            <w:left w:val="none" w:sz="0" w:space="0" w:color="auto"/>
            <w:bottom w:val="none" w:sz="0" w:space="0" w:color="auto"/>
            <w:right w:val="none" w:sz="0" w:space="0" w:color="auto"/>
          </w:divBdr>
        </w:div>
        <w:div w:id="1663000269">
          <w:marLeft w:val="274"/>
          <w:marRight w:val="0"/>
          <w:marTop w:val="0"/>
          <w:marBottom w:val="0"/>
          <w:divBdr>
            <w:top w:val="none" w:sz="0" w:space="0" w:color="auto"/>
            <w:left w:val="none" w:sz="0" w:space="0" w:color="auto"/>
            <w:bottom w:val="none" w:sz="0" w:space="0" w:color="auto"/>
            <w:right w:val="none" w:sz="0" w:space="0" w:color="auto"/>
          </w:divBdr>
        </w:div>
      </w:divsChild>
    </w:div>
    <w:div w:id="694421950">
      <w:bodyDiv w:val="1"/>
      <w:marLeft w:val="0"/>
      <w:marRight w:val="0"/>
      <w:marTop w:val="0"/>
      <w:marBottom w:val="0"/>
      <w:divBdr>
        <w:top w:val="none" w:sz="0" w:space="0" w:color="auto"/>
        <w:left w:val="none" w:sz="0" w:space="0" w:color="auto"/>
        <w:bottom w:val="none" w:sz="0" w:space="0" w:color="auto"/>
        <w:right w:val="none" w:sz="0" w:space="0" w:color="auto"/>
      </w:divBdr>
    </w:div>
    <w:div w:id="770049778">
      <w:bodyDiv w:val="1"/>
      <w:marLeft w:val="0"/>
      <w:marRight w:val="0"/>
      <w:marTop w:val="0"/>
      <w:marBottom w:val="0"/>
      <w:divBdr>
        <w:top w:val="none" w:sz="0" w:space="0" w:color="auto"/>
        <w:left w:val="none" w:sz="0" w:space="0" w:color="auto"/>
        <w:bottom w:val="none" w:sz="0" w:space="0" w:color="auto"/>
        <w:right w:val="none" w:sz="0" w:space="0" w:color="auto"/>
      </w:divBdr>
    </w:div>
    <w:div w:id="866795765">
      <w:bodyDiv w:val="1"/>
      <w:marLeft w:val="0"/>
      <w:marRight w:val="0"/>
      <w:marTop w:val="0"/>
      <w:marBottom w:val="0"/>
      <w:divBdr>
        <w:top w:val="none" w:sz="0" w:space="0" w:color="auto"/>
        <w:left w:val="none" w:sz="0" w:space="0" w:color="auto"/>
        <w:bottom w:val="none" w:sz="0" w:space="0" w:color="auto"/>
        <w:right w:val="none" w:sz="0" w:space="0" w:color="auto"/>
      </w:divBdr>
    </w:div>
    <w:div w:id="1003581750">
      <w:bodyDiv w:val="1"/>
      <w:marLeft w:val="0"/>
      <w:marRight w:val="0"/>
      <w:marTop w:val="0"/>
      <w:marBottom w:val="0"/>
      <w:divBdr>
        <w:top w:val="none" w:sz="0" w:space="0" w:color="auto"/>
        <w:left w:val="none" w:sz="0" w:space="0" w:color="auto"/>
        <w:bottom w:val="none" w:sz="0" w:space="0" w:color="auto"/>
        <w:right w:val="none" w:sz="0" w:space="0" w:color="auto"/>
      </w:divBdr>
    </w:div>
    <w:div w:id="1016689166">
      <w:bodyDiv w:val="1"/>
      <w:marLeft w:val="0"/>
      <w:marRight w:val="0"/>
      <w:marTop w:val="0"/>
      <w:marBottom w:val="0"/>
      <w:divBdr>
        <w:top w:val="none" w:sz="0" w:space="0" w:color="auto"/>
        <w:left w:val="none" w:sz="0" w:space="0" w:color="auto"/>
        <w:bottom w:val="none" w:sz="0" w:space="0" w:color="auto"/>
        <w:right w:val="none" w:sz="0" w:space="0" w:color="auto"/>
      </w:divBdr>
      <w:divsChild>
        <w:div w:id="373581896">
          <w:marLeft w:val="0"/>
          <w:marRight w:val="0"/>
          <w:marTop w:val="0"/>
          <w:marBottom w:val="0"/>
          <w:divBdr>
            <w:top w:val="none" w:sz="0" w:space="0" w:color="auto"/>
            <w:left w:val="none" w:sz="0" w:space="0" w:color="auto"/>
            <w:bottom w:val="none" w:sz="0" w:space="0" w:color="auto"/>
            <w:right w:val="none" w:sz="0" w:space="0" w:color="auto"/>
          </w:divBdr>
          <w:divsChild>
            <w:div w:id="262305807">
              <w:marLeft w:val="0"/>
              <w:marRight w:val="0"/>
              <w:marTop w:val="336"/>
              <w:marBottom w:val="0"/>
              <w:divBdr>
                <w:top w:val="none" w:sz="0" w:space="0" w:color="auto"/>
                <w:left w:val="none" w:sz="0" w:space="0" w:color="auto"/>
                <w:bottom w:val="none" w:sz="0" w:space="0" w:color="auto"/>
                <w:right w:val="none" w:sz="0" w:space="0" w:color="auto"/>
              </w:divBdr>
              <w:divsChild>
                <w:div w:id="185751729">
                  <w:marLeft w:val="0"/>
                  <w:marRight w:val="0"/>
                  <w:marTop w:val="0"/>
                  <w:marBottom w:val="0"/>
                  <w:divBdr>
                    <w:top w:val="none" w:sz="0" w:space="0" w:color="auto"/>
                    <w:left w:val="none" w:sz="0" w:space="0" w:color="auto"/>
                    <w:bottom w:val="none" w:sz="0" w:space="0" w:color="auto"/>
                    <w:right w:val="none" w:sz="0" w:space="0" w:color="auto"/>
                  </w:divBdr>
                </w:div>
              </w:divsChild>
            </w:div>
            <w:div w:id="883754395">
              <w:marLeft w:val="0"/>
              <w:marRight w:val="0"/>
              <w:marTop w:val="336"/>
              <w:marBottom w:val="0"/>
              <w:divBdr>
                <w:top w:val="none" w:sz="0" w:space="0" w:color="auto"/>
                <w:left w:val="none" w:sz="0" w:space="0" w:color="auto"/>
                <w:bottom w:val="none" w:sz="0" w:space="0" w:color="auto"/>
                <w:right w:val="none" w:sz="0" w:space="0" w:color="auto"/>
              </w:divBdr>
              <w:divsChild>
                <w:div w:id="197790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76119">
          <w:marLeft w:val="0"/>
          <w:marRight w:val="0"/>
          <w:marTop w:val="336"/>
          <w:marBottom w:val="0"/>
          <w:divBdr>
            <w:top w:val="none" w:sz="0" w:space="0" w:color="auto"/>
            <w:left w:val="none" w:sz="0" w:space="0" w:color="auto"/>
            <w:bottom w:val="none" w:sz="0" w:space="0" w:color="auto"/>
            <w:right w:val="none" w:sz="0" w:space="0" w:color="auto"/>
          </w:divBdr>
        </w:div>
      </w:divsChild>
    </w:div>
    <w:div w:id="1029329784">
      <w:bodyDiv w:val="1"/>
      <w:marLeft w:val="0"/>
      <w:marRight w:val="0"/>
      <w:marTop w:val="0"/>
      <w:marBottom w:val="0"/>
      <w:divBdr>
        <w:top w:val="none" w:sz="0" w:space="0" w:color="auto"/>
        <w:left w:val="none" w:sz="0" w:space="0" w:color="auto"/>
        <w:bottom w:val="none" w:sz="0" w:space="0" w:color="auto"/>
        <w:right w:val="none" w:sz="0" w:space="0" w:color="auto"/>
      </w:divBdr>
    </w:div>
    <w:div w:id="1066806339">
      <w:bodyDiv w:val="1"/>
      <w:marLeft w:val="0"/>
      <w:marRight w:val="0"/>
      <w:marTop w:val="0"/>
      <w:marBottom w:val="0"/>
      <w:divBdr>
        <w:top w:val="none" w:sz="0" w:space="0" w:color="auto"/>
        <w:left w:val="none" w:sz="0" w:space="0" w:color="auto"/>
        <w:bottom w:val="none" w:sz="0" w:space="0" w:color="auto"/>
        <w:right w:val="none" w:sz="0" w:space="0" w:color="auto"/>
      </w:divBdr>
      <w:divsChild>
        <w:div w:id="1342464058">
          <w:marLeft w:val="0"/>
          <w:marRight w:val="0"/>
          <w:marTop w:val="0"/>
          <w:marBottom w:val="0"/>
          <w:divBdr>
            <w:top w:val="none" w:sz="0" w:space="0" w:color="auto"/>
            <w:left w:val="none" w:sz="0" w:space="0" w:color="auto"/>
            <w:bottom w:val="none" w:sz="0" w:space="0" w:color="auto"/>
            <w:right w:val="none" w:sz="0" w:space="0" w:color="auto"/>
          </w:divBdr>
        </w:div>
      </w:divsChild>
    </w:div>
    <w:div w:id="1122112043">
      <w:bodyDiv w:val="1"/>
      <w:marLeft w:val="0"/>
      <w:marRight w:val="0"/>
      <w:marTop w:val="0"/>
      <w:marBottom w:val="0"/>
      <w:divBdr>
        <w:top w:val="none" w:sz="0" w:space="0" w:color="auto"/>
        <w:left w:val="none" w:sz="0" w:space="0" w:color="auto"/>
        <w:bottom w:val="none" w:sz="0" w:space="0" w:color="auto"/>
        <w:right w:val="none" w:sz="0" w:space="0" w:color="auto"/>
      </w:divBdr>
      <w:divsChild>
        <w:div w:id="406613956">
          <w:marLeft w:val="1166"/>
          <w:marRight w:val="0"/>
          <w:marTop w:val="213"/>
          <w:marBottom w:val="0"/>
          <w:divBdr>
            <w:top w:val="none" w:sz="0" w:space="0" w:color="auto"/>
            <w:left w:val="none" w:sz="0" w:space="0" w:color="auto"/>
            <w:bottom w:val="none" w:sz="0" w:space="0" w:color="auto"/>
            <w:right w:val="none" w:sz="0" w:space="0" w:color="auto"/>
          </w:divBdr>
        </w:div>
        <w:div w:id="547498481">
          <w:marLeft w:val="1166"/>
          <w:marRight w:val="0"/>
          <w:marTop w:val="213"/>
          <w:marBottom w:val="0"/>
          <w:divBdr>
            <w:top w:val="none" w:sz="0" w:space="0" w:color="auto"/>
            <w:left w:val="none" w:sz="0" w:space="0" w:color="auto"/>
            <w:bottom w:val="none" w:sz="0" w:space="0" w:color="auto"/>
            <w:right w:val="none" w:sz="0" w:space="0" w:color="auto"/>
          </w:divBdr>
        </w:div>
        <w:div w:id="1042247179">
          <w:marLeft w:val="1166"/>
          <w:marRight w:val="0"/>
          <w:marTop w:val="213"/>
          <w:marBottom w:val="0"/>
          <w:divBdr>
            <w:top w:val="none" w:sz="0" w:space="0" w:color="auto"/>
            <w:left w:val="none" w:sz="0" w:space="0" w:color="auto"/>
            <w:bottom w:val="none" w:sz="0" w:space="0" w:color="auto"/>
            <w:right w:val="none" w:sz="0" w:space="0" w:color="auto"/>
          </w:divBdr>
        </w:div>
        <w:div w:id="1153764678">
          <w:marLeft w:val="446"/>
          <w:marRight w:val="0"/>
          <w:marTop w:val="213"/>
          <w:marBottom w:val="0"/>
          <w:divBdr>
            <w:top w:val="none" w:sz="0" w:space="0" w:color="auto"/>
            <w:left w:val="none" w:sz="0" w:space="0" w:color="auto"/>
            <w:bottom w:val="none" w:sz="0" w:space="0" w:color="auto"/>
            <w:right w:val="none" w:sz="0" w:space="0" w:color="auto"/>
          </w:divBdr>
        </w:div>
        <w:div w:id="1547838514">
          <w:marLeft w:val="331"/>
          <w:marRight w:val="0"/>
          <w:marTop w:val="213"/>
          <w:marBottom w:val="0"/>
          <w:divBdr>
            <w:top w:val="none" w:sz="0" w:space="0" w:color="auto"/>
            <w:left w:val="none" w:sz="0" w:space="0" w:color="auto"/>
            <w:bottom w:val="none" w:sz="0" w:space="0" w:color="auto"/>
            <w:right w:val="none" w:sz="0" w:space="0" w:color="auto"/>
          </w:divBdr>
        </w:div>
        <w:div w:id="1566838219">
          <w:marLeft w:val="1166"/>
          <w:marRight w:val="0"/>
          <w:marTop w:val="213"/>
          <w:marBottom w:val="0"/>
          <w:divBdr>
            <w:top w:val="none" w:sz="0" w:space="0" w:color="auto"/>
            <w:left w:val="none" w:sz="0" w:space="0" w:color="auto"/>
            <w:bottom w:val="none" w:sz="0" w:space="0" w:color="auto"/>
            <w:right w:val="none" w:sz="0" w:space="0" w:color="auto"/>
          </w:divBdr>
        </w:div>
        <w:div w:id="1928266540">
          <w:marLeft w:val="331"/>
          <w:marRight w:val="0"/>
          <w:marTop w:val="213"/>
          <w:marBottom w:val="0"/>
          <w:divBdr>
            <w:top w:val="none" w:sz="0" w:space="0" w:color="auto"/>
            <w:left w:val="none" w:sz="0" w:space="0" w:color="auto"/>
            <w:bottom w:val="none" w:sz="0" w:space="0" w:color="auto"/>
            <w:right w:val="none" w:sz="0" w:space="0" w:color="auto"/>
          </w:divBdr>
        </w:div>
      </w:divsChild>
    </w:div>
    <w:div w:id="1159417699">
      <w:bodyDiv w:val="1"/>
      <w:marLeft w:val="0"/>
      <w:marRight w:val="0"/>
      <w:marTop w:val="0"/>
      <w:marBottom w:val="0"/>
      <w:divBdr>
        <w:top w:val="none" w:sz="0" w:space="0" w:color="auto"/>
        <w:left w:val="none" w:sz="0" w:space="0" w:color="auto"/>
        <w:bottom w:val="none" w:sz="0" w:space="0" w:color="auto"/>
        <w:right w:val="none" w:sz="0" w:space="0" w:color="auto"/>
      </w:divBdr>
    </w:div>
    <w:div w:id="1204515257">
      <w:bodyDiv w:val="1"/>
      <w:marLeft w:val="0"/>
      <w:marRight w:val="0"/>
      <w:marTop w:val="0"/>
      <w:marBottom w:val="0"/>
      <w:divBdr>
        <w:top w:val="none" w:sz="0" w:space="0" w:color="auto"/>
        <w:left w:val="none" w:sz="0" w:space="0" w:color="auto"/>
        <w:bottom w:val="none" w:sz="0" w:space="0" w:color="auto"/>
        <w:right w:val="none" w:sz="0" w:space="0" w:color="auto"/>
      </w:divBdr>
      <w:divsChild>
        <w:div w:id="369035873">
          <w:marLeft w:val="274"/>
          <w:marRight w:val="0"/>
          <w:marTop w:val="0"/>
          <w:marBottom w:val="0"/>
          <w:divBdr>
            <w:top w:val="none" w:sz="0" w:space="0" w:color="auto"/>
            <w:left w:val="none" w:sz="0" w:space="0" w:color="auto"/>
            <w:bottom w:val="none" w:sz="0" w:space="0" w:color="auto"/>
            <w:right w:val="none" w:sz="0" w:space="0" w:color="auto"/>
          </w:divBdr>
        </w:div>
        <w:div w:id="560365034">
          <w:marLeft w:val="274"/>
          <w:marRight w:val="0"/>
          <w:marTop w:val="0"/>
          <w:marBottom w:val="0"/>
          <w:divBdr>
            <w:top w:val="none" w:sz="0" w:space="0" w:color="auto"/>
            <w:left w:val="none" w:sz="0" w:space="0" w:color="auto"/>
            <w:bottom w:val="none" w:sz="0" w:space="0" w:color="auto"/>
            <w:right w:val="none" w:sz="0" w:space="0" w:color="auto"/>
          </w:divBdr>
        </w:div>
        <w:div w:id="621112576">
          <w:marLeft w:val="274"/>
          <w:marRight w:val="0"/>
          <w:marTop w:val="0"/>
          <w:marBottom w:val="0"/>
          <w:divBdr>
            <w:top w:val="none" w:sz="0" w:space="0" w:color="auto"/>
            <w:left w:val="none" w:sz="0" w:space="0" w:color="auto"/>
            <w:bottom w:val="none" w:sz="0" w:space="0" w:color="auto"/>
            <w:right w:val="none" w:sz="0" w:space="0" w:color="auto"/>
          </w:divBdr>
        </w:div>
        <w:div w:id="1958903424">
          <w:marLeft w:val="274"/>
          <w:marRight w:val="0"/>
          <w:marTop w:val="0"/>
          <w:marBottom w:val="0"/>
          <w:divBdr>
            <w:top w:val="none" w:sz="0" w:space="0" w:color="auto"/>
            <w:left w:val="none" w:sz="0" w:space="0" w:color="auto"/>
            <w:bottom w:val="none" w:sz="0" w:space="0" w:color="auto"/>
            <w:right w:val="none" w:sz="0" w:space="0" w:color="auto"/>
          </w:divBdr>
        </w:div>
        <w:div w:id="2055537361">
          <w:marLeft w:val="274"/>
          <w:marRight w:val="0"/>
          <w:marTop w:val="0"/>
          <w:marBottom w:val="0"/>
          <w:divBdr>
            <w:top w:val="none" w:sz="0" w:space="0" w:color="auto"/>
            <w:left w:val="none" w:sz="0" w:space="0" w:color="auto"/>
            <w:bottom w:val="none" w:sz="0" w:space="0" w:color="auto"/>
            <w:right w:val="none" w:sz="0" w:space="0" w:color="auto"/>
          </w:divBdr>
        </w:div>
        <w:div w:id="2100564396">
          <w:marLeft w:val="274"/>
          <w:marRight w:val="0"/>
          <w:marTop w:val="0"/>
          <w:marBottom w:val="0"/>
          <w:divBdr>
            <w:top w:val="none" w:sz="0" w:space="0" w:color="auto"/>
            <w:left w:val="none" w:sz="0" w:space="0" w:color="auto"/>
            <w:bottom w:val="none" w:sz="0" w:space="0" w:color="auto"/>
            <w:right w:val="none" w:sz="0" w:space="0" w:color="auto"/>
          </w:divBdr>
        </w:div>
      </w:divsChild>
    </w:div>
    <w:div w:id="1268388382">
      <w:bodyDiv w:val="1"/>
      <w:marLeft w:val="0"/>
      <w:marRight w:val="0"/>
      <w:marTop w:val="0"/>
      <w:marBottom w:val="0"/>
      <w:divBdr>
        <w:top w:val="none" w:sz="0" w:space="0" w:color="auto"/>
        <w:left w:val="none" w:sz="0" w:space="0" w:color="auto"/>
        <w:bottom w:val="none" w:sz="0" w:space="0" w:color="auto"/>
        <w:right w:val="none" w:sz="0" w:space="0" w:color="auto"/>
      </w:divBdr>
    </w:div>
    <w:div w:id="1294825040">
      <w:bodyDiv w:val="1"/>
      <w:marLeft w:val="0"/>
      <w:marRight w:val="0"/>
      <w:marTop w:val="0"/>
      <w:marBottom w:val="0"/>
      <w:divBdr>
        <w:top w:val="none" w:sz="0" w:space="0" w:color="auto"/>
        <w:left w:val="none" w:sz="0" w:space="0" w:color="auto"/>
        <w:bottom w:val="none" w:sz="0" w:space="0" w:color="auto"/>
        <w:right w:val="none" w:sz="0" w:space="0" w:color="auto"/>
      </w:divBdr>
      <w:divsChild>
        <w:div w:id="242423492">
          <w:marLeft w:val="0"/>
          <w:marRight w:val="0"/>
          <w:marTop w:val="0"/>
          <w:marBottom w:val="0"/>
          <w:divBdr>
            <w:top w:val="none" w:sz="0" w:space="0" w:color="auto"/>
            <w:left w:val="none" w:sz="0" w:space="0" w:color="auto"/>
            <w:bottom w:val="none" w:sz="0" w:space="0" w:color="auto"/>
            <w:right w:val="none" w:sz="0" w:space="0" w:color="auto"/>
          </w:divBdr>
        </w:div>
        <w:div w:id="359823803">
          <w:marLeft w:val="0"/>
          <w:marRight w:val="0"/>
          <w:marTop w:val="0"/>
          <w:marBottom w:val="0"/>
          <w:divBdr>
            <w:top w:val="none" w:sz="0" w:space="0" w:color="auto"/>
            <w:left w:val="none" w:sz="0" w:space="0" w:color="auto"/>
            <w:bottom w:val="none" w:sz="0" w:space="0" w:color="auto"/>
            <w:right w:val="none" w:sz="0" w:space="0" w:color="auto"/>
          </w:divBdr>
        </w:div>
        <w:div w:id="732654472">
          <w:marLeft w:val="0"/>
          <w:marRight w:val="0"/>
          <w:marTop w:val="0"/>
          <w:marBottom w:val="0"/>
          <w:divBdr>
            <w:top w:val="none" w:sz="0" w:space="0" w:color="auto"/>
            <w:left w:val="none" w:sz="0" w:space="0" w:color="auto"/>
            <w:bottom w:val="none" w:sz="0" w:space="0" w:color="auto"/>
            <w:right w:val="none" w:sz="0" w:space="0" w:color="auto"/>
          </w:divBdr>
        </w:div>
        <w:div w:id="763258357">
          <w:marLeft w:val="0"/>
          <w:marRight w:val="0"/>
          <w:marTop w:val="0"/>
          <w:marBottom w:val="0"/>
          <w:divBdr>
            <w:top w:val="none" w:sz="0" w:space="0" w:color="auto"/>
            <w:left w:val="none" w:sz="0" w:space="0" w:color="auto"/>
            <w:bottom w:val="none" w:sz="0" w:space="0" w:color="auto"/>
            <w:right w:val="none" w:sz="0" w:space="0" w:color="auto"/>
          </w:divBdr>
        </w:div>
        <w:div w:id="838010024">
          <w:marLeft w:val="0"/>
          <w:marRight w:val="0"/>
          <w:marTop w:val="0"/>
          <w:marBottom w:val="0"/>
          <w:divBdr>
            <w:top w:val="none" w:sz="0" w:space="0" w:color="auto"/>
            <w:left w:val="none" w:sz="0" w:space="0" w:color="auto"/>
            <w:bottom w:val="none" w:sz="0" w:space="0" w:color="auto"/>
            <w:right w:val="none" w:sz="0" w:space="0" w:color="auto"/>
          </w:divBdr>
        </w:div>
        <w:div w:id="912472710">
          <w:marLeft w:val="0"/>
          <w:marRight w:val="0"/>
          <w:marTop w:val="0"/>
          <w:marBottom w:val="0"/>
          <w:divBdr>
            <w:top w:val="none" w:sz="0" w:space="0" w:color="auto"/>
            <w:left w:val="none" w:sz="0" w:space="0" w:color="auto"/>
            <w:bottom w:val="none" w:sz="0" w:space="0" w:color="auto"/>
            <w:right w:val="none" w:sz="0" w:space="0" w:color="auto"/>
          </w:divBdr>
        </w:div>
        <w:div w:id="970985169">
          <w:marLeft w:val="0"/>
          <w:marRight w:val="0"/>
          <w:marTop w:val="0"/>
          <w:marBottom w:val="0"/>
          <w:divBdr>
            <w:top w:val="none" w:sz="0" w:space="0" w:color="auto"/>
            <w:left w:val="none" w:sz="0" w:space="0" w:color="auto"/>
            <w:bottom w:val="none" w:sz="0" w:space="0" w:color="auto"/>
            <w:right w:val="none" w:sz="0" w:space="0" w:color="auto"/>
          </w:divBdr>
        </w:div>
        <w:div w:id="974069320">
          <w:marLeft w:val="0"/>
          <w:marRight w:val="0"/>
          <w:marTop w:val="0"/>
          <w:marBottom w:val="0"/>
          <w:divBdr>
            <w:top w:val="none" w:sz="0" w:space="0" w:color="auto"/>
            <w:left w:val="none" w:sz="0" w:space="0" w:color="auto"/>
            <w:bottom w:val="none" w:sz="0" w:space="0" w:color="auto"/>
            <w:right w:val="none" w:sz="0" w:space="0" w:color="auto"/>
          </w:divBdr>
        </w:div>
        <w:div w:id="1748073651">
          <w:marLeft w:val="0"/>
          <w:marRight w:val="0"/>
          <w:marTop w:val="0"/>
          <w:marBottom w:val="0"/>
          <w:divBdr>
            <w:top w:val="none" w:sz="0" w:space="0" w:color="auto"/>
            <w:left w:val="none" w:sz="0" w:space="0" w:color="auto"/>
            <w:bottom w:val="none" w:sz="0" w:space="0" w:color="auto"/>
            <w:right w:val="none" w:sz="0" w:space="0" w:color="auto"/>
          </w:divBdr>
        </w:div>
        <w:div w:id="1879781919">
          <w:marLeft w:val="0"/>
          <w:marRight w:val="0"/>
          <w:marTop w:val="0"/>
          <w:marBottom w:val="0"/>
          <w:divBdr>
            <w:top w:val="none" w:sz="0" w:space="0" w:color="auto"/>
            <w:left w:val="none" w:sz="0" w:space="0" w:color="auto"/>
            <w:bottom w:val="none" w:sz="0" w:space="0" w:color="auto"/>
            <w:right w:val="none" w:sz="0" w:space="0" w:color="auto"/>
          </w:divBdr>
        </w:div>
        <w:div w:id="2010252293">
          <w:marLeft w:val="0"/>
          <w:marRight w:val="0"/>
          <w:marTop w:val="0"/>
          <w:marBottom w:val="0"/>
          <w:divBdr>
            <w:top w:val="none" w:sz="0" w:space="0" w:color="auto"/>
            <w:left w:val="none" w:sz="0" w:space="0" w:color="auto"/>
            <w:bottom w:val="none" w:sz="0" w:space="0" w:color="auto"/>
            <w:right w:val="none" w:sz="0" w:space="0" w:color="auto"/>
          </w:divBdr>
        </w:div>
        <w:div w:id="2076317172">
          <w:marLeft w:val="0"/>
          <w:marRight w:val="0"/>
          <w:marTop w:val="0"/>
          <w:marBottom w:val="0"/>
          <w:divBdr>
            <w:top w:val="none" w:sz="0" w:space="0" w:color="auto"/>
            <w:left w:val="none" w:sz="0" w:space="0" w:color="auto"/>
            <w:bottom w:val="none" w:sz="0" w:space="0" w:color="auto"/>
            <w:right w:val="none" w:sz="0" w:space="0" w:color="auto"/>
          </w:divBdr>
        </w:div>
      </w:divsChild>
    </w:div>
    <w:div w:id="1313562713">
      <w:bodyDiv w:val="1"/>
      <w:marLeft w:val="0"/>
      <w:marRight w:val="0"/>
      <w:marTop w:val="0"/>
      <w:marBottom w:val="0"/>
      <w:divBdr>
        <w:top w:val="none" w:sz="0" w:space="0" w:color="auto"/>
        <w:left w:val="none" w:sz="0" w:space="0" w:color="auto"/>
        <w:bottom w:val="none" w:sz="0" w:space="0" w:color="auto"/>
        <w:right w:val="none" w:sz="0" w:space="0" w:color="auto"/>
      </w:divBdr>
    </w:div>
    <w:div w:id="1384597723">
      <w:bodyDiv w:val="1"/>
      <w:marLeft w:val="0"/>
      <w:marRight w:val="0"/>
      <w:marTop w:val="0"/>
      <w:marBottom w:val="0"/>
      <w:divBdr>
        <w:top w:val="none" w:sz="0" w:space="0" w:color="auto"/>
        <w:left w:val="none" w:sz="0" w:space="0" w:color="auto"/>
        <w:bottom w:val="none" w:sz="0" w:space="0" w:color="auto"/>
        <w:right w:val="none" w:sz="0" w:space="0" w:color="auto"/>
      </w:divBdr>
      <w:divsChild>
        <w:div w:id="1109356930">
          <w:marLeft w:val="274"/>
          <w:marRight w:val="0"/>
          <w:marTop w:val="0"/>
          <w:marBottom w:val="0"/>
          <w:divBdr>
            <w:top w:val="none" w:sz="0" w:space="0" w:color="auto"/>
            <w:left w:val="none" w:sz="0" w:space="0" w:color="auto"/>
            <w:bottom w:val="none" w:sz="0" w:space="0" w:color="auto"/>
            <w:right w:val="none" w:sz="0" w:space="0" w:color="auto"/>
          </w:divBdr>
        </w:div>
        <w:div w:id="1502769998">
          <w:marLeft w:val="274"/>
          <w:marRight w:val="0"/>
          <w:marTop w:val="0"/>
          <w:marBottom w:val="0"/>
          <w:divBdr>
            <w:top w:val="none" w:sz="0" w:space="0" w:color="auto"/>
            <w:left w:val="none" w:sz="0" w:space="0" w:color="auto"/>
            <w:bottom w:val="none" w:sz="0" w:space="0" w:color="auto"/>
            <w:right w:val="none" w:sz="0" w:space="0" w:color="auto"/>
          </w:divBdr>
        </w:div>
        <w:div w:id="2139376179">
          <w:marLeft w:val="274"/>
          <w:marRight w:val="0"/>
          <w:marTop w:val="0"/>
          <w:marBottom w:val="0"/>
          <w:divBdr>
            <w:top w:val="none" w:sz="0" w:space="0" w:color="auto"/>
            <w:left w:val="none" w:sz="0" w:space="0" w:color="auto"/>
            <w:bottom w:val="none" w:sz="0" w:space="0" w:color="auto"/>
            <w:right w:val="none" w:sz="0" w:space="0" w:color="auto"/>
          </w:divBdr>
        </w:div>
      </w:divsChild>
    </w:div>
    <w:div w:id="1392073373">
      <w:bodyDiv w:val="1"/>
      <w:marLeft w:val="0"/>
      <w:marRight w:val="0"/>
      <w:marTop w:val="0"/>
      <w:marBottom w:val="0"/>
      <w:divBdr>
        <w:top w:val="none" w:sz="0" w:space="0" w:color="auto"/>
        <w:left w:val="none" w:sz="0" w:space="0" w:color="auto"/>
        <w:bottom w:val="none" w:sz="0" w:space="0" w:color="auto"/>
        <w:right w:val="none" w:sz="0" w:space="0" w:color="auto"/>
      </w:divBdr>
      <w:divsChild>
        <w:div w:id="627050250">
          <w:marLeft w:val="274"/>
          <w:marRight w:val="0"/>
          <w:marTop w:val="0"/>
          <w:marBottom w:val="0"/>
          <w:divBdr>
            <w:top w:val="none" w:sz="0" w:space="0" w:color="auto"/>
            <w:left w:val="none" w:sz="0" w:space="0" w:color="auto"/>
            <w:bottom w:val="none" w:sz="0" w:space="0" w:color="auto"/>
            <w:right w:val="none" w:sz="0" w:space="0" w:color="auto"/>
          </w:divBdr>
        </w:div>
        <w:div w:id="1743677685">
          <w:marLeft w:val="274"/>
          <w:marRight w:val="0"/>
          <w:marTop w:val="0"/>
          <w:marBottom w:val="0"/>
          <w:divBdr>
            <w:top w:val="none" w:sz="0" w:space="0" w:color="auto"/>
            <w:left w:val="none" w:sz="0" w:space="0" w:color="auto"/>
            <w:bottom w:val="none" w:sz="0" w:space="0" w:color="auto"/>
            <w:right w:val="none" w:sz="0" w:space="0" w:color="auto"/>
          </w:divBdr>
        </w:div>
        <w:div w:id="1960258904">
          <w:marLeft w:val="274"/>
          <w:marRight w:val="0"/>
          <w:marTop w:val="0"/>
          <w:marBottom w:val="0"/>
          <w:divBdr>
            <w:top w:val="none" w:sz="0" w:space="0" w:color="auto"/>
            <w:left w:val="none" w:sz="0" w:space="0" w:color="auto"/>
            <w:bottom w:val="none" w:sz="0" w:space="0" w:color="auto"/>
            <w:right w:val="none" w:sz="0" w:space="0" w:color="auto"/>
          </w:divBdr>
        </w:div>
      </w:divsChild>
    </w:div>
    <w:div w:id="1505509176">
      <w:bodyDiv w:val="1"/>
      <w:marLeft w:val="0"/>
      <w:marRight w:val="0"/>
      <w:marTop w:val="0"/>
      <w:marBottom w:val="0"/>
      <w:divBdr>
        <w:top w:val="none" w:sz="0" w:space="0" w:color="auto"/>
        <w:left w:val="none" w:sz="0" w:space="0" w:color="auto"/>
        <w:bottom w:val="none" w:sz="0" w:space="0" w:color="auto"/>
        <w:right w:val="none" w:sz="0" w:space="0" w:color="auto"/>
      </w:divBdr>
      <w:divsChild>
        <w:div w:id="22680720">
          <w:marLeft w:val="274"/>
          <w:marRight w:val="0"/>
          <w:marTop w:val="0"/>
          <w:marBottom w:val="40"/>
          <w:divBdr>
            <w:top w:val="none" w:sz="0" w:space="0" w:color="auto"/>
            <w:left w:val="none" w:sz="0" w:space="0" w:color="auto"/>
            <w:bottom w:val="none" w:sz="0" w:space="0" w:color="auto"/>
            <w:right w:val="none" w:sz="0" w:space="0" w:color="auto"/>
          </w:divBdr>
        </w:div>
        <w:div w:id="70126485">
          <w:marLeft w:val="274"/>
          <w:marRight w:val="0"/>
          <w:marTop w:val="0"/>
          <w:marBottom w:val="40"/>
          <w:divBdr>
            <w:top w:val="none" w:sz="0" w:space="0" w:color="auto"/>
            <w:left w:val="none" w:sz="0" w:space="0" w:color="auto"/>
            <w:bottom w:val="none" w:sz="0" w:space="0" w:color="auto"/>
            <w:right w:val="none" w:sz="0" w:space="0" w:color="auto"/>
          </w:divBdr>
        </w:div>
        <w:div w:id="357855051">
          <w:marLeft w:val="274"/>
          <w:marRight w:val="0"/>
          <w:marTop w:val="0"/>
          <w:marBottom w:val="40"/>
          <w:divBdr>
            <w:top w:val="none" w:sz="0" w:space="0" w:color="auto"/>
            <w:left w:val="none" w:sz="0" w:space="0" w:color="auto"/>
            <w:bottom w:val="none" w:sz="0" w:space="0" w:color="auto"/>
            <w:right w:val="none" w:sz="0" w:space="0" w:color="auto"/>
          </w:divBdr>
        </w:div>
        <w:div w:id="458452521">
          <w:marLeft w:val="274"/>
          <w:marRight w:val="0"/>
          <w:marTop w:val="0"/>
          <w:marBottom w:val="40"/>
          <w:divBdr>
            <w:top w:val="none" w:sz="0" w:space="0" w:color="auto"/>
            <w:left w:val="none" w:sz="0" w:space="0" w:color="auto"/>
            <w:bottom w:val="none" w:sz="0" w:space="0" w:color="auto"/>
            <w:right w:val="none" w:sz="0" w:space="0" w:color="auto"/>
          </w:divBdr>
        </w:div>
        <w:div w:id="737366454">
          <w:marLeft w:val="274"/>
          <w:marRight w:val="0"/>
          <w:marTop w:val="0"/>
          <w:marBottom w:val="40"/>
          <w:divBdr>
            <w:top w:val="none" w:sz="0" w:space="0" w:color="auto"/>
            <w:left w:val="none" w:sz="0" w:space="0" w:color="auto"/>
            <w:bottom w:val="none" w:sz="0" w:space="0" w:color="auto"/>
            <w:right w:val="none" w:sz="0" w:space="0" w:color="auto"/>
          </w:divBdr>
        </w:div>
        <w:div w:id="889607218">
          <w:marLeft w:val="274"/>
          <w:marRight w:val="0"/>
          <w:marTop w:val="0"/>
          <w:marBottom w:val="40"/>
          <w:divBdr>
            <w:top w:val="none" w:sz="0" w:space="0" w:color="auto"/>
            <w:left w:val="none" w:sz="0" w:space="0" w:color="auto"/>
            <w:bottom w:val="none" w:sz="0" w:space="0" w:color="auto"/>
            <w:right w:val="none" w:sz="0" w:space="0" w:color="auto"/>
          </w:divBdr>
        </w:div>
        <w:div w:id="1122269560">
          <w:marLeft w:val="274"/>
          <w:marRight w:val="0"/>
          <w:marTop w:val="0"/>
          <w:marBottom w:val="40"/>
          <w:divBdr>
            <w:top w:val="none" w:sz="0" w:space="0" w:color="auto"/>
            <w:left w:val="none" w:sz="0" w:space="0" w:color="auto"/>
            <w:bottom w:val="none" w:sz="0" w:space="0" w:color="auto"/>
            <w:right w:val="none" w:sz="0" w:space="0" w:color="auto"/>
          </w:divBdr>
        </w:div>
        <w:div w:id="1537044344">
          <w:marLeft w:val="274"/>
          <w:marRight w:val="0"/>
          <w:marTop w:val="0"/>
          <w:marBottom w:val="40"/>
          <w:divBdr>
            <w:top w:val="none" w:sz="0" w:space="0" w:color="auto"/>
            <w:left w:val="none" w:sz="0" w:space="0" w:color="auto"/>
            <w:bottom w:val="none" w:sz="0" w:space="0" w:color="auto"/>
            <w:right w:val="none" w:sz="0" w:space="0" w:color="auto"/>
          </w:divBdr>
        </w:div>
        <w:div w:id="1612274345">
          <w:marLeft w:val="274"/>
          <w:marRight w:val="0"/>
          <w:marTop w:val="0"/>
          <w:marBottom w:val="40"/>
          <w:divBdr>
            <w:top w:val="none" w:sz="0" w:space="0" w:color="auto"/>
            <w:left w:val="none" w:sz="0" w:space="0" w:color="auto"/>
            <w:bottom w:val="none" w:sz="0" w:space="0" w:color="auto"/>
            <w:right w:val="none" w:sz="0" w:space="0" w:color="auto"/>
          </w:divBdr>
        </w:div>
      </w:divsChild>
    </w:div>
    <w:div w:id="1647707866">
      <w:bodyDiv w:val="1"/>
      <w:marLeft w:val="0"/>
      <w:marRight w:val="0"/>
      <w:marTop w:val="0"/>
      <w:marBottom w:val="0"/>
      <w:divBdr>
        <w:top w:val="none" w:sz="0" w:space="0" w:color="auto"/>
        <w:left w:val="none" w:sz="0" w:space="0" w:color="auto"/>
        <w:bottom w:val="none" w:sz="0" w:space="0" w:color="auto"/>
        <w:right w:val="none" w:sz="0" w:space="0" w:color="auto"/>
      </w:divBdr>
    </w:div>
    <w:div w:id="1686900837">
      <w:bodyDiv w:val="1"/>
      <w:marLeft w:val="0"/>
      <w:marRight w:val="0"/>
      <w:marTop w:val="0"/>
      <w:marBottom w:val="0"/>
      <w:divBdr>
        <w:top w:val="none" w:sz="0" w:space="0" w:color="auto"/>
        <w:left w:val="none" w:sz="0" w:space="0" w:color="auto"/>
        <w:bottom w:val="none" w:sz="0" w:space="0" w:color="auto"/>
        <w:right w:val="none" w:sz="0" w:space="0" w:color="auto"/>
      </w:divBdr>
      <w:divsChild>
        <w:div w:id="240676206">
          <w:marLeft w:val="576"/>
          <w:marRight w:val="0"/>
          <w:marTop w:val="160"/>
          <w:marBottom w:val="0"/>
          <w:divBdr>
            <w:top w:val="none" w:sz="0" w:space="0" w:color="auto"/>
            <w:left w:val="none" w:sz="0" w:space="0" w:color="auto"/>
            <w:bottom w:val="none" w:sz="0" w:space="0" w:color="auto"/>
            <w:right w:val="none" w:sz="0" w:space="0" w:color="auto"/>
          </w:divBdr>
        </w:div>
        <w:div w:id="282616176">
          <w:marLeft w:val="288"/>
          <w:marRight w:val="0"/>
          <w:marTop w:val="160"/>
          <w:marBottom w:val="0"/>
          <w:divBdr>
            <w:top w:val="none" w:sz="0" w:space="0" w:color="auto"/>
            <w:left w:val="none" w:sz="0" w:space="0" w:color="auto"/>
            <w:bottom w:val="none" w:sz="0" w:space="0" w:color="auto"/>
            <w:right w:val="none" w:sz="0" w:space="0" w:color="auto"/>
          </w:divBdr>
        </w:div>
        <w:div w:id="613437523">
          <w:marLeft w:val="864"/>
          <w:marRight w:val="0"/>
          <w:marTop w:val="160"/>
          <w:marBottom w:val="0"/>
          <w:divBdr>
            <w:top w:val="none" w:sz="0" w:space="0" w:color="auto"/>
            <w:left w:val="none" w:sz="0" w:space="0" w:color="auto"/>
            <w:bottom w:val="none" w:sz="0" w:space="0" w:color="auto"/>
            <w:right w:val="none" w:sz="0" w:space="0" w:color="auto"/>
          </w:divBdr>
        </w:div>
        <w:div w:id="659506387">
          <w:marLeft w:val="576"/>
          <w:marRight w:val="0"/>
          <w:marTop w:val="160"/>
          <w:marBottom w:val="0"/>
          <w:divBdr>
            <w:top w:val="none" w:sz="0" w:space="0" w:color="auto"/>
            <w:left w:val="none" w:sz="0" w:space="0" w:color="auto"/>
            <w:bottom w:val="none" w:sz="0" w:space="0" w:color="auto"/>
            <w:right w:val="none" w:sz="0" w:space="0" w:color="auto"/>
          </w:divBdr>
        </w:div>
        <w:div w:id="1148403292">
          <w:marLeft w:val="864"/>
          <w:marRight w:val="0"/>
          <w:marTop w:val="160"/>
          <w:marBottom w:val="0"/>
          <w:divBdr>
            <w:top w:val="none" w:sz="0" w:space="0" w:color="auto"/>
            <w:left w:val="none" w:sz="0" w:space="0" w:color="auto"/>
            <w:bottom w:val="none" w:sz="0" w:space="0" w:color="auto"/>
            <w:right w:val="none" w:sz="0" w:space="0" w:color="auto"/>
          </w:divBdr>
        </w:div>
        <w:div w:id="1310288950">
          <w:marLeft w:val="864"/>
          <w:marRight w:val="0"/>
          <w:marTop w:val="160"/>
          <w:marBottom w:val="0"/>
          <w:divBdr>
            <w:top w:val="none" w:sz="0" w:space="0" w:color="auto"/>
            <w:left w:val="none" w:sz="0" w:space="0" w:color="auto"/>
            <w:bottom w:val="none" w:sz="0" w:space="0" w:color="auto"/>
            <w:right w:val="none" w:sz="0" w:space="0" w:color="auto"/>
          </w:divBdr>
        </w:div>
        <w:div w:id="1404795283">
          <w:marLeft w:val="864"/>
          <w:marRight w:val="0"/>
          <w:marTop w:val="160"/>
          <w:marBottom w:val="0"/>
          <w:divBdr>
            <w:top w:val="none" w:sz="0" w:space="0" w:color="auto"/>
            <w:left w:val="none" w:sz="0" w:space="0" w:color="auto"/>
            <w:bottom w:val="none" w:sz="0" w:space="0" w:color="auto"/>
            <w:right w:val="none" w:sz="0" w:space="0" w:color="auto"/>
          </w:divBdr>
        </w:div>
        <w:div w:id="1433890301">
          <w:marLeft w:val="864"/>
          <w:marRight w:val="0"/>
          <w:marTop w:val="160"/>
          <w:marBottom w:val="0"/>
          <w:divBdr>
            <w:top w:val="none" w:sz="0" w:space="0" w:color="auto"/>
            <w:left w:val="none" w:sz="0" w:space="0" w:color="auto"/>
            <w:bottom w:val="none" w:sz="0" w:space="0" w:color="auto"/>
            <w:right w:val="none" w:sz="0" w:space="0" w:color="auto"/>
          </w:divBdr>
        </w:div>
        <w:div w:id="1438328844">
          <w:marLeft w:val="864"/>
          <w:marRight w:val="0"/>
          <w:marTop w:val="160"/>
          <w:marBottom w:val="0"/>
          <w:divBdr>
            <w:top w:val="none" w:sz="0" w:space="0" w:color="auto"/>
            <w:left w:val="none" w:sz="0" w:space="0" w:color="auto"/>
            <w:bottom w:val="none" w:sz="0" w:space="0" w:color="auto"/>
            <w:right w:val="none" w:sz="0" w:space="0" w:color="auto"/>
          </w:divBdr>
        </w:div>
        <w:div w:id="1659963433">
          <w:marLeft w:val="288"/>
          <w:marRight w:val="0"/>
          <w:marTop w:val="160"/>
          <w:marBottom w:val="0"/>
          <w:divBdr>
            <w:top w:val="none" w:sz="0" w:space="0" w:color="auto"/>
            <w:left w:val="none" w:sz="0" w:space="0" w:color="auto"/>
            <w:bottom w:val="none" w:sz="0" w:space="0" w:color="auto"/>
            <w:right w:val="none" w:sz="0" w:space="0" w:color="auto"/>
          </w:divBdr>
        </w:div>
        <w:div w:id="2050957060">
          <w:marLeft w:val="864"/>
          <w:marRight w:val="0"/>
          <w:marTop w:val="160"/>
          <w:marBottom w:val="0"/>
          <w:divBdr>
            <w:top w:val="none" w:sz="0" w:space="0" w:color="auto"/>
            <w:left w:val="none" w:sz="0" w:space="0" w:color="auto"/>
            <w:bottom w:val="none" w:sz="0" w:space="0" w:color="auto"/>
            <w:right w:val="none" w:sz="0" w:space="0" w:color="auto"/>
          </w:divBdr>
        </w:div>
      </w:divsChild>
    </w:div>
    <w:div w:id="1706522904">
      <w:bodyDiv w:val="1"/>
      <w:marLeft w:val="45"/>
      <w:marRight w:val="45"/>
      <w:marTop w:val="0"/>
      <w:marBottom w:val="0"/>
      <w:divBdr>
        <w:top w:val="none" w:sz="0" w:space="0" w:color="auto"/>
        <w:left w:val="none" w:sz="0" w:space="0" w:color="auto"/>
        <w:bottom w:val="none" w:sz="0" w:space="0" w:color="auto"/>
        <w:right w:val="none" w:sz="0" w:space="0" w:color="auto"/>
      </w:divBdr>
    </w:div>
    <w:div w:id="1874800586">
      <w:bodyDiv w:val="1"/>
      <w:marLeft w:val="0"/>
      <w:marRight w:val="0"/>
      <w:marTop w:val="0"/>
      <w:marBottom w:val="0"/>
      <w:divBdr>
        <w:top w:val="none" w:sz="0" w:space="0" w:color="auto"/>
        <w:left w:val="none" w:sz="0" w:space="0" w:color="auto"/>
        <w:bottom w:val="none" w:sz="0" w:space="0" w:color="auto"/>
        <w:right w:val="none" w:sz="0" w:space="0" w:color="auto"/>
      </w:divBdr>
      <w:divsChild>
        <w:div w:id="149829560">
          <w:marLeft w:val="446"/>
          <w:marRight w:val="0"/>
          <w:marTop w:val="0"/>
          <w:marBottom w:val="40"/>
          <w:divBdr>
            <w:top w:val="none" w:sz="0" w:space="0" w:color="auto"/>
            <w:left w:val="none" w:sz="0" w:space="0" w:color="auto"/>
            <w:bottom w:val="none" w:sz="0" w:space="0" w:color="auto"/>
            <w:right w:val="none" w:sz="0" w:space="0" w:color="auto"/>
          </w:divBdr>
        </w:div>
        <w:div w:id="1087312355">
          <w:marLeft w:val="446"/>
          <w:marRight w:val="0"/>
          <w:marTop w:val="0"/>
          <w:marBottom w:val="40"/>
          <w:divBdr>
            <w:top w:val="none" w:sz="0" w:space="0" w:color="auto"/>
            <w:left w:val="none" w:sz="0" w:space="0" w:color="auto"/>
            <w:bottom w:val="none" w:sz="0" w:space="0" w:color="auto"/>
            <w:right w:val="none" w:sz="0" w:space="0" w:color="auto"/>
          </w:divBdr>
        </w:div>
        <w:div w:id="1124234102">
          <w:marLeft w:val="446"/>
          <w:marRight w:val="0"/>
          <w:marTop w:val="0"/>
          <w:marBottom w:val="40"/>
          <w:divBdr>
            <w:top w:val="none" w:sz="0" w:space="0" w:color="auto"/>
            <w:left w:val="none" w:sz="0" w:space="0" w:color="auto"/>
            <w:bottom w:val="none" w:sz="0" w:space="0" w:color="auto"/>
            <w:right w:val="none" w:sz="0" w:space="0" w:color="auto"/>
          </w:divBdr>
        </w:div>
        <w:div w:id="1157767698">
          <w:marLeft w:val="446"/>
          <w:marRight w:val="0"/>
          <w:marTop w:val="0"/>
          <w:marBottom w:val="40"/>
          <w:divBdr>
            <w:top w:val="none" w:sz="0" w:space="0" w:color="auto"/>
            <w:left w:val="none" w:sz="0" w:space="0" w:color="auto"/>
            <w:bottom w:val="none" w:sz="0" w:space="0" w:color="auto"/>
            <w:right w:val="none" w:sz="0" w:space="0" w:color="auto"/>
          </w:divBdr>
        </w:div>
        <w:div w:id="1379891365">
          <w:marLeft w:val="446"/>
          <w:marRight w:val="0"/>
          <w:marTop w:val="0"/>
          <w:marBottom w:val="40"/>
          <w:divBdr>
            <w:top w:val="none" w:sz="0" w:space="0" w:color="auto"/>
            <w:left w:val="none" w:sz="0" w:space="0" w:color="auto"/>
            <w:bottom w:val="none" w:sz="0" w:space="0" w:color="auto"/>
            <w:right w:val="none" w:sz="0" w:space="0" w:color="auto"/>
          </w:divBdr>
        </w:div>
        <w:div w:id="1670450666">
          <w:marLeft w:val="446"/>
          <w:marRight w:val="0"/>
          <w:marTop w:val="0"/>
          <w:marBottom w:val="40"/>
          <w:divBdr>
            <w:top w:val="none" w:sz="0" w:space="0" w:color="auto"/>
            <w:left w:val="none" w:sz="0" w:space="0" w:color="auto"/>
            <w:bottom w:val="none" w:sz="0" w:space="0" w:color="auto"/>
            <w:right w:val="none" w:sz="0" w:space="0" w:color="auto"/>
          </w:divBdr>
        </w:div>
        <w:div w:id="1673755985">
          <w:marLeft w:val="446"/>
          <w:marRight w:val="0"/>
          <w:marTop w:val="0"/>
          <w:marBottom w:val="40"/>
          <w:divBdr>
            <w:top w:val="none" w:sz="0" w:space="0" w:color="auto"/>
            <w:left w:val="none" w:sz="0" w:space="0" w:color="auto"/>
            <w:bottom w:val="none" w:sz="0" w:space="0" w:color="auto"/>
            <w:right w:val="none" w:sz="0" w:space="0" w:color="auto"/>
          </w:divBdr>
        </w:div>
      </w:divsChild>
    </w:div>
    <w:div w:id="1937246664">
      <w:bodyDiv w:val="1"/>
      <w:marLeft w:val="0"/>
      <w:marRight w:val="0"/>
      <w:marTop w:val="0"/>
      <w:marBottom w:val="0"/>
      <w:divBdr>
        <w:top w:val="none" w:sz="0" w:space="0" w:color="auto"/>
        <w:left w:val="none" w:sz="0" w:space="0" w:color="auto"/>
        <w:bottom w:val="none" w:sz="0" w:space="0" w:color="auto"/>
        <w:right w:val="none" w:sz="0" w:space="0" w:color="auto"/>
      </w:divBdr>
      <w:divsChild>
        <w:div w:id="1040669294">
          <w:marLeft w:val="274"/>
          <w:marRight w:val="0"/>
          <w:marTop w:val="0"/>
          <w:marBottom w:val="0"/>
          <w:divBdr>
            <w:top w:val="none" w:sz="0" w:space="0" w:color="auto"/>
            <w:left w:val="none" w:sz="0" w:space="0" w:color="auto"/>
            <w:bottom w:val="none" w:sz="0" w:space="0" w:color="auto"/>
            <w:right w:val="none" w:sz="0" w:space="0" w:color="auto"/>
          </w:divBdr>
        </w:div>
        <w:div w:id="1397511918">
          <w:marLeft w:val="274"/>
          <w:marRight w:val="0"/>
          <w:marTop w:val="0"/>
          <w:marBottom w:val="0"/>
          <w:divBdr>
            <w:top w:val="none" w:sz="0" w:space="0" w:color="auto"/>
            <w:left w:val="none" w:sz="0" w:space="0" w:color="auto"/>
            <w:bottom w:val="none" w:sz="0" w:space="0" w:color="auto"/>
            <w:right w:val="none" w:sz="0" w:space="0" w:color="auto"/>
          </w:divBdr>
        </w:div>
        <w:div w:id="1733432047">
          <w:marLeft w:val="274"/>
          <w:marRight w:val="0"/>
          <w:marTop w:val="0"/>
          <w:marBottom w:val="0"/>
          <w:divBdr>
            <w:top w:val="none" w:sz="0" w:space="0" w:color="auto"/>
            <w:left w:val="none" w:sz="0" w:space="0" w:color="auto"/>
            <w:bottom w:val="none" w:sz="0" w:space="0" w:color="auto"/>
            <w:right w:val="none" w:sz="0" w:space="0" w:color="auto"/>
          </w:divBdr>
        </w:div>
      </w:divsChild>
    </w:div>
    <w:div w:id="1998876037">
      <w:bodyDiv w:val="1"/>
      <w:marLeft w:val="0"/>
      <w:marRight w:val="0"/>
      <w:marTop w:val="0"/>
      <w:marBottom w:val="0"/>
      <w:divBdr>
        <w:top w:val="none" w:sz="0" w:space="0" w:color="auto"/>
        <w:left w:val="none" w:sz="0" w:space="0" w:color="auto"/>
        <w:bottom w:val="none" w:sz="0" w:space="0" w:color="auto"/>
        <w:right w:val="none" w:sz="0" w:space="0" w:color="auto"/>
      </w:divBdr>
      <w:divsChild>
        <w:div w:id="289437258">
          <w:marLeft w:val="274"/>
          <w:marRight w:val="0"/>
          <w:marTop w:val="0"/>
          <w:marBottom w:val="40"/>
          <w:divBdr>
            <w:top w:val="none" w:sz="0" w:space="0" w:color="auto"/>
            <w:left w:val="none" w:sz="0" w:space="0" w:color="auto"/>
            <w:bottom w:val="none" w:sz="0" w:space="0" w:color="auto"/>
            <w:right w:val="none" w:sz="0" w:space="0" w:color="auto"/>
          </w:divBdr>
        </w:div>
        <w:div w:id="421876905">
          <w:marLeft w:val="274"/>
          <w:marRight w:val="0"/>
          <w:marTop w:val="0"/>
          <w:marBottom w:val="40"/>
          <w:divBdr>
            <w:top w:val="none" w:sz="0" w:space="0" w:color="auto"/>
            <w:left w:val="none" w:sz="0" w:space="0" w:color="auto"/>
            <w:bottom w:val="none" w:sz="0" w:space="0" w:color="auto"/>
            <w:right w:val="none" w:sz="0" w:space="0" w:color="auto"/>
          </w:divBdr>
        </w:div>
        <w:div w:id="503906940">
          <w:marLeft w:val="274"/>
          <w:marRight w:val="0"/>
          <w:marTop w:val="0"/>
          <w:marBottom w:val="40"/>
          <w:divBdr>
            <w:top w:val="none" w:sz="0" w:space="0" w:color="auto"/>
            <w:left w:val="none" w:sz="0" w:space="0" w:color="auto"/>
            <w:bottom w:val="none" w:sz="0" w:space="0" w:color="auto"/>
            <w:right w:val="none" w:sz="0" w:space="0" w:color="auto"/>
          </w:divBdr>
        </w:div>
        <w:div w:id="1060597924">
          <w:marLeft w:val="274"/>
          <w:marRight w:val="0"/>
          <w:marTop w:val="0"/>
          <w:marBottom w:val="40"/>
          <w:divBdr>
            <w:top w:val="none" w:sz="0" w:space="0" w:color="auto"/>
            <w:left w:val="none" w:sz="0" w:space="0" w:color="auto"/>
            <w:bottom w:val="none" w:sz="0" w:space="0" w:color="auto"/>
            <w:right w:val="none" w:sz="0" w:space="0" w:color="auto"/>
          </w:divBdr>
        </w:div>
        <w:div w:id="1464349549">
          <w:marLeft w:val="274"/>
          <w:marRight w:val="0"/>
          <w:marTop w:val="0"/>
          <w:marBottom w:val="40"/>
          <w:divBdr>
            <w:top w:val="none" w:sz="0" w:space="0" w:color="auto"/>
            <w:left w:val="none" w:sz="0" w:space="0" w:color="auto"/>
            <w:bottom w:val="none" w:sz="0" w:space="0" w:color="auto"/>
            <w:right w:val="none" w:sz="0" w:space="0" w:color="auto"/>
          </w:divBdr>
        </w:div>
        <w:div w:id="2000115782">
          <w:marLeft w:val="274"/>
          <w:marRight w:val="0"/>
          <w:marTop w:val="0"/>
          <w:marBottom w:val="40"/>
          <w:divBdr>
            <w:top w:val="none" w:sz="0" w:space="0" w:color="auto"/>
            <w:left w:val="none" w:sz="0" w:space="0" w:color="auto"/>
            <w:bottom w:val="none" w:sz="0" w:space="0" w:color="auto"/>
            <w:right w:val="none" w:sz="0" w:space="0" w:color="auto"/>
          </w:divBdr>
        </w:div>
        <w:div w:id="2036344502">
          <w:marLeft w:val="274"/>
          <w:marRight w:val="0"/>
          <w:marTop w:val="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mailto:Amy.Glassman@sas.com"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3.png"/><Relationship Id="rId55" Type="http://schemas.openxmlformats.org/officeDocument/2006/relationships/image" Target="media/image38.wmf"/><Relationship Id="rId63"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4.png"/><Relationship Id="rId19" Type="http://schemas.openxmlformats.org/officeDocument/2006/relationships/hyperlink" Target="https://go.documentation.sas.com/?cdcId=bicdc&amp;cdcVersion=9.4&amp;docsetId=scheduleug&amp;docsetTarget=p0e2328k5bi682n0zmbxhga41qq5.htm&amp;locale=en" TargetMode="External"/><Relationship Id="rId14" Type="http://schemas.openxmlformats.org/officeDocument/2006/relationships/image" Target="media/image4.png"/><Relationship Id="rId22" Type="http://schemas.openxmlformats.org/officeDocument/2006/relationships/hyperlink" Target="mailto:Ronald.Mascarenhas@sas.com"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yperlink" Target="http://sasbap.demo.sas.com/SASStoredProcess/do1?_username=sasdemo&amp;_password=12345&amp;_program=/Shared+Data/Customer+Intelligence/CI360Jobs/Stored+Processes/createJob&amp;OBJECT_TYPE=DMTask&amp;Description=&amp;OBJECT_ID=%7b%7b$objectid%7d%7d&amp;OBJECT_NAME=%7b%7b$objectname%7d%7d" TargetMode="External"/><Relationship Id="rId56" Type="http://schemas.openxmlformats.org/officeDocument/2006/relationships/image" Target="media/image39.pn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9.png"/><Relationship Id="rId33" Type="http://schemas.openxmlformats.org/officeDocument/2006/relationships/image" Target="media/image17.sv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2.png"/><Relationship Id="rId67" Type="http://schemas.openxmlformats.org/officeDocument/2006/relationships/theme" Target="theme/theme1.xml"/><Relationship Id="rId20" Type="http://schemas.openxmlformats.org/officeDocument/2006/relationships/hyperlink" Target="mailto:Daniel.Alvarez@sas.com" TargetMode="External"/><Relationship Id="rId41" Type="http://schemas.openxmlformats.org/officeDocument/2006/relationships/image" Target="media/image25.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mailto:%20Simon.Topp@sas.com" TargetMode="Externa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docs.python.org/3/inhestalling/index.html" TargetMode="External"/><Relationship Id="rId39"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heal\AppData\Roaming\Microsoft\Templates\SSOtemplate201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6CD43ECD50614B814CCAF0B6BEBDE0" ma:contentTypeVersion="12" ma:contentTypeDescription="Create a new document." ma:contentTypeScope="" ma:versionID="60776f3deca87d47fb69c8b44f0ab14a">
  <xsd:schema xmlns:xsd="http://www.w3.org/2001/XMLSchema" xmlns:xs="http://www.w3.org/2001/XMLSchema" xmlns:p="http://schemas.microsoft.com/office/2006/metadata/properties" xmlns:ns2="093fecdc-761b-41e4-aa5e-b3ca5517de13" xmlns:ns3="3b81ea10-7a9c-4481-b399-3d8fe59dde77" targetNamespace="http://schemas.microsoft.com/office/2006/metadata/properties" ma:root="true" ma:fieldsID="214062bcc99a0c362a4daa6ad70e747f" ns2:_="" ns3:_="">
    <xsd:import namespace="093fecdc-761b-41e4-aa5e-b3ca5517de13"/>
    <xsd:import namespace="3b81ea10-7a9c-4481-b399-3d8fe59dde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AutoKeyPoints" minOccurs="0"/>
                <xsd:element ref="ns2:MediaServiceKeyPoints"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fecdc-761b-41e4-aa5e-b3ca5517de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81ea10-7a9c-4481-b399-3d8fe59dde7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35B75F-5164-4CD2-9B86-FEC6B3E6A464}">
  <ds:schemaRefs>
    <ds:schemaRef ds:uri="http://schemas.microsoft.com/sharepoint/v3/contenttype/forms"/>
  </ds:schemaRefs>
</ds:datastoreItem>
</file>

<file path=customXml/itemProps2.xml><?xml version="1.0" encoding="utf-8"?>
<ds:datastoreItem xmlns:ds="http://schemas.openxmlformats.org/officeDocument/2006/customXml" ds:itemID="{597AB139-6DE8-4CA4-8F52-E1E7EEF011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69FED0-7F75-456F-AB07-A2597D02E1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3fecdc-761b-41e4-aa5e-b3ca5517de13"/>
    <ds:schemaRef ds:uri="3b81ea10-7a9c-4481-b399-3d8fe59dde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77BA49-D974-47CA-955E-87F3762CF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SSOtemplate2014.dotx</Template>
  <TotalTime>174</TotalTime>
  <Pages>15</Pages>
  <Words>2846</Words>
  <Characters>16227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SAS Visual Analytics Quick Start Proposal</vt:lpstr>
    </vt:vector>
  </TitlesOfParts>
  <Company>SAS Institute Inc.</Company>
  <LinksUpToDate>false</LinksUpToDate>
  <CharactersWithSpaces>19035</CharactersWithSpaces>
  <SharedDoc>false</SharedDoc>
  <HLinks>
    <vt:vector size="48" baseType="variant">
      <vt:variant>
        <vt:i4>2949242</vt:i4>
      </vt:variant>
      <vt:variant>
        <vt:i4>21</vt:i4>
      </vt:variant>
      <vt:variant>
        <vt:i4>0</vt:i4>
      </vt:variant>
      <vt:variant>
        <vt:i4>5</vt:i4>
      </vt:variant>
      <vt:variant>
        <vt:lpwstr>http://127.0.0.10:8100/CreateJobAPI</vt:lpwstr>
      </vt:variant>
      <vt:variant>
        <vt:lpwstr/>
      </vt:variant>
      <vt:variant>
        <vt:i4>2949242</vt:i4>
      </vt:variant>
      <vt:variant>
        <vt:i4>18</vt:i4>
      </vt:variant>
      <vt:variant>
        <vt:i4>0</vt:i4>
      </vt:variant>
      <vt:variant>
        <vt:i4>5</vt:i4>
      </vt:variant>
      <vt:variant>
        <vt:lpwstr>http://127.0.0.10:8100/CreateJobAPI</vt:lpwstr>
      </vt:variant>
      <vt:variant>
        <vt:lpwstr/>
      </vt:variant>
      <vt:variant>
        <vt:i4>5111916</vt:i4>
      </vt:variant>
      <vt:variant>
        <vt:i4>15</vt:i4>
      </vt:variant>
      <vt:variant>
        <vt:i4>0</vt:i4>
      </vt:variant>
      <vt:variant>
        <vt:i4>5</vt:i4>
      </vt:variant>
      <vt:variant>
        <vt:lpwstr>mailto:%20Simon.Topp@sas.com</vt:lpwstr>
      </vt:variant>
      <vt:variant>
        <vt:lpwstr/>
      </vt:variant>
      <vt:variant>
        <vt:i4>2293826</vt:i4>
      </vt:variant>
      <vt:variant>
        <vt:i4>12</vt:i4>
      </vt:variant>
      <vt:variant>
        <vt:i4>0</vt:i4>
      </vt:variant>
      <vt:variant>
        <vt:i4>5</vt:i4>
      </vt:variant>
      <vt:variant>
        <vt:lpwstr>mailto:Ronald.Mascarenhas@sas.com</vt:lpwstr>
      </vt:variant>
      <vt:variant>
        <vt:lpwstr/>
      </vt:variant>
      <vt:variant>
        <vt:i4>917622</vt:i4>
      </vt:variant>
      <vt:variant>
        <vt:i4>9</vt:i4>
      </vt:variant>
      <vt:variant>
        <vt:i4>0</vt:i4>
      </vt:variant>
      <vt:variant>
        <vt:i4>5</vt:i4>
      </vt:variant>
      <vt:variant>
        <vt:lpwstr>mailto:Amy.Glassman@sas.com</vt:lpwstr>
      </vt:variant>
      <vt:variant>
        <vt:lpwstr/>
      </vt:variant>
      <vt:variant>
        <vt:i4>2818130</vt:i4>
      </vt:variant>
      <vt:variant>
        <vt:i4>6</vt:i4>
      </vt:variant>
      <vt:variant>
        <vt:i4>0</vt:i4>
      </vt:variant>
      <vt:variant>
        <vt:i4>5</vt:i4>
      </vt:variant>
      <vt:variant>
        <vt:lpwstr>mailto:Daniel.Alvarez@sas.com</vt:lpwstr>
      </vt:variant>
      <vt:variant>
        <vt:lpwstr/>
      </vt:variant>
      <vt:variant>
        <vt:i4>1900563</vt:i4>
      </vt:variant>
      <vt:variant>
        <vt:i4>3</vt:i4>
      </vt:variant>
      <vt:variant>
        <vt:i4>0</vt:i4>
      </vt:variant>
      <vt:variant>
        <vt:i4>5</vt:i4>
      </vt:variant>
      <vt:variant>
        <vt:lpwstr>https://go.documentation.sas.com/?cdcId=bicdc&amp;cdcVersion=9.4&amp;docsetId=scheduleug&amp;docsetTarget=p0e2328k5bi682n0zmbxhga41qq5.htm&amp;locale=en</vt:lpwstr>
      </vt:variant>
      <vt:variant>
        <vt:lpwstr/>
      </vt:variant>
      <vt:variant>
        <vt:i4>5701698</vt:i4>
      </vt:variant>
      <vt:variant>
        <vt:i4>0</vt:i4>
      </vt:variant>
      <vt:variant>
        <vt:i4>0</vt:i4>
      </vt:variant>
      <vt:variant>
        <vt:i4>5</vt:i4>
      </vt:variant>
      <vt:variant>
        <vt:lpwstr>https://docs.python.org/3/inhestalling/index.html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Visual Analytics Quick Start Proposal</dc:title>
  <dc:subject>Project</dc:subject>
  <dc:creator>SAS Solutions OnDemand</dc:creator>
  <cp:keywords/>
  <cp:lastModifiedBy>Ronald Mascarenhas</cp:lastModifiedBy>
  <cp:revision>10</cp:revision>
  <cp:lastPrinted>2011-02-16T21:03:00Z</cp:lastPrinted>
  <dcterms:created xsi:type="dcterms:W3CDTF">2021-02-10T17:17:00Z</dcterms:created>
  <dcterms:modified xsi:type="dcterms:W3CDTF">2022-04-28T12:24:00Z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tination">
    <vt:lpwstr>Folder_Location</vt:lpwstr>
  </property>
  <property fmtid="{D5CDD505-2E9C-101B-9397-08002B2CF9AE}" pid="3" name="Client">
    <vt:lpwstr>Customer</vt:lpwstr>
  </property>
  <property fmtid="{D5CDD505-2E9C-101B-9397-08002B2CF9AE}" pid="4" name="Doc_Type">
    <vt:lpwstr>Proposal</vt:lpwstr>
  </property>
  <property fmtid="{D5CDD505-2E9C-101B-9397-08002B2CF9AE}" pid="5" name="Customer_Long_Name">
    <vt:lpwstr>customer</vt:lpwstr>
  </property>
  <property fmtid="{D5CDD505-2E9C-101B-9397-08002B2CF9AE}" pid="6" name="Solution">
    <vt:lpwstr>Visual Analytics</vt:lpwstr>
  </property>
  <property fmtid="{D5CDD505-2E9C-101B-9397-08002B2CF9AE}" pid="7" name="Order">
    <vt:r8>12300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ContentTypeId">
    <vt:lpwstr>0x010100F06CD43ECD50614B814CCAF0B6BEBDE0</vt:lpwstr>
  </property>
</Properties>
</file>